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283" w:rsidRDefault="00DB2283" w:rsidP="006E3055">
      <w:pPr>
        <w:spacing w:line="240" w:lineRule="auto"/>
        <w:jc w:val="center"/>
        <w:rPr>
          <w:sz w:val="40"/>
          <w:szCs w:val="40"/>
        </w:rPr>
      </w:pPr>
    </w:p>
    <w:p w:rsidR="00DB2283" w:rsidRDefault="00DB2283" w:rsidP="006E3055">
      <w:pPr>
        <w:spacing w:line="240" w:lineRule="auto"/>
        <w:jc w:val="center"/>
        <w:rPr>
          <w:sz w:val="40"/>
          <w:szCs w:val="40"/>
        </w:rPr>
      </w:pPr>
    </w:p>
    <w:p w:rsidR="00DB2283" w:rsidRDefault="00DB2283" w:rsidP="006E3055">
      <w:pPr>
        <w:spacing w:line="240" w:lineRule="auto"/>
        <w:jc w:val="center"/>
        <w:rPr>
          <w:sz w:val="40"/>
          <w:szCs w:val="40"/>
        </w:rPr>
      </w:pPr>
    </w:p>
    <w:p w:rsidR="00DB2283" w:rsidRDefault="009D1363" w:rsidP="006E3055">
      <w:pPr>
        <w:spacing w:line="240" w:lineRule="auto"/>
        <w:jc w:val="center"/>
        <w:rPr>
          <w:sz w:val="40"/>
          <w:szCs w:val="40"/>
        </w:rPr>
      </w:pPr>
      <w:r>
        <w:rPr>
          <w:sz w:val="40"/>
          <w:szCs w:val="40"/>
        </w:rPr>
        <w:t xml:space="preserve">SMART QUEUING </w:t>
      </w:r>
    </w:p>
    <w:p w:rsidR="009E6A70" w:rsidRPr="006E6884" w:rsidRDefault="009D1363" w:rsidP="006E3055">
      <w:pPr>
        <w:spacing w:line="240" w:lineRule="auto"/>
        <w:jc w:val="center"/>
        <w:rPr>
          <w:sz w:val="40"/>
          <w:szCs w:val="40"/>
        </w:rPr>
      </w:pPr>
      <w:r>
        <w:rPr>
          <w:sz w:val="40"/>
          <w:szCs w:val="40"/>
        </w:rPr>
        <w:t>SYSTEM</w:t>
      </w:r>
    </w:p>
    <w:p w:rsidR="009E6A70" w:rsidRPr="00DB2283" w:rsidRDefault="009E6A70" w:rsidP="00DB2283">
      <w:pPr>
        <w:pStyle w:val="Heading7"/>
        <w:keepNext/>
        <w:numPr>
          <w:ilvl w:val="6"/>
          <w:numId w:val="2"/>
        </w:numPr>
        <w:tabs>
          <w:tab w:val="left" w:pos="720"/>
        </w:tabs>
        <w:suppressAutoHyphens/>
        <w:spacing w:before="0" w:after="0" w:line="240" w:lineRule="auto"/>
        <w:ind w:left="720"/>
        <w:jc w:val="center"/>
        <w:rPr>
          <w:rFonts w:eastAsia="Arial"/>
          <w:lang w:val="en-US"/>
        </w:rPr>
      </w:pPr>
    </w:p>
    <w:p w:rsidR="009E6A70" w:rsidRDefault="009E6A70" w:rsidP="009E6A70">
      <w:pPr>
        <w:spacing w:line="240" w:lineRule="auto"/>
        <w:jc w:val="center"/>
        <w:rPr>
          <w:rFonts w:eastAsia="Arial"/>
        </w:rPr>
      </w:pPr>
    </w:p>
    <w:p w:rsidR="009E6A70" w:rsidRPr="00E730C3" w:rsidRDefault="009D1363" w:rsidP="00E950B4">
      <w:pPr>
        <w:spacing w:line="240" w:lineRule="auto"/>
        <w:ind w:left="1440" w:firstLine="720"/>
        <w:rPr>
          <w:rFonts w:eastAsia="Arial"/>
          <w:sz w:val="32"/>
        </w:rPr>
      </w:pPr>
      <w:r>
        <w:rPr>
          <w:rFonts w:eastAsia="Arial"/>
          <w:sz w:val="32"/>
        </w:rPr>
        <w:t>LOW GEE CHEN</w:t>
      </w:r>
    </w:p>
    <w:p w:rsidR="009E6A70" w:rsidRPr="00E730C3" w:rsidRDefault="009E6A70" w:rsidP="009E6A70">
      <w:pPr>
        <w:spacing w:line="240" w:lineRule="auto"/>
        <w:jc w:val="center"/>
        <w:rPr>
          <w:rFonts w:eastAsia="Arial"/>
          <w:sz w:val="32"/>
        </w:rPr>
      </w:pPr>
    </w:p>
    <w:p w:rsidR="009E6A70" w:rsidRDefault="009E6A70" w:rsidP="009E6A70">
      <w:pPr>
        <w:spacing w:line="240" w:lineRule="auto"/>
        <w:jc w:val="center"/>
        <w:rPr>
          <w:rFonts w:eastAsia="Arial"/>
          <w:lang w:val="en-US"/>
        </w:rPr>
      </w:pPr>
    </w:p>
    <w:p w:rsidR="00BC4C16" w:rsidRDefault="00BC4C16" w:rsidP="009E6A70">
      <w:pPr>
        <w:spacing w:line="240" w:lineRule="auto"/>
        <w:jc w:val="center"/>
        <w:rPr>
          <w:rFonts w:eastAsia="Arial"/>
          <w:lang w:val="en-US"/>
        </w:rPr>
      </w:pPr>
    </w:p>
    <w:p w:rsidR="00BC4C16" w:rsidRDefault="00BC4C16" w:rsidP="009E6A70">
      <w:pPr>
        <w:spacing w:line="240" w:lineRule="auto"/>
        <w:jc w:val="center"/>
        <w:rPr>
          <w:rFonts w:eastAsia="Arial"/>
          <w:lang w:val="en-US"/>
        </w:rPr>
      </w:pPr>
    </w:p>
    <w:p w:rsidR="00BC4C16" w:rsidRPr="00E730C3" w:rsidRDefault="00BC4C16" w:rsidP="009E6A70">
      <w:pPr>
        <w:spacing w:line="240" w:lineRule="auto"/>
        <w:jc w:val="center"/>
        <w:rPr>
          <w:rFonts w:eastAsia="Arial"/>
          <w:lang w:val="en-US"/>
        </w:rPr>
      </w:pPr>
    </w:p>
    <w:p w:rsidR="009E6A70" w:rsidRPr="00E730C3" w:rsidRDefault="009E6A70" w:rsidP="009E6A70">
      <w:pPr>
        <w:spacing w:line="240" w:lineRule="auto"/>
        <w:jc w:val="center"/>
        <w:rPr>
          <w:rFonts w:eastAsia="Arial"/>
        </w:rPr>
      </w:pPr>
      <w:r>
        <w:rPr>
          <w:rFonts w:eastAsia="Arial"/>
        </w:rPr>
        <w:t>SESSION 2</w:t>
      </w:r>
      <w:r w:rsidR="00E950B4">
        <w:rPr>
          <w:rFonts w:eastAsia="Arial"/>
        </w:rPr>
        <w:t>015</w:t>
      </w:r>
      <w:r w:rsidRPr="00E730C3">
        <w:rPr>
          <w:rFonts w:eastAsia="Arial"/>
        </w:rPr>
        <w:t>/201</w:t>
      </w:r>
      <w:r w:rsidR="00E950B4">
        <w:rPr>
          <w:rFonts w:eastAsia="Arial"/>
        </w:rPr>
        <w:t>6</w:t>
      </w:r>
    </w:p>
    <w:p w:rsidR="009E6A70" w:rsidRPr="00E730C3" w:rsidRDefault="009E6A70" w:rsidP="009E6A70">
      <w:pPr>
        <w:spacing w:line="240" w:lineRule="auto"/>
        <w:jc w:val="center"/>
        <w:rPr>
          <w:rFonts w:eastAsia="Arial"/>
        </w:rPr>
      </w:pPr>
    </w:p>
    <w:p w:rsidR="009E6A70" w:rsidRPr="00E730C3" w:rsidRDefault="009E6A70" w:rsidP="009E6A70">
      <w:pPr>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Default="009E6A70" w:rsidP="009E6A70">
      <w:pPr>
        <w:tabs>
          <w:tab w:val="left" w:pos="142"/>
        </w:tabs>
        <w:spacing w:line="240" w:lineRule="auto"/>
        <w:jc w:val="center"/>
        <w:rPr>
          <w:rFonts w:eastAsia="Arial"/>
        </w:rPr>
      </w:pPr>
    </w:p>
    <w:p w:rsidR="00E950B4" w:rsidRDefault="00E950B4" w:rsidP="009E6A70">
      <w:pPr>
        <w:tabs>
          <w:tab w:val="left" w:pos="142"/>
        </w:tabs>
        <w:spacing w:line="240" w:lineRule="auto"/>
        <w:jc w:val="center"/>
        <w:rPr>
          <w:rFonts w:eastAsia="Arial"/>
        </w:rPr>
      </w:pPr>
    </w:p>
    <w:p w:rsidR="00E950B4" w:rsidRDefault="00E950B4" w:rsidP="009E6A70">
      <w:pPr>
        <w:tabs>
          <w:tab w:val="left" w:pos="142"/>
        </w:tabs>
        <w:spacing w:line="240" w:lineRule="auto"/>
        <w:jc w:val="center"/>
        <w:rPr>
          <w:rFonts w:eastAsia="Arial"/>
        </w:rPr>
      </w:pPr>
    </w:p>
    <w:p w:rsidR="00E950B4" w:rsidRDefault="00E950B4" w:rsidP="009E6A70">
      <w:pPr>
        <w:tabs>
          <w:tab w:val="left" w:pos="142"/>
        </w:tabs>
        <w:spacing w:line="240" w:lineRule="auto"/>
        <w:jc w:val="center"/>
        <w:rPr>
          <w:rFonts w:eastAsia="Arial"/>
        </w:rPr>
      </w:pPr>
    </w:p>
    <w:p w:rsidR="00E950B4" w:rsidRDefault="00E950B4" w:rsidP="009E6A70">
      <w:pPr>
        <w:tabs>
          <w:tab w:val="left" w:pos="142"/>
        </w:tabs>
        <w:spacing w:line="240" w:lineRule="auto"/>
        <w:jc w:val="center"/>
        <w:rPr>
          <w:rFonts w:eastAsia="Arial"/>
        </w:rPr>
      </w:pPr>
    </w:p>
    <w:p w:rsidR="00E950B4" w:rsidRDefault="00E950B4" w:rsidP="009E6A70">
      <w:pPr>
        <w:tabs>
          <w:tab w:val="left" w:pos="142"/>
        </w:tabs>
        <w:spacing w:line="240" w:lineRule="auto"/>
        <w:jc w:val="center"/>
        <w:rPr>
          <w:rFonts w:eastAsia="Arial"/>
        </w:rPr>
      </w:pPr>
    </w:p>
    <w:p w:rsidR="00E950B4" w:rsidRPr="00E730C3" w:rsidRDefault="00E950B4"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tabs>
          <w:tab w:val="left" w:pos="142"/>
        </w:tabs>
        <w:spacing w:line="240" w:lineRule="auto"/>
        <w:jc w:val="center"/>
        <w:rPr>
          <w:rFonts w:eastAsia="Arial"/>
        </w:rPr>
      </w:pPr>
    </w:p>
    <w:p w:rsidR="009E6A70" w:rsidRPr="00E730C3" w:rsidRDefault="009E6A70" w:rsidP="009E6A70">
      <w:pPr>
        <w:spacing w:line="240" w:lineRule="auto"/>
        <w:jc w:val="center"/>
        <w:rPr>
          <w:rFonts w:eastAsia="Arial"/>
        </w:rPr>
      </w:pPr>
      <w:r w:rsidRPr="00E730C3">
        <w:rPr>
          <w:rFonts w:eastAsia="Arial"/>
        </w:rPr>
        <w:t>FACULTY OF INFORMATION SCIENCE &amp; TECHNOLOGY</w:t>
      </w:r>
    </w:p>
    <w:p w:rsidR="009E6A70" w:rsidRPr="00E730C3" w:rsidRDefault="009E6A70" w:rsidP="009E6A70">
      <w:pPr>
        <w:spacing w:line="240" w:lineRule="auto"/>
        <w:jc w:val="center"/>
        <w:rPr>
          <w:rFonts w:eastAsia="Arial"/>
        </w:rPr>
      </w:pPr>
    </w:p>
    <w:p w:rsidR="009E6A70" w:rsidRPr="00E730C3" w:rsidRDefault="009E6A70" w:rsidP="009E6A70">
      <w:pPr>
        <w:spacing w:line="240" w:lineRule="auto"/>
        <w:jc w:val="center"/>
        <w:rPr>
          <w:rFonts w:eastAsia="Arial"/>
        </w:rPr>
      </w:pPr>
      <w:smartTag w:uri="urn:schemas-microsoft-com:office:smarttags" w:element="place">
        <w:smartTag w:uri="urn:schemas-microsoft-com:office:smarttags" w:element="PlaceName">
          <w:r w:rsidRPr="00E730C3">
            <w:rPr>
              <w:rFonts w:eastAsia="Arial"/>
            </w:rPr>
            <w:t>MULTIMEDIA</w:t>
          </w:r>
        </w:smartTag>
        <w:smartTag w:uri="urn:schemas-microsoft-com:office:smarttags" w:element="PlaceType">
          <w:r w:rsidRPr="00E730C3">
            <w:rPr>
              <w:rFonts w:eastAsia="Arial"/>
            </w:rPr>
            <w:t>UNIVERSITY</w:t>
          </w:r>
        </w:smartTag>
      </w:smartTag>
    </w:p>
    <w:p w:rsidR="009E6A70" w:rsidRPr="00E730C3" w:rsidRDefault="009E6A70" w:rsidP="009E6A70">
      <w:pPr>
        <w:spacing w:line="240" w:lineRule="auto"/>
        <w:jc w:val="center"/>
        <w:rPr>
          <w:rFonts w:eastAsia="Arial"/>
          <w:lang w:val="en-US"/>
        </w:rPr>
      </w:pPr>
    </w:p>
    <w:p w:rsidR="00114F61" w:rsidRDefault="00E950B4" w:rsidP="009E6A70">
      <w:pPr>
        <w:spacing w:line="240" w:lineRule="auto"/>
        <w:jc w:val="center"/>
        <w:rPr>
          <w:rFonts w:eastAsia="Arial"/>
        </w:rPr>
        <w:sectPr w:rsidR="00114F61" w:rsidSect="00894ABA">
          <w:footerReference w:type="default" r:id="rId8"/>
          <w:pgSz w:w="11909" w:h="16834" w:code="9"/>
          <w:pgMar w:top="2837" w:right="2549" w:bottom="2837" w:left="2549" w:header="720" w:footer="720" w:gutter="0"/>
          <w:cols w:space="720"/>
          <w:titlePg/>
          <w:docGrid w:linePitch="360"/>
        </w:sectPr>
      </w:pPr>
      <w:r>
        <w:rPr>
          <w:rFonts w:eastAsia="Arial"/>
        </w:rPr>
        <w:lastRenderedPageBreak/>
        <w:t>SEPTEMBER</w:t>
      </w:r>
      <w:r w:rsidR="009E6A70">
        <w:rPr>
          <w:rFonts w:eastAsia="Arial"/>
        </w:rPr>
        <w:t xml:space="preserve"> 201</w:t>
      </w:r>
      <w:r w:rsidR="009D1363">
        <w:rPr>
          <w:rFonts w:eastAsia="Arial"/>
        </w:rPr>
        <w:t>5</w:t>
      </w:r>
    </w:p>
    <w:p w:rsidR="00C11541" w:rsidRPr="006E3055" w:rsidRDefault="009D1363" w:rsidP="006E3055">
      <w:pPr>
        <w:spacing w:line="240" w:lineRule="auto"/>
        <w:jc w:val="center"/>
        <w:rPr>
          <w:sz w:val="40"/>
          <w:szCs w:val="40"/>
        </w:rPr>
      </w:pPr>
      <w:r>
        <w:rPr>
          <w:sz w:val="40"/>
          <w:szCs w:val="40"/>
        </w:rPr>
        <w:lastRenderedPageBreak/>
        <w:t>SMART QUEUING SYSTEM</w:t>
      </w:r>
    </w:p>
    <w:p w:rsidR="009E6A70" w:rsidRPr="00E730C3" w:rsidRDefault="009E6A70" w:rsidP="009E6A70">
      <w:pPr>
        <w:pStyle w:val="Heading5"/>
        <w:keepNext/>
        <w:numPr>
          <w:ilvl w:val="4"/>
          <w:numId w:val="2"/>
        </w:numPr>
        <w:tabs>
          <w:tab w:val="left" w:pos="0"/>
        </w:tabs>
        <w:suppressAutoHyphens/>
        <w:spacing w:line="240" w:lineRule="auto"/>
        <w:jc w:val="center"/>
        <w:rPr>
          <w:rFonts w:eastAsia="Arial"/>
          <w:b w:val="0"/>
          <w:sz w:val="40"/>
          <w:szCs w:val="40"/>
        </w:rPr>
      </w:pPr>
    </w:p>
    <w:p w:rsidR="009E6A70" w:rsidRPr="00E730C3" w:rsidRDefault="009E6A70" w:rsidP="009E6A70">
      <w:pPr>
        <w:jc w:val="center"/>
        <w:rPr>
          <w:rFonts w:eastAsia="Arial"/>
          <w:lang w:val="en-US"/>
        </w:rPr>
      </w:pPr>
    </w:p>
    <w:p w:rsidR="009E6A70" w:rsidRPr="009E6A70" w:rsidRDefault="009E6A70" w:rsidP="009E6A70">
      <w:pPr>
        <w:jc w:val="center"/>
        <w:rPr>
          <w:rFonts w:eastAsia="Arial"/>
        </w:rPr>
      </w:pPr>
      <w:r w:rsidRPr="009E6A70">
        <w:rPr>
          <w:rFonts w:eastAsia="Arial"/>
        </w:rPr>
        <w:t>BY</w:t>
      </w:r>
    </w:p>
    <w:p w:rsidR="009E6A70" w:rsidRPr="00E730C3" w:rsidRDefault="009E6A70" w:rsidP="009E6A70">
      <w:pPr>
        <w:jc w:val="center"/>
        <w:rPr>
          <w:rFonts w:eastAsia="Arial"/>
        </w:rPr>
      </w:pPr>
    </w:p>
    <w:p w:rsidR="009E6A70" w:rsidRPr="00E730C3" w:rsidRDefault="009E6A70" w:rsidP="009E6A70">
      <w:pPr>
        <w:jc w:val="center"/>
        <w:rPr>
          <w:rFonts w:eastAsia="Arial"/>
        </w:rPr>
      </w:pPr>
    </w:p>
    <w:p w:rsidR="00C11541" w:rsidRPr="00E730C3" w:rsidRDefault="009D1363" w:rsidP="00C11541">
      <w:pPr>
        <w:spacing w:line="240" w:lineRule="auto"/>
        <w:jc w:val="center"/>
        <w:rPr>
          <w:rFonts w:eastAsia="Arial"/>
          <w:sz w:val="32"/>
        </w:rPr>
      </w:pPr>
      <w:r>
        <w:rPr>
          <w:rFonts w:eastAsia="Arial"/>
          <w:sz w:val="32"/>
        </w:rPr>
        <w:t>LOW GEE CHEN</w:t>
      </w:r>
    </w:p>
    <w:p w:rsidR="009E6A70" w:rsidRDefault="009E6A70" w:rsidP="009E6A70">
      <w:pPr>
        <w:jc w:val="center"/>
        <w:rPr>
          <w:rFonts w:eastAsia="Arial"/>
          <w:lang w:val="en-US"/>
        </w:rPr>
      </w:pPr>
    </w:p>
    <w:p w:rsidR="009E6A70" w:rsidRDefault="009E6A70" w:rsidP="009E6A70">
      <w:pPr>
        <w:jc w:val="center"/>
        <w:rPr>
          <w:rFonts w:eastAsia="Arial"/>
          <w:sz w:val="20"/>
          <w:szCs w:val="20"/>
        </w:rPr>
      </w:pPr>
    </w:p>
    <w:p w:rsidR="009E6A70" w:rsidRPr="009E6A70" w:rsidRDefault="005669AC" w:rsidP="009E6A70">
      <w:pPr>
        <w:jc w:val="center"/>
        <w:rPr>
          <w:rFonts w:eastAsia="Arial"/>
        </w:rPr>
      </w:pPr>
      <w:r>
        <w:rPr>
          <w:rFonts w:eastAsia="Arial"/>
        </w:rPr>
        <w:t>SESSION 2</w:t>
      </w:r>
      <w:r w:rsidR="00E950B4">
        <w:rPr>
          <w:rFonts w:eastAsia="Arial"/>
        </w:rPr>
        <w:t>015</w:t>
      </w:r>
      <w:r w:rsidR="009E6A70" w:rsidRPr="009E6A70">
        <w:rPr>
          <w:rFonts w:eastAsia="Arial"/>
        </w:rPr>
        <w:t>/201</w:t>
      </w:r>
      <w:r w:rsidR="00E950B4">
        <w:rPr>
          <w:rFonts w:eastAsia="Arial"/>
        </w:rPr>
        <w:t>6</w:t>
      </w:r>
    </w:p>
    <w:p w:rsidR="009E6A70" w:rsidRPr="009E6A70" w:rsidRDefault="009E6A70" w:rsidP="009E6A70">
      <w:pPr>
        <w:spacing w:line="240" w:lineRule="auto"/>
        <w:jc w:val="center"/>
        <w:rPr>
          <w:rFonts w:eastAsia="Arial"/>
        </w:rPr>
      </w:pPr>
    </w:p>
    <w:p w:rsidR="009E6A70" w:rsidRPr="009E6A70" w:rsidRDefault="009E6A70" w:rsidP="009E6A70">
      <w:pPr>
        <w:spacing w:line="240" w:lineRule="auto"/>
        <w:jc w:val="center"/>
        <w:rPr>
          <w:rFonts w:eastAsia="Arial"/>
        </w:rPr>
      </w:pPr>
    </w:p>
    <w:p w:rsidR="009E6A70" w:rsidRPr="009E6A70" w:rsidRDefault="009E6A70" w:rsidP="009E6A70">
      <w:pPr>
        <w:spacing w:line="240" w:lineRule="auto"/>
        <w:jc w:val="center"/>
        <w:rPr>
          <w:rFonts w:eastAsia="Arial"/>
        </w:rPr>
      </w:pPr>
    </w:p>
    <w:p w:rsidR="009E6A70" w:rsidRPr="009E6A70" w:rsidRDefault="009E6A70" w:rsidP="009E6A70">
      <w:pPr>
        <w:spacing w:line="240" w:lineRule="auto"/>
        <w:jc w:val="center"/>
        <w:rPr>
          <w:rFonts w:eastAsia="Arial"/>
        </w:rPr>
      </w:pPr>
      <w:r w:rsidRPr="009E6A70">
        <w:rPr>
          <w:rFonts w:eastAsia="Arial"/>
        </w:rPr>
        <w:t>THE PROJECT REPORT IS PREPARED FOR</w:t>
      </w:r>
    </w:p>
    <w:p w:rsidR="009E6A70" w:rsidRPr="00E730C3" w:rsidRDefault="009E6A70" w:rsidP="009E6A70">
      <w:pPr>
        <w:spacing w:line="240" w:lineRule="auto"/>
        <w:jc w:val="center"/>
        <w:rPr>
          <w:rFonts w:eastAsia="Arial"/>
        </w:rPr>
      </w:pPr>
    </w:p>
    <w:p w:rsidR="009E6A70" w:rsidRPr="00E730C3" w:rsidRDefault="009E6A70" w:rsidP="00B71D36">
      <w:pPr>
        <w:spacing w:line="240" w:lineRule="auto"/>
        <w:jc w:val="center"/>
        <w:rPr>
          <w:rFonts w:eastAsia="Arial"/>
        </w:rPr>
      </w:pPr>
      <w:r w:rsidRPr="00E730C3">
        <w:rPr>
          <w:rFonts w:eastAsia="Arial"/>
        </w:rPr>
        <w:t>FACULTY OF INFORMATION SCIENCE &amp; TECHNOLOGY</w:t>
      </w:r>
    </w:p>
    <w:p w:rsidR="009E6A70" w:rsidRPr="00E730C3" w:rsidRDefault="009E6A70" w:rsidP="00B71D36">
      <w:pPr>
        <w:spacing w:line="240" w:lineRule="auto"/>
        <w:jc w:val="center"/>
        <w:rPr>
          <w:rFonts w:eastAsia="Arial"/>
        </w:rPr>
      </w:pPr>
      <w:r w:rsidRPr="00E730C3">
        <w:rPr>
          <w:rFonts w:eastAsia="Arial"/>
        </w:rPr>
        <w:t xml:space="preserve">MULTIMEDIA </w:t>
      </w:r>
      <w:smartTag w:uri="urn:schemas-microsoft-com:office:smarttags" w:element="PlaceType">
        <w:r w:rsidRPr="00E730C3">
          <w:rPr>
            <w:rFonts w:eastAsia="Arial"/>
          </w:rPr>
          <w:t>UNIVERSITY</w:t>
        </w:r>
      </w:smartTag>
    </w:p>
    <w:p w:rsidR="00B71D36" w:rsidRDefault="009E6A70" w:rsidP="00B71D36">
      <w:pPr>
        <w:spacing w:line="240" w:lineRule="auto"/>
        <w:jc w:val="center"/>
        <w:rPr>
          <w:rFonts w:eastAsia="Arial"/>
        </w:rPr>
      </w:pPr>
      <w:r w:rsidRPr="00E730C3">
        <w:rPr>
          <w:rFonts w:eastAsia="Arial"/>
        </w:rPr>
        <w:t>IN PARTIAL FULFILLMENT</w:t>
      </w:r>
    </w:p>
    <w:p w:rsidR="009E6A70" w:rsidRPr="00E730C3" w:rsidRDefault="009E6A70" w:rsidP="00B71D36">
      <w:pPr>
        <w:spacing w:line="240" w:lineRule="auto"/>
        <w:jc w:val="center"/>
        <w:rPr>
          <w:rFonts w:eastAsia="Arial"/>
        </w:rPr>
      </w:pPr>
      <w:r w:rsidRPr="00E730C3">
        <w:rPr>
          <w:rFonts w:eastAsia="Arial"/>
        </w:rPr>
        <w:t>FOR</w:t>
      </w:r>
    </w:p>
    <w:p w:rsidR="009E6A70" w:rsidRPr="00E730C3" w:rsidRDefault="009E6A70" w:rsidP="009E6A70">
      <w:pPr>
        <w:spacing w:line="240" w:lineRule="auto"/>
        <w:jc w:val="center"/>
        <w:rPr>
          <w:rFonts w:eastAsia="Arial"/>
          <w:lang w:val="en-US"/>
        </w:rPr>
      </w:pPr>
    </w:p>
    <w:p w:rsidR="009E6A70" w:rsidRPr="00E730C3" w:rsidRDefault="009E6A70" w:rsidP="009E6A70">
      <w:pPr>
        <w:spacing w:line="240" w:lineRule="auto"/>
        <w:jc w:val="center"/>
        <w:rPr>
          <w:rFonts w:eastAsia="Arial"/>
        </w:rPr>
      </w:pPr>
      <w:r w:rsidRPr="00E730C3">
        <w:rPr>
          <w:rFonts w:eastAsia="Arial"/>
        </w:rPr>
        <w:t>BACHELOR OF INFORMATION TECHNOLOGY</w:t>
      </w:r>
    </w:p>
    <w:p w:rsidR="009E6A70" w:rsidRPr="00E730C3" w:rsidRDefault="009E6A70" w:rsidP="009E6A70">
      <w:pPr>
        <w:spacing w:line="240" w:lineRule="auto"/>
        <w:jc w:val="center"/>
        <w:rPr>
          <w:rFonts w:eastAsia="Arial"/>
        </w:rPr>
      </w:pPr>
      <w:r w:rsidRPr="00E730C3">
        <w:rPr>
          <w:rFonts w:eastAsia="Arial"/>
        </w:rPr>
        <w:t>B.I.T. (HONS) SECURITY TECHNOLOGY</w:t>
      </w:r>
    </w:p>
    <w:p w:rsidR="009E6A70" w:rsidRPr="00E730C3" w:rsidRDefault="009E6A70" w:rsidP="009E6A70">
      <w:pPr>
        <w:spacing w:line="240" w:lineRule="auto"/>
        <w:jc w:val="center"/>
        <w:rPr>
          <w:rFonts w:eastAsia="Arial"/>
        </w:rPr>
      </w:pPr>
    </w:p>
    <w:p w:rsidR="009E6A70" w:rsidRPr="00E730C3" w:rsidRDefault="009E6A70" w:rsidP="009E6A70">
      <w:pPr>
        <w:spacing w:line="240" w:lineRule="auto"/>
        <w:jc w:val="center"/>
        <w:rPr>
          <w:rFonts w:eastAsia="Arial"/>
        </w:rPr>
      </w:pPr>
      <w:r w:rsidRPr="00E730C3">
        <w:rPr>
          <w:rFonts w:eastAsia="Arial"/>
        </w:rPr>
        <w:t>FACULTY OF INFORMATION SCIENCE &amp; TECHNOLOGY</w:t>
      </w:r>
    </w:p>
    <w:p w:rsidR="009E6A70" w:rsidRPr="00E730C3" w:rsidRDefault="009E6A70" w:rsidP="009E6A70">
      <w:pPr>
        <w:spacing w:line="240" w:lineRule="auto"/>
        <w:jc w:val="center"/>
        <w:rPr>
          <w:rFonts w:eastAsia="Arial"/>
        </w:rPr>
      </w:pPr>
    </w:p>
    <w:p w:rsidR="009E6A70" w:rsidRPr="00E730C3" w:rsidRDefault="009E6A70" w:rsidP="009E6A70">
      <w:pPr>
        <w:spacing w:line="240" w:lineRule="auto"/>
        <w:jc w:val="center"/>
        <w:rPr>
          <w:rFonts w:eastAsia="Arial"/>
        </w:rPr>
      </w:pPr>
    </w:p>
    <w:p w:rsidR="009E6A70" w:rsidRPr="00E730C3" w:rsidRDefault="009E6A70" w:rsidP="009E6A70">
      <w:pPr>
        <w:spacing w:line="240" w:lineRule="auto"/>
        <w:jc w:val="center"/>
        <w:rPr>
          <w:rFonts w:eastAsia="Arial"/>
          <w:sz w:val="32"/>
        </w:rPr>
      </w:pPr>
      <w:r w:rsidRPr="00E730C3">
        <w:rPr>
          <w:rFonts w:eastAsia="Arial"/>
          <w:sz w:val="32"/>
        </w:rPr>
        <w:t>MULTIMEDIA UNIVERSITY</w:t>
      </w:r>
    </w:p>
    <w:p w:rsidR="009E6A70" w:rsidRPr="00E730C3" w:rsidRDefault="009E6A70" w:rsidP="009E6A70">
      <w:pPr>
        <w:spacing w:line="240" w:lineRule="auto"/>
        <w:jc w:val="center"/>
        <w:rPr>
          <w:rFonts w:eastAsia="Arial"/>
          <w:sz w:val="32"/>
        </w:rPr>
      </w:pPr>
    </w:p>
    <w:p w:rsidR="00E14114" w:rsidRDefault="00E950B4" w:rsidP="00B71D36">
      <w:pPr>
        <w:jc w:val="center"/>
        <w:rPr>
          <w:rFonts w:eastAsia="Arial"/>
        </w:rPr>
        <w:sectPr w:rsidR="00E14114" w:rsidSect="00894ABA">
          <w:pgSz w:w="11909" w:h="16834" w:code="9"/>
          <w:pgMar w:top="2837" w:right="2549" w:bottom="2837" w:left="2549" w:header="720" w:footer="720" w:gutter="0"/>
          <w:cols w:space="720"/>
          <w:titlePg/>
          <w:docGrid w:linePitch="360"/>
        </w:sectPr>
      </w:pPr>
      <w:r>
        <w:rPr>
          <w:rFonts w:eastAsia="Arial"/>
        </w:rPr>
        <w:t>SEPTEMBER</w:t>
      </w:r>
      <w:r w:rsidR="00B71D36">
        <w:rPr>
          <w:rFonts w:eastAsia="Arial"/>
        </w:rPr>
        <w:t xml:space="preserve"> 201</w:t>
      </w:r>
      <w:r w:rsidR="009D1363">
        <w:rPr>
          <w:rFonts w:eastAsia="Arial"/>
        </w:rPr>
        <w:t>5</w:t>
      </w:r>
    </w:p>
    <w:p w:rsidR="006B7674" w:rsidRDefault="006B7674" w:rsidP="006B7674">
      <w:pPr>
        <w:jc w:val="cente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Default="006B7674" w:rsidP="006B7674">
      <w:pPr>
        <w:pStyle w:val="BodyTextIndent"/>
        <w:ind w:firstLine="567"/>
        <w:rPr>
          <w:rFonts w:eastAsia="Arial"/>
          <w:sz w:val="28"/>
        </w:rPr>
      </w:pPr>
    </w:p>
    <w:p w:rsidR="006B7674" w:rsidRPr="00E60338" w:rsidRDefault="006B7674" w:rsidP="006B7674">
      <w:pPr>
        <w:pStyle w:val="BodyTextIndent"/>
        <w:ind w:firstLine="567"/>
        <w:rPr>
          <w:rFonts w:eastAsia="Arial"/>
          <w:szCs w:val="24"/>
        </w:rPr>
      </w:pPr>
    </w:p>
    <w:p w:rsidR="00E950B4" w:rsidRPr="00E60338" w:rsidRDefault="00E950B4" w:rsidP="00E950B4">
      <w:pPr>
        <w:pStyle w:val="ListParagraph"/>
      </w:pPr>
      <w:r w:rsidRPr="00E60338">
        <w:t>© 2015, Universiti Telekom Sdn. Bhd.ALL RIGHTS RESERVED</w:t>
      </w:r>
    </w:p>
    <w:p w:rsidR="00E950B4" w:rsidRPr="00E60338" w:rsidRDefault="00E950B4" w:rsidP="00E950B4">
      <w:pPr>
        <w:pStyle w:val="ListParagraph"/>
      </w:pPr>
    </w:p>
    <w:p w:rsidR="00E950B4" w:rsidRPr="00E60338" w:rsidRDefault="00E950B4" w:rsidP="00E950B4">
      <w:pPr>
        <w:pStyle w:val="ListParagraph"/>
      </w:pPr>
      <w:r w:rsidRPr="00E60338">
        <w:t>Copyright of this report belongs to Universiti Telekom Sdn. Bhd as qualified by Regulation 7.2 (c) of the Multimedia University Intellectual Property and Commercialization policy. No part of this publication may be reproduced, stored in or introduced into a retrieval system, or transmitted in any form or by any means (electronic, mechanical, photocopying, recording, or otherwise), or for any purpose, without the express written permission of Universiti Telekom Sdn. Bhd.  Due acknowledgement shall always be made of the use of any material contained in, or derived from, this report.</w:t>
      </w:r>
    </w:p>
    <w:p w:rsidR="001744C9" w:rsidRPr="006A7A36" w:rsidRDefault="006B7674" w:rsidP="001744C9">
      <w:pPr>
        <w:pStyle w:val="Caption"/>
      </w:pPr>
      <w:r>
        <w:br w:type="page"/>
      </w:r>
    </w:p>
    <w:p w:rsidR="001744C9" w:rsidRPr="001744C9" w:rsidRDefault="001744C9" w:rsidP="001744C9">
      <w:pPr>
        <w:pStyle w:val="Heading9"/>
      </w:pPr>
      <w:bookmarkStart w:id="0" w:name="_Toc290902305"/>
      <w:bookmarkStart w:id="1" w:name="_Toc291065736"/>
      <w:r w:rsidRPr="001744C9">
        <w:lastRenderedPageBreak/>
        <w:t>DECLARATION</w:t>
      </w:r>
      <w:bookmarkEnd w:id="0"/>
      <w:bookmarkEnd w:id="1"/>
    </w:p>
    <w:p w:rsidR="001744C9" w:rsidRPr="00FB0FC5" w:rsidRDefault="001744C9" w:rsidP="001744C9">
      <w:pPr>
        <w:pStyle w:val="BodyText"/>
        <w:rPr>
          <w:rFonts w:eastAsia="Arial"/>
        </w:rPr>
      </w:pPr>
      <w:r w:rsidRPr="00FB0FC5">
        <w:rPr>
          <w:rFonts w:eastAsia="Arial"/>
        </w:rPr>
        <w:t>I hereby declare that the work have been done by myself and no portion of the work contained in this thesis has been submitted in support of any application for any other degree or qualification of this or any other university or institute of learning.</w:t>
      </w:r>
    </w:p>
    <w:p w:rsidR="001744C9" w:rsidRDefault="001744C9" w:rsidP="001744C9">
      <w:pPr>
        <w:rPr>
          <w:rFonts w:ascii="Arial" w:eastAsia="Arial" w:hAnsi="Arial"/>
        </w:rPr>
      </w:pPr>
    </w:p>
    <w:p w:rsidR="001744C9" w:rsidRDefault="001744C9" w:rsidP="001744C9">
      <w:pPr>
        <w:rPr>
          <w:rFonts w:ascii="Arial" w:eastAsia="Arial" w:hAnsi="Arial"/>
        </w:rPr>
      </w:pPr>
    </w:p>
    <w:p w:rsidR="001744C9" w:rsidRDefault="001744C9" w:rsidP="001744C9">
      <w:pPr>
        <w:rPr>
          <w:rFonts w:ascii="Arial" w:eastAsia="Arial" w:hAnsi="Arial"/>
        </w:rPr>
      </w:pPr>
      <w:r>
        <w:rPr>
          <w:rFonts w:ascii="Arial" w:eastAsia="Arial" w:hAnsi="Arial"/>
        </w:rPr>
        <w:t>____________________</w:t>
      </w:r>
    </w:p>
    <w:p w:rsidR="001744C9" w:rsidRPr="00FB0FC5" w:rsidRDefault="009D1363" w:rsidP="001744C9">
      <w:pPr>
        <w:rPr>
          <w:rFonts w:eastAsia="Arial"/>
        </w:rPr>
      </w:pPr>
      <w:r>
        <w:rPr>
          <w:rFonts w:eastAsia="Arial"/>
        </w:rPr>
        <w:t>LOW GEE CHEN</w:t>
      </w:r>
    </w:p>
    <w:p w:rsidR="001744C9" w:rsidRPr="00FB0FC5" w:rsidRDefault="001744C9" w:rsidP="001744C9">
      <w:pPr>
        <w:spacing w:line="240" w:lineRule="auto"/>
        <w:rPr>
          <w:rFonts w:eastAsia="Arial"/>
        </w:rPr>
      </w:pPr>
      <w:r w:rsidRPr="00FB0FC5">
        <w:rPr>
          <w:rFonts w:eastAsia="Arial"/>
        </w:rPr>
        <w:t>Faculty of Information Science &amp; Technology</w:t>
      </w:r>
    </w:p>
    <w:p w:rsidR="001744C9" w:rsidRPr="00FB0FC5" w:rsidRDefault="001744C9" w:rsidP="001744C9">
      <w:pPr>
        <w:rPr>
          <w:rFonts w:eastAsia="Arial"/>
        </w:rPr>
      </w:pPr>
      <w:r w:rsidRPr="00FB0FC5">
        <w:rPr>
          <w:rFonts w:eastAsia="Arial"/>
        </w:rPr>
        <w:t>Multimedia</w:t>
      </w:r>
      <w:r w:rsidR="002D021D">
        <w:rPr>
          <w:rFonts w:eastAsia="Arial"/>
        </w:rPr>
        <w:t xml:space="preserve"> </w:t>
      </w:r>
      <w:r w:rsidRPr="00FB0FC5">
        <w:rPr>
          <w:rFonts w:eastAsia="Arial"/>
        </w:rPr>
        <w:t>University</w:t>
      </w:r>
    </w:p>
    <w:p w:rsidR="001744C9" w:rsidRPr="00FB0FC5" w:rsidRDefault="001744C9" w:rsidP="001744C9">
      <w:pPr>
        <w:rPr>
          <w:rFonts w:eastAsia="Arial"/>
        </w:rPr>
      </w:pPr>
      <w:r w:rsidRPr="00FB0FC5">
        <w:rPr>
          <w:rFonts w:eastAsia="Arial"/>
        </w:rPr>
        <w:t xml:space="preserve">Date: </w:t>
      </w:r>
    </w:p>
    <w:p w:rsidR="001744C9" w:rsidRDefault="001744C9">
      <w:pPr>
        <w:spacing w:after="200" w:line="276" w:lineRule="auto"/>
        <w:jc w:val="left"/>
        <w:rPr>
          <w:rFonts w:eastAsia="Times New Roman"/>
          <w:b/>
          <w:iCs/>
          <w:color w:val="000000"/>
          <w:szCs w:val="20"/>
        </w:rPr>
      </w:pPr>
      <w:bookmarkStart w:id="2" w:name="_Toc234300614"/>
      <w:r>
        <w:br w:type="page"/>
      </w:r>
    </w:p>
    <w:p w:rsidR="001744C9" w:rsidRPr="00FA28FB" w:rsidRDefault="001744C9" w:rsidP="00FA28FB">
      <w:pPr>
        <w:pStyle w:val="Heading9"/>
        <w:rPr>
          <w:rFonts w:eastAsia="宋体"/>
        </w:rPr>
      </w:pPr>
      <w:bookmarkStart w:id="3" w:name="_Toc290902306"/>
      <w:bookmarkStart w:id="4" w:name="_Toc291065737"/>
      <w:r w:rsidRPr="00FA28FB">
        <w:rPr>
          <w:rFonts w:eastAsia="宋体"/>
        </w:rPr>
        <w:lastRenderedPageBreak/>
        <w:t>ACKNOWLEDGEMENT</w:t>
      </w:r>
      <w:bookmarkEnd w:id="2"/>
      <w:bookmarkEnd w:id="3"/>
      <w:bookmarkEnd w:id="4"/>
    </w:p>
    <w:p w:rsidR="009D1363" w:rsidRDefault="009D1363" w:rsidP="009D1363">
      <w:pPr>
        <w:ind w:firstLine="720"/>
      </w:pPr>
      <w:r>
        <w:t xml:space="preserve">First of all, I would like to thank </w:t>
      </w:r>
      <w:r w:rsidRPr="006A7A36">
        <w:t xml:space="preserve">everyone who had </w:t>
      </w:r>
      <w:r w:rsidR="00EB1325">
        <w:t>brought</w:t>
      </w:r>
      <w:r>
        <w:t xml:space="preserve"> their kindness to me in assistance and encouragement that result in the successful completion of this project. Most importantly, I would like to express my sincere thankful to my supervisor, Mr Liew</w:t>
      </w:r>
      <w:r w:rsidR="00EA34FD">
        <w:t xml:space="preserve"> </w:t>
      </w:r>
      <w:r w:rsidR="00EB1325">
        <w:t xml:space="preserve">Tze </w:t>
      </w:r>
      <w:r>
        <w:t xml:space="preserve">Hui for the priceless advice, valuable guidance and his enduring patience throughout the entire progress of this project. Without his assisted and supervised, I am pretty sure that I could not be able to finish complete this project in time with the desired result. </w:t>
      </w:r>
    </w:p>
    <w:p w:rsidR="009D1363" w:rsidRPr="006A7A36" w:rsidRDefault="009D1363" w:rsidP="00A2148E">
      <w:pPr>
        <w:ind w:firstLine="720"/>
      </w:pPr>
    </w:p>
    <w:p w:rsidR="00B92AB8" w:rsidRDefault="009D1363" w:rsidP="009D1363">
      <w:pPr>
        <w:ind w:firstLine="720"/>
      </w:pPr>
      <w:r w:rsidRPr="006A7A36">
        <w:t xml:space="preserve">In addition, I </w:t>
      </w:r>
      <w:r>
        <w:t xml:space="preserve">also want to thank my family because they always being at my side giving me support when I met some question and problem while doing this project. When I lack of confidence while doing this project, they always </w:t>
      </w:r>
      <w:r w:rsidRPr="00BC3B3E">
        <w:t xml:space="preserve">exhort </w:t>
      </w:r>
      <w:r>
        <w:t>me not to give up easily. Last but not least, I would like to thank to my friend as well because they helped me save up a lot of time by giving me some useful opinion.</w:t>
      </w:r>
      <w:r w:rsidR="00B92AB8">
        <w:br w:type="page"/>
      </w:r>
    </w:p>
    <w:p w:rsidR="001744C9" w:rsidRDefault="00802876" w:rsidP="002A0FB3">
      <w:pPr>
        <w:pStyle w:val="Heading9"/>
      </w:pPr>
      <w:bookmarkStart w:id="5" w:name="_Toc290902307"/>
      <w:bookmarkStart w:id="6" w:name="_Toc291065738"/>
      <w:r>
        <w:lastRenderedPageBreak/>
        <w:t>ABSTRACT</w:t>
      </w:r>
      <w:bookmarkEnd w:id="5"/>
      <w:bookmarkEnd w:id="6"/>
    </w:p>
    <w:p w:rsidR="009D1363" w:rsidRDefault="009D1363" w:rsidP="009D1363">
      <w:pPr>
        <w:spacing w:after="240"/>
        <w:ind w:firstLine="720"/>
      </w:pPr>
      <w:r>
        <w:t>In this project, I am concentrated on searching the best approach and solution to bring a great convenience who always have to wait in a queue. Study and understanding are done on the existing queuing system in order to find out more features which can ad</w:t>
      </w:r>
      <w:r w:rsidR="00EB1325">
        <w:t>d into this project. Smart queu</w:t>
      </w:r>
      <w:r>
        <w:t>ing system is created in this project, it is a mobile application usable in android handset. Smart queuing system will be the best approac</w:t>
      </w:r>
      <w:r w:rsidR="00EB1325">
        <w:t>h in order to overcome the queu</w:t>
      </w:r>
      <w:r>
        <w:t xml:space="preserve">ing problem.             </w:t>
      </w:r>
    </w:p>
    <w:p w:rsidR="00FC60C2" w:rsidRDefault="009D1363" w:rsidP="009D1363">
      <w:pPr>
        <w:spacing w:after="240"/>
        <w:ind w:firstLine="720"/>
      </w:pPr>
      <w:r>
        <w:t>Smart queuing system provided some features in order to bring the advantages for the user. Users are able to obtain an online e-ticket instead of taking the ticket at the branches. Besides, Wi-Fi connectivity is needed when operating smart queuing system. Last but not least, SMS notification will send to the user to notify them about their queuing number</w:t>
      </w:r>
      <w:r w:rsidR="00457AF1">
        <w:t xml:space="preserve"> is almost reach. Since SMS will send to user hand phone to alert user about the queue is almost reach</w:t>
      </w:r>
      <w:r>
        <w:t xml:space="preserve">, </w:t>
      </w:r>
      <w:r w:rsidR="00457AF1">
        <w:t xml:space="preserve">so that </w:t>
      </w:r>
      <w:r>
        <w:t xml:space="preserve">user do not afraid to miss out the service anymore.    </w:t>
      </w:r>
      <w:r w:rsidR="00FC60C2">
        <w:br w:type="page"/>
      </w:r>
    </w:p>
    <w:p w:rsidR="002A0FB3" w:rsidRDefault="00802876" w:rsidP="00FC60C2">
      <w:pPr>
        <w:pStyle w:val="Heading9"/>
      </w:pPr>
      <w:bookmarkStart w:id="7" w:name="_Toc290902308"/>
      <w:bookmarkStart w:id="8" w:name="_Toc291065739"/>
      <w:r>
        <w:lastRenderedPageBreak/>
        <w:t>TABLE OF CONTENTS</w:t>
      </w:r>
      <w:bookmarkEnd w:id="7"/>
      <w:bookmarkEnd w:id="8"/>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36" w:history="1">
        <w:r w:rsidR="005B5156" w:rsidRPr="005B5156">
          <w:rPr>
            <w:rStyle w:val="Hyperlink"/>
            <w:noProof/>
            <w:color w:val="auto"/>
            <w:u w:val="none"/>
          </w:rPr>
          <w:t>DECLARATION</w:t>
        </w:r>
        <w:r w:rsidR="005B5156" w:rsidRPr="005B5156">
          <w:rPr>
            <w:noProof/>
            <w:webHidden/>
          </w:rPr>
          <w:tab/>
        </w:r>
        <w:r w:rsidRPr="005B5156">
          <w:rPr>
            <w:noProof/>
            <w:webHidden/>
          </w:rPr>
          <w:fldChar w:fldCharType="begin"/>
        </w:r>
        <w:r w:rsidR="005B5156" w:rsidRPr="005B5156">
          <w:rPr>
            <w:noProof/>
            <w:webHidden/>
          </w:rPr>
          <w:instrText xml:space="preserve"> PAGEREF _Toc291065736 \h </w:instrText>
        </w:r>
        <w:r w:rsidRPr="005B5156">
          <w:rPr>
            <w:noProof/>
            <w:webHidden/>
          </w:rPr>
        </w:r>
        <w:r w:rsidRPr="005B5156">
          <w:rPr>
            <w:noProof/>
            <w:webHidden/>
          </w:rPr>
          <w:fldChar w:fldCharType="separate"/>
        </w:r>
        <w:r w:rsidR="00176998">
          <w:rPr>
            <w:noProof/>
            <w:webHidden/>
          </w:rPr>
          <w:t>III</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37" w:history="1">
        <w:r w:rsidR="005B5156" w:rsidRPr="005B5156">
          <w:rPr>
            <w:rStyle w:val="Hyperlink"/>
            <w:noProof/>
            <w:color w:val="auto"/>
            <w:u w:val="none"/>
          </w:rPr>
          <w:t>ACKNOWLEDGEMENT</w:t>
        </w:r>
        <w:r w:rsidR="005B5156" w:rsidRPr="005B5156">
          <w:rPr>
            <w:noProof/>
            <w:webHidden/>
          </w:rPr>
          <w:tab/>
        </w:r>
        <w:r w:rsidRPr="005B5156">
          <w:rPr>
            <w:noProof/>
            <w:webHidden/>
          </w:rPr>
          <w:fldChar w:fldCharType="begin"/>
        </w:r>
        <w:r w:rsidR="005B5156" w:rsidRPr="005B5156">
          <w:rPr>
            <w:noProof/>
            <w:webHidden/>
          </w:rPr>
          <w:instrText xml:space="preserve"> PAGEREF _Toc291065737 \h </w:instrText>
        </w:r>
        <w:r w:rsidRPr="005B5156">
          <w:rPr>
            <w:noProof/>
            <w:webHidden/>
          </w:rPr>
        </w:r>
        <w:r w:rsidRPr="005B5156">
          <w:rPr>
            <w:noProof/>
            <w:webHidden/>
          </w:rPr>
          <w:fldChar w:fldCharType="separate"/>
        </w:r>
        <w:r w:rsidR="00176998">
          <w:rPr>
            <w:noProof/>
            <w:webHidden/>
          </w:rPr>
          <w:t>IV</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38" w:history="1">
        <w:r w:rsidR="005B5156" w:rsidRPr="005B5156">
          <w:rPr>
            <w:rStyle w:val="Hyperlink"/>
            <w:noProof/>
            <w:color w:val="auto"/>
            <w:u w:val="none"/>
          </w:rPr>
          <w:t>Abstract</w:t>
        </w:r>
        <w:r w:rsidR="005B5156" w:rsidRPr="005B5156">
          <w:rPr>
            <w:noProof/>
            <w:webHidden/>
          </w:rPr>
          <w:tab/>
        </w:r>
        <w:r w:rsidRPr="005B5156">
          <w:rPr>
            <w:noProof/>
            <w:webHidden/>
          </w:rPr>
          <w:fldChar w:fldCharType="begin"/>
        </w:r>
        <w:r w:rsidR="005B5156" w:rsidRPr="005B5156">
          <w:rPr>
            <w:noProof/>
            <w:webHidden/>
          </w:rPr>
          <w:instrText xml:space="preserve"> PAGEREF _Toc291065738 \h </w:instrText>
        </w:r>
        <w:r w:rsidRPr="005B5156">
          <w:rPr>
            <w:noProof/>
            <w:webHidden/>
          </w:rPr>
        </w:r>
        <w:r w:rsidRPr="005B5156">
          <w:rPr>
            <w:noProof/>
            <w:webHidden/>
          </w:rPr>
          <w:fldChar w:fldCharType="separate"/>
        </w:r>
        <w:r w:rsidR="00176998">
          <w:rPr>
            <w:noProof/>
            <w:webHidden/>
          </w:rPr>
          <w:t>V</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39" w:history="1">
        <w:r w:rsidR="005B5156" w:rsidRPr="005B5156">
          <w:rPr>
            <w:rStyle w:val="Hyperlink"/>
            <w:noProof/>
            <w:color w:val="auto"/>
            <w:u w:val="none"/>
          </w:rPr>
          <w:t>Table of contents</w:t>
        </w:r>
        <w:r w:rsidR="005B5156" w:rsidRPr="005B5156">
          <w:rPr>
            <w:noProof/>
            <w:webHidden/>
          </w:rPr>
          <w:tab/>
        </w:r>
        <w:r w:rsidRPr="005B5156">
          <w:rPr>
            <w:noProof/>
            <w:webHidden/>
          </w:rPr>
          <w:fldChar w:fldCharType="begin"/>
        </w:r>
        <w:r w:rsidR="005B5156" w:rsidRPr="005B5156">
          <w:rPr>
            <w:noProof/>
            <w:webHidden/>
          </w:rPr>
          <w:instrText xml:space="preserve"> PAGEREF _Toc291065739 \h </w:instrText>
        </w:r>
        <w:r w:rsidRPr="005B5156">
          <w:rPr>
            <w:noProof/>
            <w:webHidden/>
          </w:rPr>
        </w:r>
        <w:r w:rsidRPr="005B5156">
          <w:rPr>
            <w:noProof/>
            <w:webHidden/>
          </w:rPr>
          <w:fldChar w:fldCharType="separate"/>
        </w:r>
        <w:r w:rsidR="00176998">
          <w:rPr>
            <w:noProof/>
            <w:webHidden/>
          </w:rPr>
          <w:t>VI</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40" w:history="1">
        <w:r w:rsidR="005B5156" w:rsidRPr="005B5156">
          <w:rPr>
            <w:rStyle w:val="Hyperlink"/>
            <w:noProof/>
            <w:color w:val="auto"/>
            <w:u w:val="none"/>
          </w:rPr>
          <w:t>List of tables</w:t>
        </w:r>
        <w:r w:rsidR="005B5156" w:rsidRPr="005B5156">
          <w:rPr>
            <w:noProof/>
            <w:webHidden/>
          </w:rPr>
          <w:tab/>
        </w:r>
        <w:r w:rsidRPr="005B5156">
          <w:rPr>
            <w:noProof/>
            <w:webHidden/>
          </w:rPr>
          <w:fldChar w:fldCharType="begin"/>
        </w:r>
        <w:r w:rsidR="005B5156" w:rsidRPr="005B5156">
          <w:rPr>
            <w:noProof/>
            <w:webHidden/>
          </w:rPr>
          <w:instrText xml:space="preserve"> PAGEREF _Toc291065740 \h </w:instrText>
        </w:r>
        <w:r w:rsidRPr="005B5156">
          <w:rPr>
            <w:noProof/>
            <w:webHidden/>
          </w:rPr>
        </w:r>
        <w:r w:rsidRPr="005B5156">
          <w:rPr>
            <w:noProof/>
            <w:webHidden/>
          </w:rPr>
          <w:fldChar w:fldCharType="separate"/>
        </w:r>
        <w:r w:rsidR="00176998">
          <w:rPr>
            <w:noProof/>
            <w:webHidden/>
          </w:rPr>
          <w:t>IX</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41" w:history="1">
        <w:r w:rsidR="005B5156" w:rsidRPr="005B5156">
          <w:rPr>
            <w:rStyle w:val="Hyperlink"/>
            <w:noProof/>
            <w:color w:val="auto"/>
            <w:u w:val="none"/>
          </w:rPr>
          <w:t>List of figures</w:t>
        </w:r>
        <w:r w:rsidR="005B5156" w:rsidRPr="005B5156">
          <w:rPr>
            <w:noProof/>
            <w:webHidden/>
          </w:rPr>
          <w:tab/>
        </w:r>
        <w:r w:rsidRPr="005B5156">
          <w:rPr>
            <w:noProof/>
            <w:webHidden/>
          </w:rPr>
          <w:fldChar w:fldCharType="begin"/>
        </w:r>
        <w:r w:rsidR="005B5156" w:rsidRPr="005B5156">
          <w:rPr>
            <w:noProof/>
            <w:webHidden/>
          </w:rPr>
          <w:instrText xml:space="preserve"> PAGEREF _Toc291065741 \h </w:instrText>
        </w:r>
        <w:r w:rsidRPr="005B5156">
          <w:rPr>
            <w:noProof/>
            <w:webHidden/>
          </w:rPr>
        </w:r>
        <w:r w:rsidRPr="005B5156">
          <w:rPr>
            <w:noProof/>
            <w:webHidden/>
          </w:rPr>
          <w:fldChar w:fldCharType="separate"/>
        </w:r>
        <w:r w:rsidR="00176998">
          <w:rPr>
            <w:noProof/>
            <w:webHidden/>
          </w:rPr>
          <w:t>X</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42" w:history="1">
        <w:r w:rsidR="005B5156" w:rsidRPr="005B5156">
          <w:rPr>
            <w:rStyle w:val="Hyperlink"/>
            <w:noProof/>
            <w:color w:val="auto"/>
            <w:u w:val="none"/>
          </w:rPr>
          <w:t>LIST OF ABBREVIATIONS/ SYMBOLS</w:t>
        </w:r>
        <w:r w:rsidR="005B5156" w:rsidRPr="005B5156">
          <w:rPr>
            <w:noProof/>
            <w:webHidden/>
          </w:rPr>
          <w:tab/>
        </w:r>
        <w:r w:rsidRPr="005B5156">
          <w:rPr>
            <w:noProof/>
            <w:webHidden/>
          </w:rPr>
          <w:fldChar w:fldCharType="begin"/>
        </w:r>
        <w:r w:rsidR="005B5156" w:rsidRPr="005B5156">
          <w:rPr>
            <w:noProof/>
            <w:webHidden/>
          </w:rPr>
          <w:instrText xml:space="preserve"> PAGEREF _Toc291065742 \h </w:instrText>
        </w:r>
        <w:r w:rsidRPr="005B5156">
          <w:rPr>
            <w:noProof/>
            <w:webHidden/>
          </w:rPr>
        </w:r>
        <w:r w:rsidRPr="005B5156">
          <w:rPr>
            <w:noProof/>
            <w:webHidden/>
          </w:rPr>
          <w:fldChar w:fldCharType="separate"/>
        </w:r>
        <w:r w:rsidR="00176998">
          <w:rPr>
            <w:noProof/>
            <w:webHidden/>
          </w:rPr>
          <w:t>X</w:t>
        </w:r>
        <w:r w:rsidRPr="005B5156">
          <w:rPr>
            <w:noProof/>
            <w:webHidden/>
          </w:rPr>
          <w:fldChar w:fldCharType="end"/>
        </w:r>
      </w:hyperlink>
    </w:p>
    <w:p w:rsidR="005B5156" w:rsidRPr="005B5156" w:rsidRDefault="00D529FC" w:rsidP="00666B8A">
      <w:pPr>
        <w:pStyle w:val="TOC1"/>
        <w:tabs>
          <w:tab w:val="right" w:leader="dot" w:pos="8190"/>
        </w:tabs>
        <w:rPr>
          <w:rFonts w:ascii="Calibri" w:eastAsia="Times New Roman" w:hAnsi="Calibri"/>
          <w:b w:val="0"/>
          <w:bCs w:val="0"/>
          <w:caps w:val="0"/>
          <w:noProof/>
          <w:sz w:val="22"/>
          <w:szCs w:val="22"/>
          <w:lang w:val="en-MY"/>
        </w:rPr>
      </w:pPr>
      <w:hyperlink w:anchor="_Toc291065743" w:history="1">
        <w:r w:rsidR="005B5156" w:rsidRPr="005B5156">
          <w:rPr>
            <w:rStyle w:val="Hyperlink"/>
            <w:noProof/>
            <w:color w:val="auto"/>
            <w:u w:val="none"/>
          </w:rPr>
          <w:t>List of appendices</w:t>
        </w:r>
        <w:r w:rsidR="005B5156" w:rsidRPr="005B5156">
          <w:rPr>
            <w:noProof/>
            <w:webHidden/>
          </w:rPr>
          <w:tab/>
        </w:r>
        <w:r w:rsidRPr="005B5156">
          <w:rPr>
            <w:noProof/>
            <w:webHidden/>
          </w:rPr>
          <w:fldChar w:fldCharType="begin"/>
        </w:r>
        <w:r w:rsidR="005B5156" w:rsidRPr="005B5156">
          <w:rPr>
            <w:noProof/>
            <w:webHidden/>
          </w:rPr>
          <w:instrText xml:space="preserve"> PAGEREF _Toc291065743 \h </w:instrText>
        </w:r>
        <w:r w:rsidRPr="005B5156">
          <w:rPr>
            <w:noProof/>
            <w:webHidden/>
          </w:rPr>
        </w:r>
        <w:r w:rsidRPr="005B5156">
          <w:rPr>
            <w:noProof/>
            <w:webHidden/>
          </w:rPr>
          <w:fldChar w:fldCharType="separate"/>
        </w:r>
        <w:r w:rsidR="00176998">
          <w:rPr>
            <w:noProof/>
            <w:webHidden/>
          </w:rPr>
          <w:t>XIII</w:t>
        </w:r>
        <w:r w:rsidRPr="005B5156">
          <w:rPr>
            <w:noProof/>
            <w:webHidden/>
          </w:rPr>
          <w:fldChar w:fldCharType="end"/>
        </w:r>
      </w:hyperlink>
    </w:p>
    <w:p w:rsidR="001B456A" w:rsidRDefault="00D529FC">
      <w:pPr>
        <w:pStyle w:val="TOC1"/>
        <w:tabs>
          <w:tab w:val="right" w:leader="dot" w:pos="8184"/>
        </w:tabs>
        <w:rPr>
          <w:rFonts w:asciiTheme="minorHAnsi" w:eastAsiaTheme="minorEastAsia" w:hAnsiTheme="minorHAnsi" w:cstheme="minorBidi"/>
          <w:b w:val="0"/>
          <w:bCs w:val="0"/>
          <w:caps w:val="0"/>
          <w:noProof/>
          <w:sz w:val="22"/>
          <w:szCs w:val="22"/>
          <w:lang w:val="en-US"/>
        </w:rPr>
      </w:pPr>
      <w:r w:rsidRPr="00D529FC">
        <w:fldChar w:fldCharType="begin"/>
      </w:r>
      <w:r w:rsidR="0081756D">
        <w:instrText xml:space="preserve"> TOC \o "1-3" \h \z \u </w:instrText>
      </w:r>
      <w:r w:rsidRPr="00D529FC">
        <w:fldChar w:fldCharType="separate"/>
      </w:r>
      <w:hyperlink w:anchor="_Toc409073802" w:history="1">
        <w:r w:rsidR="001B456A" w:rsidRPr="003B2BFE">
          <w:rPr>
            <w:rStyle w:val="Hyperlink"/>
            <w:noProof/>
            <w:snapToGrid w:val="0"/>
            <w:w w:val="0"/>
          </w:rPr>
          <w:t>CHAPTER 1</w:t>
        </w:r>
        <w:r w:rsidR="001B456A" w:rsidRPr="003B2BFE">
          <w:rPr>
            <w:rStyle w:val="Hyperlink"/>
            <w:noProof/>
          </w:rPr>
          <w:t xml:space="preserve"> INTRODUCTION</w:t>
        </w:r>
        <w:r w:rsidR="001B456A">
          <w:rPr>
            <w:noProof/>
            <w:webHidden/>
          </w:rPr>
          <w:tab/>
        </w:r>
        <w:r>
          <w:rPr>
            <w:noProof/>
            <w:webHidden/>
          </w:rPr>
          <w:fldChar w:fldCharType="begin"/>
        </w:r>
        <w:r w:rsidR="001B456A">
          <w:rPr>
            <w:noProof/>
            <w:webHidden/>
          </w:rPr>
          <w:instrText xml:space="preserve"> PAGEREF _Toc409073802 \h </w:instrText>
        </w:r>
        <w:r>
          <w:rPr>
            <w:noProof/>
            <w:webHidden/>
          </w:rPr>
        </w:r>
        <w:r>
          <w:rPr>
            <w:noProof/>
            <w:webHidden/>
          </w:rPr>
          <w:fldChar w:fldCharType="separate"/>
        </w:r>
        <w:r w:rsidR="00176998">
          <w:rPr>
            <w:noProof/>
            <w:webHidden/>
          </w:rPr>
          <w:t>1</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3" w:history="1">
        <w:r w:rsidR="001B456A" w:rsidRPr="003B2BFE">
          <w:rPr>
            <w:rStyle w:val="Hyperlink"/>
            <w:noProof/>
          </w:rPr>
          <w:t>1.1</w:t>
        </w:r>
        <w:r w:rsidR="001B456A">
          <w:rPr>
            <w:rFonts w:asciiTheme="minorHAnsi" w:eastAsiaTheme="minorEastAsia" w:hAnsiTheme="minorHAnsi" w:cstheme="minorBidi"/>
            <w:iCs w:val="0"/>
            <w:noProof/>
            <w:sz w:val="22"/>
            <w:szCs w:val="22"/>
            <w:lang w:val="en-US"/>
          </w:rPr>
          <w:tab/>
        </w:r>
        <w:r w:rsidR="001B456A" w:rsidRPr="003B2BFE">
          <w:rPr>
            <w:rStyle w:val="Hyperlink"/>
            <w:noProof/>
          </w:rPr>
          <w:t>Overview</w:t>
        </w:r>
        <w:r w:rsidR="001B456A">
          <w:rPr>
            <w:noProof/>
            <w:webHidden/>
          </w:rPr>
          <w:tab/>
        </w:r>
        <w:r>
          <w:rPr>
            <w:noProof/>
            <w:webHidden/>
          </w:rPr>
          <w:fldChar w:fldCharType="begin"/>
        </w:r>
        <w:r w:rsidR="001B456A">
          <w:rPr>
            <w:noProof/>
            <w:webHidden/>
          </w:rPr>
          <w:instrText xml:space="preserve"> PAGEREF _Toc409073803 \h </w:instrText>
        </w:r>
        <w:r>
          <w:rPr>
            <w:noProof/>
            <w:webHidden/>
          </w:rPr>
        </w:r>
        <w:r>
          <w:rPr>
            <w:noProof/>
            <w:webHidden/>
          </w:rPr>
          <w:fldChar w:fldCharType="separate"/>
        </w:r>
        <w:r w:rsidR="00176998">
          <w:rPr>
            <w:noProof/>
            <w:webHidden/>
          </w:rPr>
          <w:t>1</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4" w:history="1">
        <w:r w:rsidR="001B456A" w:rsidRPr="003B2BFE">
          <w:rPr>
            <w:rStyle w:val="Hyperlink"/>
            <w:noProof/>
          </w:rPr>
          <w:t>1.2</w:t>
        </w:r>
        <w:r w:rsidR="001B456A">
          <w:rPr>
            <w:rFonts w:asciiTheme="minorHAnsi" w:eastAsiaTheme="minorEastAsia" w:hAnsiTheme="minorHAnsi" w:cstheme="minorBidi"/>
            <w:iCs w:val="0"/>
            <w:noProof/>
            <w:sz w:val="22"/>
            <w:szCs w:val="22"/>
            <w:lang w:val="en-US"/>
          </w:rPr>
          <w:tab/>
        </w:r>
        <w:r w:rsidR="001B456A" w:rsidRPr="003B2BFE">
          <w:rPr>
            <w:rStyle w:val="Hyperlink"/>
            <w:noProof/>
          </w:rPr>
          <w:t>Problem Statement</w:t>
        </w:r>
        <w:r w:rsidR="001B456A">
          <w:rPr>
            <w:noProof/>
            <w:webHidden/>
          </w:rPr>
          <w:tab/>
        </w:r>
        <w:r>
          <w:rPr>
            <w:noProof/>
            <w:webHidden/>
          </w:rPr>
          <w:fldChar w:fldCharType="begin"/>
        </w:r>
        <w:r w:rsidR="001B456A">
          <w:rPr>
            <w:noProof/>
            <w:webHidden/>
          </w:rPr>
          <w:instrText xml:space="preserve"> PAGEREF _Toc409073804 \h </w:instrText>
        </w:r>
        <w:r>
          <w:rPr>
            <w:noProof/>
            <w:webHidden/>
          </w:rPr>
        </w:r>
        <w:r>
          <w:rPr>
            <w:noProof/>
            <w:webHidden/>
          </w:rPr>
          <w:fldChar w:fldCharType="separate"/>
        </w:r>
        <w:r w:rsidR="00176998">
          <w:rPr>
            <w:noProof/>
            <w:webHidden/>
          </w:rPr>
          <w:t>2</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5" w:history="1">
        <w:r w:rsidR="001B456A" w:rsidRPr="003B2BFE">
          <w:rPr>
            <w:rStyle w:val="Hyperlink"/>
            <w:noProof/>
          </w:rPr>
          <w:t>1.3</w:t>
        </w:r>
        <w:r w:rsidR="001B456A">
          <w:rPr>
            <w:rFonts w:asciiTheme="minorHAnsi" w:eastAsiaTheme="minorEastAsia" w:hAnsiTheme="minorHAnsi" w:cstheme="minorBidi"/>
            <w:iCs w:val="0"/>
            <w:noProof/>
            <w:sz w:val="22"/>
            <w:szCs w:val="22"/>
            <w:lang w:val="en-US"/>
          </w:rPr>
          <w:tab/>
        </w:r>
        <w:r w:rsidR="001B456A" w:rsidRPr="003B2BFE">
          <w:rPr>
            <w:rStyle w:val="Hyperlink"/>
            <w:noProof/>
          </w:rPr>
          <w:t>Project Objectives</w:t>
        </w:r>
        <w:r w:rsidR="001B456A">
          <w:rPr>
            <w:noProof/>
            <w:webHidden/>
          </w:rPr>
          <w:tab/>
        </w:r>
        <w:r>
          <w:rPr>
            <w:noProof/>
            <w:webHidden/>
          </w:rPr>
          <w:fldChar w:fldCharType="begin"/>
        </w:r>
        <w:r w:rsidR="001B456A">
          <w:rPr>
            <w:noProof/>
            <w:webHidden/>
          </w:rPr>
          <w:instrText xml:space="preserve"> PAGEREF _Toc409073805 \h </w:instrText>
        </w:r>
        <w:r>
          <w:rPr>
            <w:noProof/>
            <w:webHidden/>
          </w:rPr>
        </w:r>
        <w:r>
          <w:rPr>
            <w:noProof/>
            <w:webHidden/>
          </w:rPr>
          <w:fldChar w:fldCharType="separate"/>
        </w:r>
        <w:r w:rsidR="00176998">
          <w:rPr>
            <w:noProof/>
            <w:webHidden/>
          </w:rPr>
          <w:t>2</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6" w:history="1">
        <w:r w:rsidR="001B456A" w:rsidRPr="003B2BFE">
          <w:rPr>
            <w:rStyle w:val="Hyperlink"/>
            <w:noProof/>
          </w:rPr>
          <w:t>1.4</w:t>
        </w:r>
        <w:r w:rsidR="001B456A">
          <w:rPr>
            <w:rFonts w:asciiTheme="minorHAnsi" w:eastAsiaTheme="minorEastAsia" w:hAnsiTheme="minorHAnsi" w:cstheme="minorBidi"/>
            <w:iCs w:val="0"/>
            <w:noProof/>
            <w:sz w:val="22"/>
            <w:szCs w:val="22"/>
            <w:lang w:val="en-US"/>
          </w:rPr>
          <w:tab/>
        </w:r>
        <w:r w:rsidR="001B456A" w:rsidRPr="003B2BFE">
          <w:rPr>
            <w:rStyle w:val="Hyperlink"/>
            <w:noProof/>
          </w:rPr>
          <w:t>Project Scope</w:t>
        </w:r>
        <w:r w:rsidR="001B456A">
          <w:rPr>
            <w:noProof/>
            <w:webHidden/>
          </w:rPr>
          <w:tab/>
        </w:r>
        <w:r>
          <w:rPr>
            <w:noProof/>
            <w:webHidden/>
          </w:rPr>
          <w:fldChar w:fldCharType="begin"/>
        </w:r>
        <w:r w:rsidR="001B456A">
          <w:rPr>
            <w:noProof/>
            <w:webHidden/>
          </w:rPr>
          <w:instrText xml:space="preserve"> PAGEREF _Toc409073806 \h </w:instrText>
        </w:r>
        <w:r>
          <w:rPr>
            <w:noProof/>
            <w:webHidden/>
          </w:rPr>
        </w:r>
        <w:r>
          <w:rPr>
            <w:noProof/>
            <w:webHidden/>
          </w:rPr>
          <w:fldChar w:fldCharType="separate"/>
        </w:r>
        <w:r w:rsidR="00176998">
          <w:rPr>
            <w:noProof/>
            <w:webHidden/>
          </w:rPr>
          <w:t>3</w:t>
        </w:r>
        <w:r>
          <w:rPr>
            <w:noProof/>
            <w:webHidden/>
          </w:rPr>
          <w:fldChar w:fldCharType="end"/>
        </w:r>
      </w:hyperlink>
    </w:p>
    <w:p w:rsidR="001B456A" w:rsidRDefault="00D529FC">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07" w:history="1">
        <w:r w:rsidR="001B456A" w:rsidRPr="003B2BFE">
          <w:rPr>
            <w:rStyle w:val="Hyperlink"/>
            <w:noProof/>
            <w:snapToGrid w:val="0"/>
            <w:w w:val="0"/>
          </w:rPr>
          <w:t>CHAPTER 2</w:t>
        </w:r>
        <w:r w:rsidR="001B456A" w:rsidRPr="003B2BFE">
          <w:rPr>
            <w:rStyle w:val="Hyperlink"/>
            <w:noProof/>
          </w:rPr>
          <w:t xml:space="preserve"> LITERATURE REVIEW</w:t>
        </w:r>
        <w:r w:rsidR="001B456A">
          <w:rPr>
            <w:noProof/>
            <w:webHidden/>
          </w:rPr>
          <w:tab/>
        </w:r>
        <w:r>
          <w:rPr>
            <w:noProof/>
            <w:webHidden/>
          </w:rPr>
          <w:fldChar w:fldCharType="begin"/>
        </w:r>
        <w:r w:rsidR="001B456A">
          <w:rPr>
            <w:noProof/>
            <w:webHidden/>
          </w:rPr>
          <w:instrText xml:space="preserve"> PAGEREF _Toc409073807 \h </w:instrText>
        </w:r>
        <w:r>
          <w:rPr>
            <w:noProof/>
            <w:webHidden/>
          </w:rPr>
        </w:r>
        <w:r>
          <w:rPr>
            <w:noProof/>
            <w:webHidden/>
          </w:rPr>
          <w:fldChar w:fldCharType="separate"/>
        </w:r>
        <w:r w:rsidR="00176998">
          <w:rPr>
            <w:noProof/>
            <w:webHidden/>
          </w:rPr>
          <w:t>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8" w:history="1">
        <w:r w:rsidR="001B456A" w:rsidRPr="003B2BFE">
          <w:rPr>
            <w:rStyle w:val="Hyperlink"/>
            <w:noProof/>
          </w:rPr>
          <w:t>2.1</w:t>
        </w:r>
        <w:r w:rsidR="001B456A">
          <w:rPr>
            <w:rFonts w:asciiTheme="minorHAnsi" w:eastAsiaTheme="minorEastAsia" w:hAnsiTheme="minorHAnsi" w:cstheme="minorBidi"/>
            <w:iCs w:val="0"/>
            <w:noProof/>
            <w:sz w:val="22"/>
            <w:szCs w:val="22"/>
            <w:lang w:val="en-US"/>
          </w:rPr>
          <w:tab/>
        </w:r>
        <w:r w:rsidR="001B456A" w:rsidRPr="003B2BFE">
          <w:rPr>
            <w:rStyle w:val="Hyperlink"/>
            <w:noProof/>
          </w:rPr>
          <w:t>Overview</w:t>
        </w:r>
        <w:r w:rsidR="001B456A">
          <w:rPr>
            <w:noProof/>
            <w:webHidden/>
          </w:rPr>
          <w:tab/>
        </w:r>
        <w:r>
          <w:rPr>
            <w:noProof/>
            <w:webHidden/>
          </w:rPr>
          <w:fldChar w:fldCharType="begin"/>
        </w:r>
        <w:r w:rsidR="001B456A">
          <w:rPr>
            <w:noProof/>
            <w:webHidden/>
          </w:rPr>
          <w:instrText xml:space="preserve"> PAGEREF _Toc409073808 \h </w:instrText>
        </w:r>
        <w:r>
          <w:rPr>
            <w:noProof/>
            <w:webHidden/>
          </w:rPr>
        </w:r>
        <w:r>
          <w:rPr>
            <w:noProof/>
            <w:webHidden/>
          </w:rPr>
          <w:fldChar w:fldCharType="separate"/>
        </w:r>
        <w:r w:rsidR="00176998">
          <w:rPr>
            <w:noProof/>
            <w:webHidden/>
          </w:rPr>
          <w:t>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09" w:history="1">
        <w:r w:rsidR="001B456A" w:rsidRPr="003B2BFE">
          <w:rPr>
            <w:rStyle w:val="Hyperlink"/>
            <w:noProof/>
          </w:rPr>
          <w:t>2.2</w:t>
        </w:r>
        <w:r w:rsidR="001B456A">
          <w:rPr>
            <w:rFonts w:asciiTheme="minorHAnsi" w:eastAsiaTheme="minorEastAsia" w:hAnsiTheme="minorHAnsi" w:cstheme="minorBidi"/>
            <w:iCs w:val="0"/>
            <w:noProof/>
            <w:sz w:val="22"/>
            <w:szCs w:val="22"/>
            <w:lang w:val="en-US"/>
          </w:rPr>
          <w:tab/>
        </w:r>
        <w:r w:rsidR="001B456A" w:rsidRPr="003B2BFE">
          <w:rPr>
            <w:rStyle w:val="Hyperlink"/>
            <w:noProof/>
          </w:rPr>
          <w:t>Queue Management Concept</w:t>
        </w:r>
        <w:r w:rsidR="001B456A">
          <w:rPr>
            <w:noProof/>
            <w:webHidden/>
          </w:rPr>
          <w:tab/>
        </w:r>
        <w:r>
          <w:rPr>
            <w:noProof/>
            <w:webHidden/>
          </w:rPr>
          <w:fldChar w:fldCharType="begin"/>
        </w:r>
        <w:r w:rsidR="001B456A">
          <w:rPr>
            <w:noProof/>
            <w:webHidden/>
          </w:rPr>
          <w:instrText xml:space="preserve"> PAGEREF _Toc409073809 \h </w:instrText>
        </w:r>
        <w:r>
          <w:rPr>
            <w:noProof/>
            <w:webHidden/>
          </w:rPr>
        </w:r>
        <w:r>
          <w:rPr>
            <w:noProof/>
            <w:webHidden/>
          </w:rPr>
          <w:fldChar w:fldCharType="separate"/>
        </w:r>
        <w:r w:rsidR="00176998">
          <w:rPr>
            <w:noProof/>
            <w:webHidden/>
          </w:rPr>
          <w:t>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0" w:history="1">
        <w:r w:rsidR="001B456A" w:rsidRPr="003B2BFE">
          <w:rPr>
            <w:rStyle w:val="Hyperlink"/>
            <w:noProof/>
          </w:rPr>
          <w:t>2.3</w:t>
        </w:r>
        <w:r w:rsidR="001B456A">
          <w:rPr>
            <w:rFonts w:asciiTheme="minorHAnsi" w:eastAsiaTheme="minorEastAsia" w:hAnsiTheme="minorHAnsi" w:cstheme="minorBidi"/>
            <w:iCs w:val="0"/>
            <w:noProof/>
            <w:sz w:val="22"/>
            <w:szCs w:val="22"/>
            <w:lang w:val="en-US"/>
          </w:rPr>
          <w:tab/>
        </w:r>
        <w:r w:rsidR="001B456A" w:rsidRPr="003B2BFE">
          <w:rPr>
            <w:rStyle w:val="Hyperlink"/>
            <w:noProof/>
          </w:rPr>
          <w:t>Type of Queue Apply in Queuing System</w:t>
        </w:r>
        <w:r w:rsidR="001B456A">
          <w:rPr>
            <w:noProof/>
            <w:webHidden/>
          </w:rPr>
          <w:tab/>
        </w:r>
        <w:r>
          <w:rPr>
            <w:noProof/>
            <w:webHidden/>
          </w:rPr>
          <w:fldChar w:fldCharType="begin"/>
        </w:r>
        <w:r w:rsidR="001B456A">
          <w:rPr>
            <w:noProof/>
            <w:webHidden/>
          </w:rPr>
          <w:instrText xml:space="preserve"> PAGEREF _Toc409073810 \h </w:instrText>
        </w:r>
        <w:r>
          <w:rPr>
            <w:noProof/>
            <w:webHidden/>
          </w:rPr>
        </w:r>
        <w:r>
          <w:rPr>
            <w:noProof/>
            <w:webHidden/>
          </w:rPr>
          <w:fldChar w:fldCharType="separate"/>
        </w:r>
        <w:r w:rsidR="00176998">
          <w:rPr>
            <w:noProof/>
            <w:webHidden/>
          </w:rPr>
          <w:t>5</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1" w:history="1">
        <w:r w:rsidR="001B456A" w:rsidRPr="003B2BFE">
          <w:rPr>
            <w:rStyle w:val="Hyperlink"/>
            <w:noProof/>
          </w:rPr>
          <w:t>2.4</w:t>
        </w:r>
        <w:r w:rsidR="001B456A">
          <w:rPr>
            <w:rFonts w:asciiTheme="minorHAnsi" w:eastAsiaTheme="minorEastAsia" w:hAnsiTheme="minorHAnsi" w:cstheme="minorBidi"/>
            <w:iCs w:val="0"/>
            <w:noProof/>
            <w:sz w:val="22"/>
            <w:szCs w:val="22"/>
            <w:lang w:val="en-US"/>
          </w:rPr>
          <w:tab/>
        </w:r>
        <w:r w:rsidR="001B456A" w:rsidRPr="003B2BFE">
          <w:rPr>
            <w:rStyle w:val="Hyperlink"/>
            <w:noProof/>
          </w:rPr>
          <w:t>Existing Queue Management System</w:t>
        </w:r>
        <w:r w:rsidR="001B456A">
          <w:rPr>
            <w:noProof/>
            <w:webHidden/>
          </w:rPr>
          <w:tab/>
        </w:r>
        <w:r>
          <w:rPr>
            <w:noProof/>
            <w:webHidden/>
          </w:rPr>
          <w:fldChar w:fldCharType="begin"/>
        </w:r>
        <w:r w:rsidR="001B456A">
          <w:rPr>
            <w:noProof/>
            <w:webHidden/>
          </w:rPr>
          <w:instrText xml:space="preserve"> PAGEREF _Toc409073811 \h </w:instrText>
        </w:r>
        <w:r>
          <w:rPr>
            <w:noProof/>
            <w:webHidden/>
          </w:rPr>
        </w:r>
        <w:r>
          <w:rPr>
            <w:noProof/>
            <w:webHidden/>
          </w:rPr>
          <w:fldChar w:fldCharType="separate"/>
        </w:r>
        <w:r w:rsidR="00176998">
          <w:rPr>
            <w:noProof/>
            <w:webHidden/>
          </w:rPr>
          <w:t>7</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2" w:history="1">
        <w:r w:rsidR="001B456A" w:rsidRPr="003B2BFE">
          <w:rPr>
            <w:rStyle w:val="Hyperlink"/>
            <w:noProof/>
            <w:lang w:val="en-US"/>
          </w:rPr>
          <w:t>2.5</w:t>
        </w:r>
        <w:r w:rsidR="001B456A">
          <w:rPr>
            <w:rFonts w:asciiTheme="minorHAnsi" w:eastAsiaTheme="minorEastAsia" w:hAnsiTheme="minorHAnsi" w:cstheme="minorBidi"/>
            <w:iCs w:val="0"/>
            <w:noProof/>
            <w:sz w:val="22"/>
            <w:szCs w:val="22"/>
            <w:lang w:val="en-US"/>
          </w:rPr>
          <w:tab/>
        </w:r>
        <w:r w:rsidR="001B456A" w:rsidRPr="003B2BFE">
          <w:rPr>
            <w:rStyle w:val="Hyperlink"/>
            <w:noProof/>
            <w:lang w:val="en-US"/>
          </w:rPr>
          <w:t>Bluetooth Based Queuing System</w:t>
        </w:r>
        <w:r w:rsidR="001B456A">
          <w:rPr>
            <w:noProof/>
            <w:webHidden/>
          </w:rPr>
          <w:tab/>
        </w:r>
        <w:r>
          <w:rPr>
            <w:noProof/>
            <w:webHidden/>
          </w:rPr>
          <w:fldChar w:fldCharType="begin"/>
        </w:r>
        <w:r w:rsidR="001B456A">
          <w:rPr>
            <w:noProof/>
            <w:webHidden/>
          </w:rPr>
          <w:instrText xml:space="preserve"> PAGEREF _Toc409073812 \h </w:instrText>
        </w:r>
        <w:r>
          <w:rPr>
            <w:noProof/>
            <w:webHidden/>
          </w:rPr>
        </w:r>
        <w:r>
          <w:rPr>
            <w:noProof/>
            <w:webHidden/>
          </w:rPr>
          <w:fldChar w:fldCharType="separate"/>
        </w:r>
        <w:r w:rsidR="00176998">
          <w:rPr>
            <w:noProof/>
            <w:webHidden/>
          </w:rPr>
          <w:t>11</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3" w:history="1">
        <w:r w:rsidR="001B456A" w:rsidRPr="003B2BFE">
          <w:rPr>
            <w:rStyle w:val="Hyperlink"/>
            <w:noProof/>
            <w:lang w:val="en-US"/>
          </w:rPr>
          <w:t>2.6</w:t>
        </w:r>
        <w:r w:rsidR="001B456A">
          <w:rPr>
            <w:rFonts w:asciiTheme="minorHAnsi" w:eastAsiaTheme="minorEastAsia" w:hAnsiTheme="minorHAnsi" w:cstheme="minorBidi"/>
            <w:iCs w:val="0"/>
            <w:noProof/>
            <w:sz w:val="22"/>
            <w:szCs w:val="22"/>
            <w:lang w:val="en-US"/>
          </w:rPr>
          <w:tab/>
        </w:r>
        <w:r w:rsidR="001B456A" w:rsidRPr="003B2BFE">
          <w:rPr>
            <w:rStyle w:val="Hyperlink"/>
            <w:noProof/>
            <w:lang w:val="en-US"/>
          </w:rPr>
          <w:t>Compare Existing Software</w:t>
        </w:r>
        <w:r w:rsidR="001B456A">
          <w:rPr>
            <w:noProof/>
            <w:webHidden/>
          </w:rPr>
          <w:tab/>
        </w:r>
        <w:r>
          <w:rPr>
            <w:noProof/>
            <w:webHidden/>
          </w:rPr>
          <w:fldChar w:fldCharType="begin"/>
        </w:r>
        <w:r w:rsidR="001B456A">
          <w:rPr>
            <w:noProof/>
            <w:webHidden/>
          </w:rPr>
          <w:instrText xml:space="preserve"> PAGEREF _Toc409073813 \h </w:instrText>
        </w:r>
        <w:r>
          <w:rPr>
            <w:noProof/>
            <w:webHidden/>
          </w:rPr>
        </w:r>
        <w:r>
          <w:rPr>
            <w:noProof/>
            <w:webHidden/>
          </w:rPr>
          <w:fldChar w:fldCharType="separate"/>
        </w:r>
        <w:r w:rsidR="00176998">
          <w:rPr>
            <w:noProof/>
            <w:webHidden/>
          </w:rPr>
          <w:t>12</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4" w:history="1">
        <w:r w:rsidR="001B456A" w:rsidRPr="003B2BFE">
          <w:rPr>
            <w:rStyle w:val="Hyperlink"/>
            <w:noProof/>
          </w:rPr>
          <w:t>2.7</w:t>
        </w:r>
        <w:r w:rsidR="001B456A">
          <w:rPr>
            <w:rFonts w:asciiTheme="minorHAnsi" w:eastAsiaTheme="minorEastAsia" w:hAnsiTheme="minorHAnsi" w:cstheme="minorBidi"/>
            <w:iCs w:val="0"/>
            <w:noProof/>
            <w:sz w:val="22"/>
            <w:szCs w:val="22"/>
            <w:lang w:val="en-US"/>
          </w:rPr>
          <w:tab/>
        </w:r>
        <w:r w:rsidR="001B456A" w:rsidRPr="003B2BFE">
          <w:rPr>
            <w:rStyle w:val="Hyperlink"/>
            <w:noProof/>
          </w:rPr>
          <w:t>Conclusion</w:t>
        </w:r>
        <w:r w:rsidR="001B456A">
          <w:rPr>
            <w:noProof/>
            <w:webHidden/>
          </w:rPr>
          <w:tab/>
        </w:r>
        <w:r>
          <w:rPr>
            <w:noProof/>
            <w:webHidden/>
          </w:rPr>
          <w:fldChar w:fldCharType="begin"/>
        </w:r>
        <w:r w:rsidR="001B456A">
          <w:rPr>
            <w:noProof/>
            <w:webHidden/>
          </w:rPr>
          <w:instrText xml:space="preserve"> PAGEREF _Toc409073814 \h </w:instrText>
        </w:r>
        <w:r>
          <w:rPr>
            <w:noProof/>
            <w:webHidden/>
          </w:rPr>
        </w:r>
        <w:r>
          <w:rPr>
            <w:noProof/>
            <w:webHidden/>
          </w:rPr>
          <w:fldChar w:fldCharType="separate"/>
        </w:r>
        <w:r w:rsidR="00176998">
          <w:rPr>
            <w:noProof/>
            <w:webHidden/>
          </w:rPr>
          <w:t>17</w:t>
        </w:r>
        <w:r>
          <w:rPr>
            <w:noProof/>
            <w:webHidden/>
          </w:rPr>
          <w:fldChar w:fldCharType="end"/>
        </w:r>
      </w:hyperlink>
    </w:p>
    <w:p w:rsidR="001B456A" w:rsidRDefault="00D529FC">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15" w:history="1">
        <w:r w:rsidR="001B456A" w:rsidRPr="003B2BFE">
          <w:rPr>
            <w:rStyle w:val="Hyperlink"/>
            <w:noProof/>
            <w:snapToGrid w:val="0"/>
            <w:w w:val="0"/>
          </w:rPr>
          <w:t>CHAPTER 3</w:t>
        </w:r>
        <w:r w:rsidR="001B456A" w:rsidRPr="003B2BFE">
          <w:rPr>
            <w:rStyle w:val="Hyperlink"/>
            <w:noProof/>
          </w:rPr>
          <w:t xml:space="preserve"> METHODOLOGY</w:t>
        </w:r>
        <w:r w:rsidR="001B456A">
          <w:rPr>
            <w:noProof/>
            <w:webHidden/>
          </w:rPr>
          <w:tab/>
        </w:r>
        <w:r>
          <w:rPr>
            <w:noProof/>
            <w:webHidden/>
          </w:rPr>
          <w:fldChar w:fldCharType="begin"/>
        </w:r>
        <w:r w:rsidR="001B456A">
          <w:rPr>
            <w:noProof/>
            <w:webHidden/>
          </w:rPr>
          <w:instrText xml:space="preserve"> PAGEREF _Toc409073815 \h </w:instrText>
        </w:r>
        <w:r>
          <w:rPr>
            <w:noProof/>
            <w:webHidden/>
          </w:rPr>
        </w:r>
        <w:r>
          <w:rPr>
            <w:noProof/>
            <w:webHidden/>
          </w:rPr>
          <w:fldChar w:fldCharType="separate"/>
        </w:r>
        <w:r w:rsidR="00176998">
          <w:rPr>
            <w:noProof/>
            <w:webHidden/>
          </w:rPr>
          <w:t>18</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6" w:history="1">
        <w:r w:rsidR="001B456A" w:rsidRPr="003B2BFE">
          <w:rPr>
            <w:rStyle w:val="Hyperlink"/>
            <w:noProof/>
          </w:rPr>
          <w:t>3.1</w:t>
        </w:r>
        <w:r w:rsidR="001B456A">
          <w:rPr>
            <w:rFonts w:asciiTheme="minorHAnsi" w:eastAsiaTheme="minorEastAsia" w:hAnsiTheme="minorHAnsi" w:cstheme="minorBidi"/>
            <w:iCs w:val="0"/>
            <w:noProof/>
            <w:sz w:val="22"/>
            <w:szCs w:val="22"/>
            <w:lang w:val="en-US"/>
          </w:rPr>
          <w:tab/>
        </w:r>
        <w:r w:rsidR="001B456A" w:rsidRPr="003B2BFE">
          <w:rPr>
            <w:rStyle w:val="Hyperlink"/>
            <w:noProof/>
          </w:rPr>
          <w:t>Software Development Methodology</w:t>
        </w:r>
        <w:r w:rsidR="001B456A">
          <w:rPr>
            <w:noProof/>
            <w:webHidden/>
          </w:rPr>
          <w:tab/>
        </w:r>
        <w:r>
          <w:rPr>
            <w:noProof/>
            <w:webHidden/>
          </w:rPr>
          <w:fldChar w:fldCharType="begin"/>
        </w:r>
        <w:r w:rsidR="001B456A">
          <w:rPr>
            <w:noProof/>
            <w:webHidden/>
          </w:rPr>
          <w:instrText xml:space="preserve"> PAGEREF _Toc409073816 \h </w:instrText>
        </w:r>
        <w:r>
          <w:rPr>
            <w:noProof/>
            <w:webHidden/>
          </w:rPr>
        </w:r>
        <w:r>
          <w:rPr>
            <w:noProof/>
            <w:webHidden/>
          </w:rPr>
          <w:fldChar w:fldCharType="separate"/>
        </w:r>
        <w:r w:rsidR="00176998">
          <w:rPr>
            <w:noProof/>
            <w:webHidden/>
          </w:rPr>
          <w:t>18</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7" w:history="1">
        <w:r w:rsidR="001B456A" w:rsidRPr="003B2BFE">
          <w:rPr>
            <w:rStyle w:val="Hyperlink"/>
            <w:noProof/>
          </w:rPr>
          <w:t>3.2</w:t>
        </w:r>
        <w:r w:rsidR="001B456A">
          <w:rPr>
            <w:rFonts w:asciiTheme="minorHAnsi" w:eastAsiaTheme="minorEastAsia" w:hAnsiTheme="minorHAnsi" w:cstheme="minorBidi"/>
            <w:iCs w:val="0"/>
            <w:noProof/>
            <w:sz w:val="22"/>
            <w:szCs w:val="22"/>
            <w:lang w:val="en-US"/>
          </w:rPr>
          <w:tab/>
        </w:r>
        <w:r w:rsidR="001B456A" w:rsidRPr="003B2BFE">
          <w:rPr>
            <w:rStyle w:val="Hyperlink"/>
            <w:noProof/>
          </w:rPr>
          <w:t>Communication Phase</w:t>
        </w:r>
        <w:r w:rsidR="001B456A">
          <w:rPr>
            <w:noProof/>
            <w:webHidden/>
          </w:rPr>
          <w:tab/>
        </w:r>
        <w:r>
          <w:rPr>
            <w:noProof/>
            <w:webHidden/>
          </w:rPr>
          <w:fldChar w:fldCharType="begin"/>
        </w:r>
        <w:r w:rsidR="001B456A">
          <w:rPr>
            <w:noProof/>
            <w:webHidden/>
          </w:rPr>
          <w:instrText xml:space="preserve"> PAGEREF _Toc409073817 \h </w:instrText>
        </w:r>
        <w:r>
          <w:rPr>
            <w:noProof/>
            <w:webHidden/>
          </w:rPr>
        </w:r>
        <w:r>
          <w:rPr>
            <w:noProof/>
            <w:webHidden/>
          </w:rPr>
          <w:fldChar w:fldCharType="separate"/>
        </w:r>
        <w:r w:rsidR="00176998">
          <w:rPr>
            <w:noProof/>
            <w:webHidden/>
          </w:rPr>
          <w:t>19</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8" w:history="1">
        <w:r w:rsidR="001B456A" w:rsidRPr="003B2BFE">
          <w:rPr>
            <w:rStyle w:val="Hyperlink"/>
            <w:noProof/>
          </w:rPr>
          <w:t>3.3</w:t>
        </w:r>
        <w:r w:rsidR="001B456A">
          <w:rPr>
            <w:rFonts w:asciiTheme="minorHAnsi" w:eastAsiaTheme="minorEastAsia" w:hAnsiTheme="minorHAnsi" w:cstheme="minorBidi"/>
            <w:iCs w:val="0"/>
            <w:noProof/>
            <w:sz w:val="22"/>
            <w:szCs w:val="22"/>
            <w:lang w:val="en-US"/>
          </w:rPr>
          <w:tab/>
        </w:r>
        <w:r w:rsidR="001B456A" w:rsidRPr="003B2BFE">
          <w:rPr>
            <w:rStyle w:val="Hyperlink"/>
            <w:noProof/>
          </w:rPr>
          <w:t>Planning Phase</w:t>
        </w:r>
        <w:r w:rsidR="001B456A">
          <w:rPr>
            <w:noProof/>
            <w:webHidden/>
          </w:rPr>
          <w:tab/>
        </w:r>
        <w:r>
          <w:rPr>
            <w:noProof/>
            <w:webHidden/>
          </w:rPr>
          <w:fldChar w:fldCharType="begin"/>
        </w:r>
        <w:r w:rsidR="001B456A">
          <w:rPr>
            <w:noProof/>
            <w:webHidden/>
          </w:rPr>
          <w:instrText xml:space="preserve"> PAGEREF _Toc409073818 \h </w:instrText>
        </w:r>
        <w:r>
          <w:rPr>
            <w:noProof/>
            <w:webHidden/>
          </w:rPr>
        </w:r>
        <w:r>
          <w:rPr>
            <w:noProof/>
            <w:webHidden/>
          </w:rPr>
          <w:fldChar w:fldCharType="separate"/>
        </w:r>
        <w:r w:rsidR="00176998">
          <w:rPr>
            <w:noProof/>
            <w:webHidden/>
          </w:rPr>
          <w:t>19</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19" w:history="1">
        <w:r w:rsidR="001B456A" w:rsidRPr="003B2BFE">
          <w:rPr>
            <w:rStyle w:val="Hyperlink"/>
            <w:noProof/>
          </w:rPr>
          <w:t>3.4</w:t>
        </w:r>
        <w:r w:rsidR="001B456A">
          <w:rPr>
            <w:rFonts w:asciiTheme="minorHAnsi" w:eastAsiaTheme="minorEastAsia" w:hAnsiTheme="minorHAnsi" w:cstheme="minorBidi"/>
            <w:iCs w:val="0"/>
            <w:noProof/>
            <w:sz w:val="22"/>
            <w:szCs w:val="22"/>
            <w:lang w:val="en-US"/>
          </w:rPr>
          <w:tab/>
        </w:r>
        <w:r w:rsidR="001B456A" w:rsidRPr="003B2BFE">
          <w:rPr>
            <w:rStyle w:val="Hyperlink"/>
            <w:noProof/>
          </w:rPr>
          <w:t>Modeling Phase</w:t>
        </w:r>
        <w:r w:rsidR="001B456A">
          <w:rPr>
            <w:noProof/>
            <w:webHidden/>
          </w:rPr>
          <w:tab/>
        </w:r>
        <w:r>
          <w:rPr>
            <w:noProof/>
            <w:webHidden/>
          </w:rPr>
          <w:fldChar w:fldCharType="begin"/>
        </w:r>
        <w:r w:rsidR="001B456A">
          <w:rPr>
            <w:noProof/>
            <w:webHidden/>
          </w:rPr>
          <w:instrText xml:space="preserve"> PAGEREF _Toc409073819 \h </w:instrText>
        </w:r>
        <w:r>
          <w:rPr>
            <w:noProof/>
            <w:webHidden/>
          </w:rPr>
        </w:r>
        <w:r>
          <w:rPr>
            <w:noProof/>
            <w:webHidden/>
          </w:rPr>
          <w:fldChar w:fldCharType="separate"/>
        </w:r>
        <w:r w:rsidR="00176998">
          <w:rPr>
            <w:noProof/>
            <w:webHidden/>
          </w:rPr>
          <w:t>20</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0" w:history="1">
        <w:r w:rsidR="001B456A" w:rsidRPr="003B2BFE">
          <w:rPr>
            <w:rStyle w:val="Hyperlink"/>
            <w:noProof/>
          </w:rPr>
          <w:t>3.5</w:t>
        </w:r>
        <w:r w:rsidR="001B456A">
          <w:rPr>
            <w:rFonts w:asciiTheme="minorHAnsi" w:eastAsiaTheme="minorEastAsia" w:hAnsiTheme="minorHAnsi" w:cstheme="minorBidi"/>
            <w:iCs w:val="0"/>
            <w:noProof/>
            <w:sz w:val="22"/>
            <w:szCs w:val="22"/>
            <w:lang w:val="en-US"/>
          </w:rPr>
          <w:tab/>
        </w:r>
        <w:r w:rsidR="001B456A" w:rsidRPr="003B2BFE">
          <w:rPr>
            <w:rStyle w:val="Hyperlink"/>
            <w:noProof/>
          </w:rPr>
          <w:t>Construction Phase</w:t>
        </w:r>
        <w:r w:rsidR="001B456A">
          <w:rPr>
            <w:noProof/>
            <w:webHidden/>
          </w:rPr>
          <w:tab/>
        </w:r>
        <w:r>
          <w:rPr>
            <w:noProof/>
            <w:webHidden/>
          </w:rPr>
          <w:fldChar w:fldCharType="begin"/>
        </w:r>
        <w:r w:rsidR="001B456A">
          <w:rPr>
            <w:noProof/>
            <w:webHidden/>
          </w:rPr>
          <w:instrText xml:space="preserve"> PAGEREF _Toc409073820 \h </w:instrText>
        </w:r>
        <w:r>
          <w:rPr>
            <w:noProof/>
            <w:webHidden/>
          </w:rPr>
        </w:r>
        <w:r>
          <w:rPr>
            <w:noProof/>
            <w:webHidden/>
          </w:rPr>
          <w:fldChar w:fldCharType="separate"/>
        </w:r>
        <w:r w:rsidR="00176998">
          <w:rPr>
            <w:noProof/>
            <w:webHidden/>
          </w:rPr>
          <w:t>20</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1" w:history="1">
        <w:r w:rsidR="001B456A" w:rsidRPr="003B2BFE">
          <w:rPr>
            <w:rStyle w:val="Hyperlink"/>
            <w:noProof/>
          </w:rPr>
          <w:t>3.6</w:t>
        </w:r>
        <w:r w:rsidR="001B456A">
          <w:rPr>
            <w:rFonts w:asciiTheme="minorHAnsi" w:eastAsiaTheme="minorEastAsia" w:hAnsiTheme="minorHAnsi" w:cstheme="minorBidi"/>
            <w:iCs w:val="0"/>
            <w:noProof/>
            <w:sz w:val="22"/>
            <w:szCs w:val="22"/>
            <w:lang w:val="en-US"/>
          </w:rPr>
          <w:tab/>
        </w:r>
        <w:r w:rsidR="001B456A" w:rsidRPr="003B2BFE">
          <w:rPr>
            <w:rStyle w:val="Hyperlink"/>
            <w:noProof/>
          </w:rPr>
          <w:t>Deployment Phase</w:t>
        </w:r>
        <w:r w:rsidR="001B456A">
          <w:rPr>
            <w:noProof/>
            <w:webHidden/>
          </w:rPr>
          <w:tab/>
        </w:r>
        <w:r>
          <w:rPr>
            <w:noProof/>
            <w:webHidden/>
          </w:rPr>
          <w:fldChar w:fldCharType="begin"/>
        </w:r>
        <w:r w:rsidR="001B456A">
          <w:rPr>
            <w:noProof/>
            <w:webHidden/>
          </w:rPr>
          <w:instrText xml:space="preserve"> PAGEREF _Toc409073821 \h </w:instrText>
        </w:r>
        <w:r>
          <w:rPr>
            <w:noProof/>
            <w:webHidden/>
          </w:rPr>
        </w:r>
        <w:r>
          <w:rPr>
            <w:noProof/>
            <w:webHidden/>
          </w:rPr>
          <w:fldChar w:fldCharType="separate"/>
        </w:r>
        <w:r w:rsidR="00176998">
          <w:rPr>
            <w:noProof/>
            <w:webHidden/>
          </w:rPr>
          <w:t>21</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2" w:history="1">
        <w:r w:rsidR="001B456A" w:rsidRPr="003B2BFE">
          <w:rPr>
            <w:rStyle w:val="Hyperlink"/>
            <w:noProof/>
            <w:lang w:val="en-US"/>
          </w:rPr>
          <w:t>3.7</w:t>
        </w:r>
        <w:r w:rsidR="001B456A">
          <w:rPr>
            <w:rFonts w:asciiTheme="minorHAnsi" w:eastAsiaTheme="minorEastAsia" w:hAnsiTheme="minorHAnsi" w:cstheme="minorBidi"/>
            <w:iCs w:val="0"/>
            <w:noProof/>
            <w:sz w:val="22"/>
            <w:szCs w:val="22"/>
            <w:lang w:val="en-US"/>
          </w:rPr>
          <w:tab/>
        </w:r>
        <w:r w:rsidR="001B456A" w:rsidRPr="003B2BFE">
          <w:rPr>
            <w:rStyle w:val="Hyperlink"/>
            <w:noProof/>
            <w:lang w:val="en-US"/>
          </w:rPr>
          <w:t>Gantt Chart</w:t>
        </w:r>
        <w:r w:rsidR="001B456A">
          <w:rPr>
            <w:noProof/>
            <w:webHidden/>
          </w:rPr>
          <w:tab/>
        </w:r>
        <w:r>
          <w:rPr>
            <w:noProof/>
            <w:webHidden/>
          </w:rPr>
          <w:fldChar w:fldCharType="begin"/>
        </w:r>
        <w:r w:rsidR="001B456A">
          <w:rPr>
            <w:noProof/>
            <w:webHidden/>
          </w:rPr>
          <w:instrText xml:space="preserve"> PAGEREF _Toc409073822 \h </w:instrText>
        </w:r>
        <w:r>
          <w:rPr>
            <w:noProof/>
            <w:webHidden/>
          </w:rPr>
        </w:r>
        <w:r>
          <w:rPr>
            <w:noProof/>
            <w:webHidden/>
          </w:rPr>
          <w:fldChar w:fldCharType="separate"/>
        </w:r>
        <w:r w:rsidR="00176998">
          <w:rPr>
            <w:noProof/>
            <w:webHidden/>
          </w:rPr>
          <w:t>22</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3" w:history="1">
        <w:r w:rsidR="001B456A" w:rsidRPr="003B2BFE">
          <w:rPr>
            <w:rStyle w:val="Hyperlink"/>
            <w:noProof/>
          </w:rPr>
          <w:t>3.8</w:t>
        </w:r>
        <w:r w:rsidR="001B456A">
          <w:rPr>
            <w:rFonts w:asciiTheme="minorHAnsi" w:eastAsiaTheme="minorEastAsia" w:hAnsiTheme="minorHAnsi" w:cstheme="minorBidi"/>
            <w:iCs w:val="0"/>
            <w:noProof/>
            <w:sz w:val="22"/>
            <w:szCs w:val="22"/>
            <w:lang w:val="en-US"/>
          </w:rPr>
          <w:tab/>
        </w:r>
        <w:r w:rsidR="001B456A" w:rsidRPr="003B2BFE">
          <w:rPr>
            <w:rStyle w:val="Hyperlink"/>
            <w:noProof/>
          </w:rPr>
          <w:t>Hardware Requirements</w:t>
        </w:r>
        <w:r w:rsidR="001B456A">
          <w:rPr>
            <w:noProof/>
            <w:webHidden/>
          </w:rPr>
          <w:tab/>
        </w:r>
        <w:r>
          <w:rPr>
            <w:noProof/>
            <w:webHidden/>
          </w:rPr>
          <w:fldChar w:fldCharType="begin"/>
        </w:r>
        <w:r w:rsidR="001B456A">
          <w:rPr>
            <w:noProof/>
            <w:webHidden/>
          </w:rPr>
          <w:instrText xml:space="preserve"> PAGEREF _Toc409073823 \h </w:instrText>
        </w:r>
        <w:r>
          <w:rPr>
            <w:noProof/>
            <w:webHidden/>
          </w:rPr>
        </w:r>
        <w:r>
          <w:rPr>
            <w:noProof/>
            <w:webHidden/>
          </w:rPr>
          <w:fldChar w:fldCharType="separate"/>
        </w:r>
        <w:r w:rsidR="00176998">
          <w:rPr>
            <w:noProof/>
            <w:webHidden/>
          </w:rPr>
          <w:t>23</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4" w:history="1">
        <w:r w:rsidR="001B456A" w:rsidRPr="003B2BFE">
          <w:rPr>
            <w:rStyle w:val="Hyperlink"/>
            <w:noProof/>
          </w:rPr>
          <w:t>3.9</w:t>
        </w:r>
        <w:r w:rsidR="001B456A">
          <w:rPr>
            <w:rFonts w:asciiTheme="minorHAnsi" w:eastAsiaTheme="minorEastAsia" w:hAnsiTheme="minorHAnsi" w:cstheme="minorBidi"/>
            <w:iCs w:val="0"/>
            <w:noProof/>
            <w:sz w:val="22"/>
            <w:szCs w:val="22"/>
            <w:lang w:val="en-US"/>
          </w:rPr>
          <w:tab/>
        </w:r>
        <w:r w:rsidR="001B456A" w:rsidRPr="003B2BFE">
          <w:rPr>
            <w:rStyle w:val="Hyperlink"/>
            <w:noProof/>
          </w:rPr>
          <w:t>Software Requirements</w:t>
        </w:r>
        <w:r w:rsidR="001B456A">
          <w:rPr>
            <w:noProof/>
            <w:webHidden/>
          </w:rPr>
          <w:tab/>
        </w:r>
        <w:r>
          <w:rPr>
            <w:noProof/>
            <w:webHidden/>
          </w:rPr>
          <w:fldChar w:fldCharType="begin"/>
        </w:r>
        <w:r w:rsidR="001B456A">
          <w:rPr>
            <w:noProof/>
            <w:webHidden/>
          </w:rPr>
          <w:instrText xml:space="preserve"> PAGEREF _Toc409073824 \h </w:instrText>
        </w:r>
        <w:r>
          <w:rPr>
            <w:noProof/>
            <w:webHidden/>
          </w:rPr>
        </w:r>
        <w:r>
          <w:rPr>
            <w:noProof/>
            <w:webHidden/>
          </w:rPr>
          <w:fldChar w:fldCharType="separate"/>
        </w:r>
        <w:r w:rsidR="00176998">
          <w:rPr>
            <w:noProof/>
            <w:webHidden/>
          </w:rPr>
          <w:t>23</w:t>
        </w:r>
        <w:r>
          <w:rPr>
            <w:noProof/>
            <w:webHidden/>
          </w:rPr>
          <w:fldChar w:fldCharType="end"/>
        </w:r>
      </w:hyperlink>
    </w:p>
    <w:p w:rsidR="001B456A" w:rsidRDefault="00D529FC">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25" w:history="1">
        <w:r w:rsidR="001B456A" w:rsidRPr="003B2BFE">
          <w:rPr>
            <w:rStyle w:val="Hyperlink"/>
            <w:noProof/>
            <w:snapToGrid w:val="0"/>
            <w:w w:val="0"/>
          </w:rPr>
          <w:t>CHAPTER 4</w:t>
        </w:r>
        <w:r w:rsidR="001B456A" w:rsidRPr="003B2BFE">
          <w:rPr>
            <w:rStyle w:val="Hyperlink"/>
            <w:noProof/>
          </w:rPr>
          <w:t xml:space="preserve"> IMPLEMENTATION PLAN AND SIGN</w:t>
        </w:r>
        <w:r w:rsidR="001B456A">
          <w:rPr>
            <w:noProof/>
            <w:webHidden/>
          </w:rPr>
          <w:tab/>
        </w:r>
        <w:r>
          <w:rPr>
            <w:noProof/>
            <w:webHidden/>
          </w:rPr>
          <w:fldChar w:fldCharType="begin"/>
        </w:r>
        <w:r w:rsidR="001B456A">
          <w:rPr>
            <w:noProof/>
            <w:webHidden/>
          </w:rPr>
          <w:instrText xml:space="preserve"> PAGEREF _Toc409073825 \h </w:instrText>
        </w:r>
        <w:r>
          <w:rPr>
            <w:noProof/>
            <w:webHidden/>
          </w:rPr>
        </w:r>
        <w:r>
          <w:rPr>
            <w:noProof/>
            <w:webHidden/>
          </w:rPr>
          <w:fldChar w:fldCharType="separate"/>
        </w:r>
        <w:r w:rsidR="00176998">
          <w:rPr>
            <w:noProof/>
            <w:webHidden/>
          </w:rPr>
          <w:t>24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sidR="001B456A" w:rsidRPr="003B2BFE">
          <w:rPr>
            <w:rStyle w:val="Hyperlink"/>
            <w:noProof/>
          </w:rPr>
          <w:t>4.1</w:t>
        </w:r>
        <w:r w:rsidR="001B456A">
          <w:rPr>
            <w:rFonts w:asciiTheme="minorHAnsi" w:eastAsiaTheme="minorEastAsia" w:hAnsiTheme="minorHAnsi" w:cstheme="minorBidi"/>
            <w:iCs w:val="0"/>
            <w:noProof/>
            <w:sz w:val="22"/>
            <w:szCs w:val="22"/>
            <w:lang w:val="en-US"/>
          </w:rPr>
          <w:tab/>
        </w:r>
        <w:r w:rsidR="001B456A" w:rsidRPr="003B2BFE">
          <w:rPr>
            <w:rStyle w:val="Hyperlink"/>
            <w:noProof/>
          </w:rPr>
          <w:t>Overview</w:t>
        </w:r>
        <w:r w:rsidR="001B456A">
          <w:rPr>
            <w:noProof/>
            <w:webHidden/>
          </w:rPr>
          <w:tab/>
        </w:r>
        <w:r>
          <w:rPr>
            <w:noProof/>
            <w:webHidden/>
          </w:rPr>
          <w:fldChar w:fldCharType="begin"/>
        </w:r>
        <w:r w:rsidR="001B456A">
          <w:rPr>
            <w:noProof/>
            <w:webHidden/>
          </w:rPr>
          <w:instrText xml:space="preserve"> PAGEREF _Toc409073826 \h </w:instrText>
        </w:r>
        <w:r>
          <w:rPr>
            <w:noProof/>
            <w:webHidden/>
          </w:rPr>
        </w:r>
        <w:r>
          <w:rPr>
            <w:noProof/>
            <w:webHidden/>
          </w:rPr>
          <w:fldChar w:fldCharType="separate"/>
        </w:r>
        <w:r w:rsidR="00176998">
          <w:rPr>
            <w:noProof/>
            <w:webHidden/>
          </w:rPr>
          <w:t>24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sidR="001B456A" w:rsidRPr="003B2BFE">
          <w:rPr>
            <w:rStyle w:val="Hyperlink"/>
            <w:noProof/>
          </w:rPr>
          <w:t>4.2</w:t>
        </w:r>
        <w:r w:rsidR="001B456A">
          <w:rPr>
            <w:rFonts w:asciiTheme="minorHAnsi" w:eastAsiaTheme="minorEastAsia" w:hAnsiTheme="minorHAnsi" w:cstheme="minorBidi"/>
            <w:iCs w:val="0"/>
            <w:noProof/>
            <w:sz w:val="22"/>
            <w:szCs w:val="22"/>
            <w:lang w:val="en-US"/>
          </w:rPr>
          <w:tab/>
        </w:r>
        <w:r w:rsidR="001B456A" w:rsidRPr="003B2BFE">
          <w:rPr>
            <w:rStyle w:val="Hyperlink"/>
            <w:noProof/>
          </w:rPr>
          <w:t>Application Development Tool</w:t>
        </w:r>
        <w:r w:rsidR="001B456A">
          <w:rPr>
            <w:noProof/>
            <w:webHidden/>
          </w:rPr>
          <w:tab/>
        </w:r>
        <w:r>
          <w:rPr>
            <w:noProof/>
            <w:webHidden/>
          </w:rPr>
          <w:fldChar w:fldCharType="begin"/>
        </w:r>
        <w:r w:rsidR="001B456A">
          <w:rPr>
            <w:noProof/>
            <w:webHidden/>
          </w:rPr>
          <w:instrText xml:space="preserve"> PAGEREF _Toc409073827 \h </w:instrText>
        </w:r>
        <w:r>
          <w:rPr>
            <w:noProof/>
            <w:webHidden/>
          </w:rPr>
        </w:r>
        <w:r>
          <w:rPr>
            <w:noProof/>
            <w:webHidden/>
          </w:rPr>
          <w:fldChar w:fldCharType="separate"/>
        </w:r>
        <w:r w:rsidR="00176998">
          <w:rPr>
            <w:noProof/>
            <w:webHidden/>
          </w:rPr>
          <w:t>24</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8" w:history="1">
        <w:r w:rsidR="001B456A" w:rsidRPr="003B2BFE">
          <w:rPr>
            <w:rStyle w:val="Hyperlink"/>
            <w:noProof/>
          </w:rPr>
          <w:t>4.3</w:t>
        </w:r>
        <w:r w:rsidR="001B456A">
          <w:rPr>
            <w:rFonts w:asciiTheme="minorHAnsi" w:eastAsiaTheme="minorEastAsia" w:hAnsiTheme="minorHAnsi" w:cstheme="minorBidi"/>
            <w:iCs w:val="0"/>
            <w:noProof/>
            <w:sz w:val="22"/>
            <w:szCs w:val="22"/>
            <w:lang w:val="en-US"/>
          </w:rPr>
          <w:tab/>
        </w:r>
        <w:r w:rsidR="001B456A" w:rsidRPr="003B2BFE">
          <w:rPr>
            <w:rStyle w:val="Hyperlink"/>
            <w:noProof/>
          </w:rPr>
          <w:t>Propose Design</w:t>
        </w:r>
        <w:r w:rsidR="001B456A">
          <w:rPr>
            <w:noProof/>
            <w:webHidden/>
          </w:rPr>
          <w:tab/>
        </w:r>
        <w:r>
          <w:rPr>
            <w:noProof/>
            <w:webHidden/>
          </w:rPr>
          <w:fldChar w:fldCharType="begin"/>
        </w:r>
        <w:r w:rsidR="001B456A">
          <w:rPr>
            <w:noProof/>
            <w:webHidden/>
          </w:rPr>
          <w:instrText xml:space="preserve"> PAGEREF _Toc409073828 \h </w:instrText>
        </w:r>
        <w:r>
          <w:rPr>
            <w:noProof/>
            <w:webHidden/>
          </w:rPr>
        </w:r>
        <w:r>
          <w:rPr>
            <w:noProof/>
            <w:webHidden/>
          </w:rPr>
          <w:fldChar w:fldCharType="separate"/>
        </w:r>
        <w:r w:rsidR="00176998">
          <w:rPr>
            <w:noProof/>
            <w:webHidden/>
          </w:rPr>
          <w:t>25</w:t>
        </w:r>
        <w:r>
          <w:rPr>
            <w:noProof/>
            <w:webHidden/>
          </w:rPr>
          <w:fldChar w:fldCharType="end"/>
        </w:r>
      </w:hyperlink>
    </w:p>
    <w:p w:rsidR="001B456A" w:rsidRDefault="00D529FC">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9" w:history="1">
        <w:r w:rsidR="001B456A" w:rsidRPr="003B2BFE">
          <w:rPr>
            <w:rStyle w:val="Hyperlink"/>
            <w:noProof/>
          </w:rPr>
          <w:t>4.4</w:t>
        </w:r>
        <w:r w:rsidR="001B456A">
          <w:rPr>
            <w:rFonts w:asciiTheme="minorHAnsi" w:eastAsiaTheme="minorEastAsia" w:hAnsiTheme="minorHAnsi" w:cstheme="minorBidi"/>
            <w:iCs w:val="0"/>
            <w:noProof/>
            <w:sz w:val="22"/>
            <w:szCs w:val="22"/>
            <w:lang w:val="en-US"/>
          </w:rPr>
          <w:tab/>
        </w:r>
        <w:r w:rsidR="001B456A" w:rsidRPr="003B2BFE">
          <w:rPr>
            <w:rStyle w:val="Hyperlink"/>
            <w:noProof/>
          </w:rPr>
          <w:t>Interface Design</w:t>
        </w:r>
        <w:r w:rsidR="001B456A">
          <w:rPr>
            <w:noProof/>
            <w:webHidden/>
          </w:rPr>
          <w:tab/>
        </w:r>
        <w:r w:rsidR="00F608CA">
          <w:rPr>
            <w:noProof/>
            <w:webHidden/>
          </w:rPr>
          <w:t>37</w:t>
        </w:r>
      </w:hyperlink>
    </w:p>
    <w:p w:rsidR="00796993" w:rsidRDefault="00796993" w:rsidP="00796993">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25" w:history="1">
        <w:r>
          <w:rPr>
            <w:rStyle w:val="Hyperlink"/>
            <w:noProof/>
            <w:snapToGrid w:val="0"/>
            <w:w w:val="0"/>
          </w:rPr>
          <w:t>CHAPTER 5</w:t>
        </w:r>
        <w:r w:rsidRPr="003B2BFE">
          <w:rPr>
            <w:rStyle w:val="Hyperlink"/>
            <w:noProof/>
          </w:rPr>
          <w:t xml:space="preserve"> </w:t>
        </w:r>
        <w:r>
          <w:rPr>
            <w:rStyle w:val="Hyperlink"/>
            <w:noProof/>
          </w:rPr>
          <w:t>THE SOLUTION</w:t>
        </w:r>
        <w:r>
          <w:rPr>
            <w:noProof/>
            <w:webHidden/>
          </w:rPr>
          <w:tab/>
        </w:r>
        <w:r w:rsidR="00F608CA">
          <w:rPr>
            <w:noProof/>
            <w:webHidden/>
          </w:rPr>
          <w:t>38</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sidR="00F608CA">
          <w:rPr>
            <w:rStyle w:val="Hyperlink"/>
            <w:noProof/>
          </w:rPr>
          <w:t>5</w:t>
        </w:r>
        <w:r w:rsidRPr="003B2BFE">
          <w:rPr>
            <w:rStyle w:val="Hyperlink"/>
            <w:noProof/>
          </w:rPr>
          <w:t>.1</w:t>
        </w:r>
        <w:r>
          <w:rPr>
            <w:rFonts w:asciiTheme="minorHAnsi" w:eastAsiaTheme="minorEastAsia" w:hAnsiTheme="minorHAnsi" w:cstheme="minorBidi"/>
            <w:iCs w:val="0"/>
            <w:noProof/>
            <w:sz w:val="22"/>
            <w:szCs w:val="22"/>
            <w:lang w:val="en-US"/>
          </w:rPr>
          <w:tab/>
        </w:r>
        <w:r w:rsidR="00F608CA">
          <w:rPr>
            <w:rStyle w:val="Hyperlink"/>
            <w:noProof/>
          </w:rPr>
          <w:t>System Functions and Interfaces</w:t>
        </w:r>
        <w:r>
          <w:rPr>
            <w:noProof/>
            <w:webHidden/>
          </w:rPr>
          <w:tab/>
        </w:r>
        <w:r w:rsidR="00F608CA">
          <w:rPr>
            <w:noProof/>
            <w:webHidden/>
          </w:rPr>
          <w:t>38</w:t>
        </w:r>
      </w:hyperlink>
    </w:p>
    <w:p w:rsidR="00796993" w:rsidRDefault="00796993" w:rsidP="00796993">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25" w:history="1">
        <w:r w:rsidR="00F608CA">
          <w:rPr>
            <w:rStyle w:val="Hyperlink"/>
            <w:noProof/>
            <w:snapToGrid w:val="0"/>
            <w:w w:val="0"/>
          </w:rPr>
          <w:t>CHAPTER 6</w:t>
        </w:r>
        <w:r w:rsidRPr="003B2BFE">
          <w:rPr>
            <w:rStyle w:val="Hyperlink"/>
            <w:noProof/>
          </w:rPr>
          <w:t xml:space="preserve"> </w:t>
        </w:r>
        <w:r w:rsidR="00F608CA">
          <w:rPr>
            <w:rStyle w:val="Hyperlink"/>
            <w:noProof/>
          </w:rPr>
          <w:t>THE IMPLEMENTATION PROCESS / RESULT</w:t>
        </w:r>
        <w:r>
          <w:rPr>
            <w:noProof/>
            <w:webHidden/>
          </w:rPr>
          <w:tab/>
        </w:r>
        <w:r w:rsidR="00F608CA">
          <w:rPr>
            <w:noProof/>
            <w:webHidden/>
          </w:rPr>
          <w:t>50</w:t>
        </w:r>
      </w:hyperlink>
      <w:r w:rsidR="00F608CA">
        <w:t xml:space="preserve"> </w:t>
      </w:r>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sidR="00BD130E">
          <w:rPr>
            <w:rStyle w:val="Hyperlink"/>
            <w:noProof/>
          </w:rPr>
          <w:t>6</w:t>
        </w:r>
        <w:r w:rsidRPr="003B2BFE">
          <w:rPr>
            <w:rStyle w:val="Hyperlink"/>
            <w:noProof/>
          </w:rPr>
          <w:t>.1</w:t>
        </w:r>
        <w:r>
          <w:rPr>
            <w:rFonts w:asciiTheme="minorHAnsi" w:eastAsiaTheme="minorEastAsia" w:hAnsiTheme="minorHAnsi" w:cstheme="minorBidi"/>
            <w:iCs w:val="0"/>
            <w:noProof/>
            <w:sz w:val="22"/>
            <w:szCs w:val="22"/>
            <w:lang w:val="en-US"/>
          </w:rPr>
          <w:tab/>
        </w:r>
        <w:r w:rsidR="00BD130E">
          <w:rPr>
            <w:rStyle w:val="Hyperlink"/>
            <w:noProof/>
          </w:rPr>
          <w:t>Preparations</w:t>
        </w:r>
        <w:r>
          <w:rPr>
            <w:noProof/>
            <w:webHidden/>
          </w:rPr>
          <w:tab/>
        </w:r>
        <w:r w:rsidR="00BD130E">
          <w:rPr>
            <w:noProof/>
            <w:webHidden/>
          </w:rPr>
          <w:t>50</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sidR="00BD130E">
          <w:rPr>
            <w:rStyle w:val="Hyperlink"/>
            <w:noProof/>
          </w:rPr>
          <w:t>6</w:t>
        </w:r>
        <w:r w:rsidRPr="003B2BFE">
          <w:rPr>
            <w:rStyle w:val="Hyperlink"/>
            <w:noProof/>
          </w:rPr>
          <w:t>.2</w:t>
        </w:r>
        <w:r>
          <w:rPr>
            <w:rFonts w:asciiTheme="minorHAnsi" w:eastAsiaTheme="minorEastAsia" w:hAnsiTheme="minorHAnsi" w:cstheme="minorBidi"/>
            <w:iCs w:val="0"/>
            <w:noProof/>
            <w:sz w:val="22"/>
            <w:szCs w:val="22"/>
            <w:lang w:val="en-US"/>
          </w:rPr>
          <w:tab/>
        </w:r>
        <w:r w:rsidR="00BD130E">
          <w:rPr>
            <w:rStyle w:val="Hyperlink"/>
            <w:noProof/>
          </w:rPr>
          <w:t>Setup Eclipse Integrated Development Environment</w:t>
        </w:r>
        <w:r>
          <w:rPr>
            <w:noProof/>
            <w:webHidden/>
          </w:rPr>
          <w:tab/>
        </w:r>
        <w:r w:rsidR="00BD130E">
          <w:rPr>
            <w:noProof/>
            <w:webHidden/>
          </w:rPr>
          <w:t>50</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8" w:history="1">
        <w:r w:rsidR="00BD130E">
          <w:rPr>
            <w:rStyle w:val="Hyperlink"/>
            <w:noProof/>
          </w:rPr>
          <w:t>6</w:t>
        </w:r>
        <w:r w:rsidRPr="003B2BFE">
          <w:rPr>
            <w:rStyle w:val="Hyperlink"/>
            <w:noProof/>
          </w:rPr>
          <w:t>.3</w:t>
        </w:r>
        <w:r>
          <w:rPr>
            <w:rFonts w:asciiTheme="minorHAnsi" w:eastAsiaTheme="minorEastAsia" w:hAnsiTheme="minorHAnsi" w:cstheme="minorBidi"/>
            <w:iCs w:val="0"/>
            <w:noProof/>
            <w:sz w:val="22"/>
            <w:szCs w:val="22"/>
            <w:lang w:val="en-US"/>
          </w:rPr>
          <w:tab/>
        </w:r>
        <w:r w:rsidR="00BD130E">
          <w:rPr>
            <w:rStyle w:val="Hyperlink"/>
            <w:noProof/>
          </w:rPr>
          <w:t>Setup Android Software Development Kit</w:t>
        </w:r>
        <w:r>
          <w:rPr>
            <w:noProof/>
            <w:webHidden/>
          </w:rPr>
          <w:tab/>
        </w:r>
        <w:r w:rsidR="00BD130E">
          <w:rPr>
            <w:noProof/>
            <w:webHidden/>
          </w:rPr>
          <w:t>51</w:t>
        </w:r>
      </w:hyperlink>
    </w:p>
    <w:p w:rsidR="00796993" w:rsidRDefault="00796993" w:rsidP="00796993">
      <w:pPr>
        <w:pStyle w:val="TOC3"/>
        <w:tabs>
          <w:tab w:val="left" w:pos="1200"/>
          <w:tab w:val="right" w:leader="dot" w:pos="8184"/>
        </w:tabs>
      </w:pPr>
      <w:hyperlink w:anchor="_Toc409073829" w:history="1">
        <w:r w:rsidR="00BD130E">
          <w:rPr>
            <w:rStyle w:val="Hyperlink"/>
            <w:noProof/>
          </w:rPr>
          <w:t>6</w:t>
        </w:r>
        <w:r w:rsidRPr="003B2BFE">
          <w:rPr>
            <w:rStyle w:val="Hyperlink"/>
            <w:noProof/>
          </w:rPr>
          <w:t>.4</w:t>
        </w:r>
        <w:r>
          <w:rPr>
            <w:rFonts w:asciiTheme="minorHAnsi" w:eastAsiaTheme="minorEastAsia" w:hAnsiTheme="minorHAnsi" w:cstheme="minorBidi"/>
            <w:iCs w:val="0"/>
            <w:noProof/>
            <w:sz w:val="22"/>
            <w:szCs w:val="22"/>
            <w:lang w:val="en-US"/>
          </w:rPr>
          <w:tab/>
        </w:r>
        <w:r w:rsidR="00BD130E">
          <w:rPr>
            <w:rStyle w:val="Hyperlink"/>
            <w:noProof/>
          </w:rPr>
          <w:t>Get Ticket</w:t>
        </w:r>
        <w:r>
          <w:rPr>
            <w:noProof/>
            <w:webHidden/>
          </w:rPr>
          <w:tab/>
        </w:r>
        <w:r w:rsidR="00BD130E">
          <w:rPr>
            <w:noProof/>
            <w:webHidden/>
          </w:rPr>
          <w:t>51</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Pr>
            <w:rStyle w:val="Hyperlink"/>
            <w:noProof/>
          </w:rPr>
          <w:t>6.5</w:t>
        </w:r>
        <w:r>
          <w:rPr>
            <w:rFonts w:asciiTheme="minorHAnsi" w:eastAsiaTheme="minorEastAsia" w:hAnsiTheme="minorHAnsi" w:cstheme="minorBidi"/>
            <w:iCs w:val="0"/>
            <w:noProof/>
            <w:sz w:val="22"/>
            <w:szCs w:val="22"/>
            <w:lang w:val="en-US"/>
          </w:rPr>
          <w:tab/>
        </w:r>
        <w:r>
          <w:rPr>
            <w:rStyle w:val="Hyperlink"/>
            <w:noProof/>
          </w:rPr>
          <w:t>View My Ticket</w:t>
        </w:r>
        <w:r>
          <w:rPr>
            <w:noProof/>
            <w:webHidden/>
          </w:rPr>
          <w:tab/>
          <w:t>52</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Pr>
            <w:rStyle w:val="Hyperlink"/>
            <w:noProof/>
          </w:rPr>
          <w:t>6.6</w:t>
        </w:r>
        <w:r>
          <w:rPr>
            <w:rFonts w:asciiTheme="minorHAnsi" w:eastAsiaTheme="minorEastAsia" w:hAnsiTheme="minorHAnsi" w:cstheme="minorBidi"/>
            <w:iCs w:val="0"/>
            <w:noProof/>
            <w:sz w:val="22"/>
            <w:szCs w:val="22"/>
            <w:lang w:val="en-US"/>
          </w:rPr>
          <w:tab/>
        </w:r>
        <w:r>
          <w:rPr>
            <w:rStyle w:val="Hyperlink"/>
            <w:noProof/>
          </w:rPr>
          <w:t>View Serving Ticket</w:t>
        </w:r>
        <w:r>
          <w:rPr>
            <w:noProof/>
            <w:webHidden/>
          </w:rPr>
          <w:tab/>
          <w:t>52</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8" w:history="1">
        <w:r>
          <w:rPr>
            <w:rStyle w:val="Hyperlink"/>
            <w:noProof/>
          </w:rPr>
          <w:t>6.7</w:t>
        </w:r>
        <w:r>
          <w:rPr>
            <w:rFonts w:asciiTheme="minorHAnsi" w:eastAsiaTheme="minorEastAsia" w:hAnsiTheme="minorHAnsi" w:cstheme="minorBidi"/>
            <w:iCs w:val="0"/>
            <w:noProof/>
            <w:sz w:val="22"/>
            <w:szCs w:val="22"/>
            <w:lang w:val="en-US"/>
          </w:rPr>
          <w:tab/>
        </w:r>
        <w:r>
          <w:rPr>
            <w:rStyle w:val="Hyperlink"/>
            <w:noProof/>
          </w:rPr>
          <w:t>Cancel Ticket</w:t>
        </w:r>
        <w:r>
          <w:rPr>
            <w:noProof/>
            <w:webHidden/>
          </w:rPr>
          <w:tab/>
          <w:t>53</w:t>
        </w:r>
      </w:hyperlink>
    </w:p>
    <w:p w:rsidR="00BD130E" w:rsidRDefault="00BD130E" w:rsidP="00BD130E">
      <w:pPr>
        <w:pStyle w:val="TOC3"/>
        <w:tabs>
          <w:tab w:val="left" w:pos="1200"/>
          <w:tab w:val="right" w:leader="dot" w:pos="8184"/>
        </w:tabs>
      </w:pPr>
      <w:hyperlink w:anchor="_Toc409073829" w:history="1">
        <w:r>
          <w:rPr>
            <w:rStyle w:val="Hyperlink"/>
            <w:noProof/>
          </w:rPr>
          <w:t>6.8</w:t>
        </w:r>
        <w:r>
          <w:rPr>
            <w:rFonts w:asciiTheme="minorHAnsi" w:eastAsiaTheme="minorEastAsia" w:hAnsiTheme="minorHAnsi" w:cstheme="minorBidi"/>
            <w:iCs w:val="0"/>
            <w:noProof/>
            <w:sz w:val="22"/>
            <w:szCs w:val="22"/>
            <w:lang w:val="en-US"/>
          </w:rPr>
          <w:tab/>
        </w:r>
        <w:r>
          <w:rPr>
            <w:rStyle w:val="Hyperlink"/>
            <w:noProof/>
          </w:rPr>
          <w:t>Connection.php</w:t>
        </w:r>
        <w:r>
          <w:rPr>
            <w:noProof/>
            <w:webHidden/>
          </w:rPr>
          <w:tab/>
          <w:t>53</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Pr>
            <w:rStyle w:val="Hyperlink"/>
            <w:noProof/>
          </w:rPr>
          <w:t>6.9</w:t>
        </w:r>
        <w:r>
          <w:rPr>
            <w:rFonts w:asciiTheme="minorHAnsi" w:eastAsiaTheme="minorEastAsia" w:hAnsiTheme="minorHAnsi" w:cstheme="minorBidi"/>
            <w:iCs w:val="0"/>
            <w:noProof/>
            <w:sz w:val="22"/>
            <w:szCs w:val="22"/>
            <w:lang w:val="en-US"/>
          </w:rPr>
          <w:tab/>
        </w:r>
        <w:r>
          <w:rPr>
            <w:rStyle w:val="Hyperlink"/>
            <w:noProof/>
          </w:rPr>
          <w:t>SMS.php</w:t>
        </w:r>
        <w:r>
          <w:rPr>
            <w:noProof/>
            <w:webHidden/>
          </w:rPr>
          <w:tab/>
          <w:t>54</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Pr>
            <w:rStyle w:val="Hyperlink"/>
            <w:noProof/>
          </w:rPr>
          <w:t>6.10</w:t>
        </w:r>
        <w:r>
          <w:rPr>
            <w:rFonts w:asciiTheme="minorHAnsi" w:eastAsiaTheme="minorEastAsia" w:hAnsiTheme="minorHAnsi" w:cstheme="minorBidi"/>
            <w:iCs w:val="0"/>
            <w:noProof/>
            <w:sz w:val="22"/>
            <w:szCs w:val="22"/>
            <w:lang w:val="en-US"/>
          </w:rPr>
          <w:tab/>
        </w:r>
        <w:r>
          <w:rPr>
            <w:rStyle w:val="Hyperlink"/>
            <w:noProof/>
          </w:rPr>
          <w:t>Ticket.php</w:t>
        </w:r>
        <w:r>
          <w:rPr>
            <w:noProof/>
            <w:webHidden/>
          </w:rPr>
          <w:tab/>
          <w:t>54</w:t>
        </w:r>
      </w:hyperlink>
    </w:p>
    <w:p w:rsid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8" w:history="1">
        <w:r>
          <w:rPr>
            <w:rStyle w:val="Hyperlink"/>
            <w:noProof/>
          </w:rPr>
          <w:t>6.11</w:t>
        </w:r>
        <w:r>
          <w:rPr>
            <w:rFonts w:asciiTheme="minorHAnsi" w:eastAsiaTheme="minorEastAsia" w:hAnsiTheme="minorHAnsi" w:cstheme="minorBidi"/>
            <w:iCs w:val="0"/>
            <w:noProof/>
            <w:sz w:val="22"/>
            <w:szCs w:val="22"/>
            <w:lang w:val="en-US"/>
          </w:rPr>
          <w:tab/>
        </w:r>
        <w:r>
          <w:rPr>
            <w:rStyle w:val="Hyperlink"/>
            <w:noProof/>
          </w:rPr>
          <w:t>View-my-ticket.php</w:t>
        </w:r>
        <w:r>
          <w:rPr>
            <w:noProof/>
            <w:webHidden/>
          </w:rPr>
          <w:tab/>
          <w:t>55</w:t>
        </w:r>
      </w:hyperlink>
    </w:p>
    <w:p w:rsidR="00BD130E" w:rsidRDefault="00BD130E" w:rsidP="00BD130E">
      <w:pPr>
        <w:pStyle w:val="TOC3"/>
        <w:tabs>
          <w:tab w:val="left" w:pos="1200"/>
          <w:tab w:val="right" w:leader="dot" w:pos="8184"/>
        </w:tabs>
      </w:pPr>
      <w:hyperlink w:anchor="_Toc409073829" w:history="1">
        <w:r>
          <w:rPr>
            <w:rStyle w:val="Hyperlink"/>
            <w:noProof/>
          </w:rPr>
          <w:t>6.12</w:t>
        </w:r>
        <w:r>
          <w:rPr>
            <w:rFonts w:asciiTheme="minorHAnsi" w:eastAsiaTheme="minorEastAsia" w:hAnsiTheme="minorHAnsi" w:cstheme="minorBidi"/>
            <w:iCs w:val="0"/>
            <w:noProof/>
            <w:sz w:val="22"/>
            <w:szCs w:val="22"/>
            <w:lang w:val="en-US"/>
          </w:rPr>
          <w:tab/>
        </w:r>
        <w:r>
          <w:rPr>
            <w:rStyle w:val="Hyperlink"/>
            <w:noProof/>
          </w:rPr>
          <w:t>Get_current_next.php</w:t>
        </w:r>
        <w:r>
          <w:rPr>
            <w:noProof/>
            <w:webHidden/>
          </w:rPr>
          <w:tab/>
          <w:t>55</w:t>
        </w:r>
      </w:hyperlink>
    </w:p>
    <w:p w:rsidR="00BD130E" w:rsidRPr="00BD130E" w:rsidRDefault="00BD130E" w:rsidP="00BD130E">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Pr>
            <w:rStyle w:val="Hyperlink"/>
            <w:noProof/>
          </w:rPr>
          <w:t>6.13</w:t>
        </w:r>
        <w:r>
          <w:rPr>
            <w:rFonts w:asciiTheme="minorHAnsi" w:eastAsiaTheme="minorEastAsia" w:hAnsiTheme="minorHAnsi" w:cstheme="minorBidi"/>
            <w:iCs w:val="0"/>
            <w:noProof/>
            <w:sz w:val="22"/>
            <w:szCs w:val="22"/>
            <w:lang w:val="en-US"/>
          </w:rPr>
          <w:tab/>
        </w:r>
        <w:r>
          <w:rPr>
            <w:rStyle w:val="Hyperlink"/>
            <w:noProof/>
          </w:rPr>
          <w:t>Ticket.php</w:t>
        </w:r>
        <w:r>
          <w:rPr>
            <w:noProof/>
            <w:webHidden/>
          </w:rPr>
          <w:tab/>
          <w:t>56</w:t>
        </w:r>
      </w:hyperlink>
    </w:p>
    <w:p w:rsidR="00796993" w:rsidRDefault="00796993" w:rsidP="00796993">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25" w:history="1">
        <w:r w:rsidR="00F608CA">
          <w:rPr>
            <w:rStyle w:val="Hyperlink"/>
            <w:noProof/>
            <w:snapToGrid w:val="0"/>
            <w:w w:val="0"/>
          </w:rPr>
          <w:t>CHAPTER 7</w:t>
        </w:r>
        <w:r w:rsidR="00BD130E">
          <w:rPr>
            <w:rStyle w:val="Hyperlink"/>
            <w:noProof/>
            <w:snapToGrid w:val="0"/>
            <w:w w:val="0"/>
          </w:rPr>
          <w:t xml:space="preserve"> </w:t>
        </w:r>
        <w:r w:rsidR="00BD130E">
          <w:rPr>
            <w:rStyle w:val="Hyperlink"/>
            <w:noProof/>
          </w:rPr>
          <w:t>Testing / evaluation of findings</w:t>
        </w:r>
        <w:r>
          <w:rPr>
            <w:noProof/>
            <w:webHidden/>
          </w:rPr>
          <w:tab/>
        </w:r>
        <w:r w:rsidR="00BD130E">
          <w:rPr>
            <w:noProof/>
            <w:webHidden/>
          </w:rPr>
          <w:t>57</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6" w:history="1">
        <w:r w:rsidR="00BD130E">
          <w:rPr>
            <w:rStyle w:val="Hyperlink"/>
            <w:noProof/>
          </w:rPr>
          <w:t>7</w:t>
        </w:r>
        <w:r w:rsidRPr="003B2BFE">
          <w:rPr>
            <w:rStyle w:val="Hyperlink"/>
            <w:noProof/>
          </w:rPr>
          <w:t>.1</w:t>
        </w:r>
        <w:r>
          <w:rPr>
            <w:rFonts w:asciiTheme="minorHAnsi" w:eastAsiaTheme="minorEastAsia" w:hAnsiTheme="minorHAnsi" w:cstheme="minorBidi"/>
            <w:iCs w:val="0"/>
            <w:noProof/>
            <w:sz w:val="22"/>
            <w:szCs w:val="22"/>
            <w:lang w:val="en-US"/>
          </w:rPr>
          <w:tab/>
        </w:r>
        <w:r w:rsidR="00BD130E">
          <w:rPr>
            <w:rStyle w:val="Hyperlink"/>
            <w:noProof/>
          </w:rPr>
          <w:t>Integration Testing</w:t>
        </w:r>
        <w:r>
          <w:rPr>
            <w:noProof/>
            <w:webHidden/>
          </w:rPr>
          <w:tab/>
        </w:r>
        <w:r w:rsidR="00BD130E">
          <w:rPr>
            <w:noProof/>
            <w:webHidden/>
          </w:rPr>
          <w:t>57</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7" w:history="1">
        <w:r w:rsidR="00BD130E">
          <w:rPr>
            <w:rStyle w:val="Hyperlink"/>
            <w:noProof/>
          </w:rPr>
          <w:t>7</w:t>
        </w:r>
        <w:r w:rsidRPr="003B2BFE">
          <w:rPr>
            <w:rStyle w:val="Hyperlink"/>
            <w:noProof/>
          </w:rPr>
          <w:t>.2</w:t>
        </w:r>
        <w:r>
          <w:rPr>
            <w:rFonts w:asciiTheme="minorHAnsi" w:eastAsiaTheme="minorEastAsia" w:hAnsiTheme="minorHAnsi" w:cstheme="minorBidi"/>
            <w:iCs w:val="0"/>
            <w:noProof/>
            <w:sz w:val="22"/>
            <w:szCs w:val="22"/>
            <w:lang w:val="en-US"/>
          </w:rPr>
          <w:tab/>
        </w:r>
        <w:r w:rsidR="00BD130E">
          <w:rPr>
            <w:rStyle w:val="Hyperlink"/>
            <w:noProof/>
          </w:rPr>
          <w:t>Validation Testing</w:t>
        </w:r>
        <w:r>
          <w:rPr>
            <w:noProof/>
            <w:webHidden/>
          </w:rPr>
          <w:tab/>
        </w:r>
        <w:r w:rsidR="00820F3D">
          <w:rPr>
            <w:noProof/>
            <w:webHidden/>
          </w:rPr>
          <w:t>59</w:t>
        </w:r>
      </w:hyperlink>
    </w:p>
    <w:p w:rsidR="00796993" w:rsidRDefault="00796993" w:rsidP="00796993">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8" w:history="1">
        <w:r w:rsidR="00BD130E">
          <w:rPr>
            <w:rStyle w:val="Hyperlink"/>
            <w:noProof/>
          </w:rPr>
          <w:t>7</w:t>
        </w:r>
        <w:r w:rsidRPr="003B2BFE">
          <w:rPr>
            <w:rStyle w:val="Hyperlink"/>
            <w:noProof/>
          </w:rPr>
          <w:t>.3</w:t>
        </w:r>
        <w:r>
          <w:rPr>
            <w:rFonts w:asciiTheme="minorHAnsi" w:eastAsiaTheme="minorEastAsia" w:hAnsiTheme="minorHAnsi" w:cstheme="minorBidi"/>
            <w:iCs w:val="0"/>
            <w:noProof/>
            <w:sz w:val="22"/>
            <w:szCs w:val="22"/>
            <w:lang w:val="en-US"/>
          </w:rPr>
          <w:tab/>
        </w:r>
        <w:r w:rsidR="002667A1">
          <w:rPr>
            <w:rStyle w:val="Hyperlink"/>
            <w:noProof/>
          </w:rPr>
          <w:t>Security Testing</w:t>
        </w:r>
        <w:r>
          <w:rPr>
            <w:noProof/>
            <w:webHidden/>
          </w:rPr>
          <w:tab/>
        </w:r>
        <w:r w:rsidR="002667A1">
          <w:rPr>
            <w:noProof/>
            <w:webHidden/>
          </w:rPr>
          <w:t>59</w:t>
        </w:r>
      </w:hyperlink>
    </w:p>
    <w:p w:rsidR="00796993" w:rsidRDefault="00796993" w:rsidP="00796993">
      <w:pPr>
        <w:pStyle w:val="TOC3"/>
        <w:tabs>
          <w:tab w:val="left" w:pos="1200"/>
          <w:tab w:val="right" w:leader="dot" w:pos="8184"/>
        </w:tabs>
      </w:pPr>
      <w:hyperlink w:anchor="_Toc409073829" w:history="1">
        <w:r w:rsidR="00BD130E">
          <w:rPr>
            <w:rStyle w:val="Hyperlink"/>
            <w:noProof/>
          </w:rPr>
          <w:t>7</w:t>
        </w:r>
        <w:r w:rsidRPr="003B2BFE">
          <w:rPr>
            <w:rStyle w:val="Hyperlink"/>
            <w:noProof/>
          </w:rPr>
          <w:t>.4</w:t>
        </w:r>
        <w:r>
          <w:rPr>
            <w:rFonts w:asciiTheme="minorHAnsi" w:eastAsiaTheme="minorEastAsia" w:hAnsiTheme="minorHAnsi" w:cstheme="minorBidi"/>
            <w:iCs w:val="0"/>
            <w:noProof/>
            <w:sz w:val="22"/>
            <w:szCs w:val="22"/>
            <w:lang w:val="en-US"/>
          </w:rPr>
          <w:tab/>
        </w:r>
        <w:r w:rsidR="002667A1">
          <w:rPr>
            <w:rStyle w:val="Hyperlink"/>
            <w:noProof/>
          </w:rPr>
          <w:t>Mobile Testing</w:t>
        </w:r>
        <w:r>
          <w:rPr>
            <w:noProof/>
            <w:webHidden/>
          </w:rPr>
          <w:tab/>
        </w:r>
        <w:r w:rsidR="00D17AA6">
          <w:rPr>
            <w:noProof/>
            <w:webHidden/>
          </w:rPr>
          <w:t>60</w:t>
        </w:r>
      </w:hyperlink>
    </w:p>
    <w:p w:rsidR="002667A1" w:rsidRDefault="002667A1" w:rsidP="002667A1">
      <w:pPr>
        <w:pStyle w:val="TOC3"/>
        <w:tabs>
          <w:tab w:val="left" w:pos="1200"/>
          <w:tab w:val="right" w:leader="dot" w:pos="8184"/>
        </w:tabs>
      </w:pPr>
      <w:hyperlink w:anchor="_Toc409073829" w:history="1">
        <w:r>
          <w:rPr>
            <w:rStyle w:val="Hyperlink"/>
            <w:noProof/>
          </w:rPr>
          <w:t>7</w:t>
        </w:r>
        <w:r w:rsidR="00D17AA6">
          <w:rPr>
            <w:rStyle w:val="Hyperlink"/>
            <w:noProof/>
          </w:rPr>
          <w:t>.5</w:t>
        </w:r>
        <w:r>
          <w:rPr>
            <w:rFonts w:asciiTheme="minorHAnsi" w:eastAsiaTheme="minorEastAsia" w:hAnsiTheme="minorHAnsi" w:cstheme="minorBidi"/>
            <w:iCs w:val="0"/>
            <w:noProof/>
            <w:sz w:val="22"/>
            <w:szCs w:val="22"/>
            <w:lang w:val="en-US"/>
          </w:rPr>
          <w:tab/>
        </w:r>
        <w:r w:rsidR="00D17AA6">
          <w:rPr>
            <w:rStyle w:val="Hyperlink"/>
            <w:noProof/>
          </w:rPr>
          <w:t>User Evaluation of the System</w:t>
        </w:r>
        <w:r>
          <w:rPr>
            <w:noProof/>
            <w:webHidden/>
          </w:rPr>
          <w:tab/>
        </w:r>
        <w:r w:rsidR="00D17AA6">
          <w:rPr>
            <w:noProof/>
            <w:webHidden/>
          </w:rPr>
          <w:t>60</w:t>
        </w:r>
      </w:hyperlink>
    </w:p>
    <w:p w:rsidR="002667A1" w:rsidRPr="00D17AA6" w:rsidRDefault="00D17AA6" w:rsidP="00D17AA6">
      <w:pPr>
        <w:pStyle w:val="TOC3"/>
        <w:tabs>
          <w:tab w:val="left" w:pos="1200"/>
          <w:tab w:val="right" w:leader="dot" w:pos="8184"/>
        </w:tabs>
        <w:rPr>
          <w:rFonts w:asciiTheme="minorHAnsi" w:eastAsiaTheme="minorEastAsia" w:hAnsiTheme="minorHAnsi" w:cstheme="minorBidi"/>
          <w:iCs w:val="0"/>
          <w:noProof/>
          <w:sz w:val="22"/>
          <w:szCs w:val="22"/>
          <w:lang w:val="en-US"/>
        </w:rPr>
      </w:pPr>
      <w:hyperlink w:anchor="_Toc409073829" w:history="1">
        <w:r>
          <w:rPr>
            <w:rStyle w:val="Hyperlink"/>
            <w:noProof/>
          </w:rPr>
          <w:t>7.6</w:t>
        </w:r>
        <w:r>
          <w:rPr>
            <w:rFonts w:asciiTheme="minorHAnsi" w:eastAsiaTheme="minorEastAsia" w:hAnsiTheme="minorHAnsi" w:cstheme="minorBidi"/>
            <w:iCs w:val="0"/>
            <w:noProof/>
            <w:sz w:val="22"/>
            <w:szCs w:val="22"/>
            <w:lang w:val="en-US"/>
          </w:rPr>
          <w:tab/>
        </w:r>
        <w:r>
          <w:rPr>
            <w:rStyle w:val="Hyperlink"/>
            <w:noProof/>
          </w:rPr>
          <w:t>Questionnaire</w:t>
        </w:r>
        <w:r>
          <w:rPr>
            <w:noProof/>
            <w:webHidden/>
          </w:rPr>
          <w:tab/>
          <w:t>64</w:t>
        </w:r>
      </w:hyperlink>
    </w:p>
    <w:p w:rsidR="00796993" w:rsidRPr="00D17AA6" w:rsidRDefault="00F608CA" w:rsidP="00D17AA6">
      <w:pPr>
        <w:pStyle w:val="TOC1"/>
        <w:tabs>
          <w:tab w:val="right" w:leader="dot" w:pos="8184"/>
        </w:tabs>
        <w:rPr>
          <w:rFonts w:asciiTheme="minorHAnsi" w:eastAsiaTheme="minorEastAsia" w:hAnsiTheme="minorHAnsi" w:cstheme="minorBidi"/>
          <w:b w:val="0"/>
          <w:bCs w:val="0"/>
          <w:caps w:val="0"/>
          <w:noProof/>
          <w:sz w:val="22"/>
          <w:szCs w:val="22"/>
          <w:lang w:val="en-US"/>
        </w:rPr>
      </w:pPr>
      <w:hyperlink w:anchor="_Toc409073825" w:history="1">
        <w:r>
          <w:rPr>
            <w:rStyle w:val="Hyperlink"/>
            <w:noProof/>
            <w:snapToGrid w:val="0"/>
            <w:w w:val="0"/>
          </w:rPr>
          <w:t>CHAPTER 8</w:t>
        </w:r>
        <w:r w:rsidRPr="003B2BFE">
          <w:rPr>
            <w:rStyle w:val="Hyperlink"/>
            <w:noProof/>
          </w:rPr>
          <w:t xml:space="preserve"> </w:t>
        </w:r>
        <w:r w:rsidR="00D17AA6">
          <w:rPr>
            <w:rStyle w:val="Hyperlink"/>
            <w:noProof/>
          </w:rPr>
          <w:t>Conclusion</w:t>
        </w:r>
        <w:r>
          <w:rPr>
            <w:noProof/>
            <w:webHidden/>
          </w:rPr>
          <w:tab/>
        </w:r>
      </w:hyperlink>
      <w:r w:rsidR="00D17AA6">
        <w:t>66</w:t>
      </w:r>
    </w:p>
    <w:p w:rsidR="0081756D" w:rsidRDefault="00D529FC" w:rsidP="00D17AA6">
      <w:pPr>
        <w:pStyle w:val="TOC3"/>
        <w:tabs>
          <w:tab w:val="left" w:pos="1200"/>
          <w:tab w:val="right" w:leader="dot" w:pos="8184"/>
        </w:tabs>
        <w:ind w:left="0"/>
      </w:pPr>
      <w:r>
        <w:rPr>
          <w:b/>
          <w:bCs/>
          <w:noProof/>
        </w:rPr>
        <w:fldChar w:fldCharType="end"/>
      </w:r>
    </w:p>
    <w:p w:rsidR="0081756D" w:rsidRPr="00844DD7" w:rsidRDefault="00D529FC" w:rsidP="0081756D">
      <w:pPr>
        <w:pStyle w:val="TOC1"/>
        <w:tabs>
          <w:tab w:val="right" w:leader="dot" w:pos="8190"/>
        </w:tabs>
        <w:rPr>
          <w:rFonts w:ascii="Calibri" w:eastAsia="Times New Roman" w:hAnsi="Calibri"/>
          <w:b w:val="0"/>
          <w:bCs w:val="0"/>
          <w:caps w:val="0"/>
          <w:noProof/>
          <w:sz w:val="22"/>
          <w:szCs w:val="22"/>
          <w:lang w:val="en-MY"/>
        </w:rPr>
      </w:pPr>
      <w:hyperlink w:anchor="_REFERENCES_1" w:history="1">
        <w:r w:rsidR="0081756D" w:rsidRPr="0081756D">
          <w:rPr>
            <w:rStyle w:val="Hyperlink"/>
            <w:noProof/>
            <w:color w:val="auto"/>
            <w:u w:val="none"/>
          </w:rPr>
          <w:t>REFERENCES</w:t>
        </w:r>
        <w:r w:rsidR="0081756D" w:rsidRPr="005B5156">
          <w:rPr>
            <w:noProof/>
            <w:webHidden/>
          </w:rPr>
          <w:tab/>
        </w:r>
      </w:hyperlink>
      <w:r w:rsidR="00D17AA6">
        <w:rPr>
          <w:noProof/>
        </w:rPr>
        <w:t>67</w:t>
      </w:r>
    </w:p>
    <w:p w:rsidR="0081756D" w:rsidRPr="00844DD7" w:rsidRDefault="00D529FC" w:rsidP="0081756D">
      <w:pPr>
        <w:pStyle w:val="TOC1"/>
        <w:tabs>
          <w:tab w:val="right" w:leader="dot" w:pos="8190"/>
        </w:tabs>
        <w:rPr>
          <w:rFonts w:ascii="Calibri" w:eastAsia="Times New Roman" w:hAnsi="Calibri"/>
          <w:b w:val="0"/>
          <w:bCs w:val="0"/>
          <w:caps w:val="0"/>
          <w:noProof/>
          <w:sz w:val="22"/>
          <w:szCs w:val="22"/>
          <w:lang w:val="en-MY"/>
        </w:rPr>
      </w:pPr>
      <w:hyperlink w:anchor="_APPENDICES" w:history="1">
        <w:r w:rsidR="00844DD7">
          <w:rPr>
            <w:rStyle w:val="Hyperlink"/>
            <w:noProof/>
            <w:color w:val="auto"/>
            <w:u w:val="none"/>
          </w:rPr>
          <w:t>APPENDICES…………………………………………………………………</w:t>
        </w:r>
        <w:r w:rsidR="005B4976">
          <w:rPr>
            <w:rStyle w:val="Hyperlink"/>
            <w:noProof/>
            <w:color w:val="auto"/>
            <w:u w:val="none"/>
          </w:rPr>
          <w:t>.</w:t>
        </w:r>
        <w:r w:rsidR="00844DD7">
          <w:rPr>
            <w:rStyle w:val="Hyperlink"/>
            <w:noProof/>
            <w:color w:val="auto"/>
            <w:u w:val="none"/>
          </w:rPr>
          <w:t>…</w:t>
        </w:r>
      </w:hyperlink>
      <w:r w:rsidR="00844DD7">
        <w:rPr>
          <w:noProof/>
        </w:rPr>
        <w:t>..</w:t>
      </w:r>
      <w:r w:rsidR="00D17AA6">
        <w:rPr>
          <w:noProof/>
        </w:rPr>
        <w:t>68</w:t>
      </w:r>
    </w:p>
    <w:p w:rsidR="0081756D" w:rsidRDefault="0081756D" w:rsidP="00666B8A">
      <w:pPr>
        <w:tabs>
          <w:tab w:val="right" w:pos="8190"/>
        </w:tabs>
        <w:rPr>
          <w:b/>
        </w:rPr>
      </w:pPr>
    </w:p>
    <w:p w:rsidR="00FC60C2" w:rsidRDefault="00FC60C2" w:rsidP="00027A52">
      <w:pPr>
        <w:pStyle w:val="TOC1"/>
        <w:tabs>
          <w:tab w:val="right" w:leader="dot" w:pos="8544"/>
        </w:tabs>
      </w:pPr>
      <w:r>
        <w:br w:type="page"/>
      </w:r>
    </w:p>
    <w:p w:rsidR="00FC60C2" w:rsidRDefault="00802876" w:rsidP="00FC60C2">
      <w:pPr>
        <w:pStyle w:val="Heading9"/>
      </w:pPr>
      <w:bookmarkStart w:id="9" w:name="_Toc290902309"/>
      <w:bookmarkStart w:id="10" w:name="_Toc291065740"/>
      <w:r>
        <w:lastRenderedPageBreak/>
        <w:t>LIST OF TABLES</w:t>
      </w:r>
      <w:bookmarkEnd w:id="9"/>
      <w:bookmarkEnd w:id="10"/>
    </w:p>
    <w:p w:rsidR="00442192" w:rsidRPr="009C7F28" w:rsidRDefault="00D529FC" w:rsidP="009C7F28">
      <w:r>
        <w:fldChar w:fldCharType="begin"/>
      </w:r>
      <w:r w:rsidR="000369D2">
        <w:instrText xml:space="preserve"> TOC \h \z \c "Table" </w:instrText>
      </w:r>
      <w:r>
        <w:fldChar w:fldCharType="separate"/>
      </w:r>
      <w:hyperlink w:anchor="_Toc346726324" w:history="1">
        <w:r w:rsidR="0005557A" w:rsidRPr="009C7F28">
          <w:rPr>
            <w:b/>
          </w:rPr>
          <w:t>Table 2.1: Comparision Table in Related Existing System</w:t>
        </w:r>
      </w:hyperlink>
      <w:r w:rsidR="00BD12E3" w:rsidRPr="009C7F28">
        <w:t>..................................17</w:t>
      </w:r>
    </w:p>
    <w:p w:rsidR="0000607A" w:rsidRPr="009C7F28" w:rsidRDefault="00D529FC" w:rsidP="009C7F28">
      <w:hyperlink w:anchor="_Toc346726324" w:history="1">
        <w:r w:rsidR="0000607A" w:rsidRPr="009C7F28">
          <w:rPr>
            <w:b/>
          </w:rPr>
          <w:t>Table</w:t>
        </w:r>
      </w:hyperlink>
      <w:r w:rsidR="0000607A" w:rsidRPr="009C7F28">
        <w:rPr>
          <w:b/>
        </w:rPr>
        <w:t xml:space="preserve"> 3.1: Hardware Requirements</w:t>
      </w:r>
      <w:r w:rsidR="0000607A" w:rsidRPr="009C7F28">
        <w:t>………………………...................................22</w:t>
      </w:r>
    </w:p>
    <w:p w:rsidR="0000607A" w:rsidRDefault="00D529FC" w:rsidP="009C7F28">
      <w:hyperlink w:anchor="_Toc346726324" w:history="1">
        <w:r w:rsidR="0000607A" w:rsidRPr="009C7F28">
          <w:rPr>
            <w:b/>
          </w:rPr>
          <w:t>Table</w:t>
        </w:r>
      </w:hyperlink>
      <w:r w:rsidR="0000607A" w:rsidRPr="009C7F28">
        <w:rPr>
          <w:b/>
        </w:rPr>
        <w:t xml:space="preserve"> 3.2: Software Requirements</w:t>
      </w:r>
      <w:r w:rsidR="0000607A" w:rsidRPr="009C7F28">
        <w:t>……………………….....................................23</w:t>
      </w:r>
    </w:p>
    <w:p w:rsidR="00EA34FD" w:rsidRPr="009C7F28" w:rsidRDefault="00EA34FD" w:rsidP="00EA34FD">
      <w:r>
        <w:fldChar w:fldCharType="begin"/>
      </w:r>
      <w:r>
        <w:instrText xml:space="preserve"> TOC \h \z \c "Table" </w:instrText>
      </w:r>
      <w:r>
        <w:fldChar w:fldCharType="separate"/>
      </w:r>
      <w:hyperlink w:anchor="_Toc346726324" w:history="1">
        <w:r>
          <w:rPr>
            <w:b/>
          </w:rPr>
          <w:t>Table 7</w:t>
        </w:r>
        <w:r w:rsidRPr="009C7F28">
          <w:rPr>
            <w:b/>
          </w:rPr>
          <w:t xml:space="preserve">.1: </w:t>
        </w:r>
        <w:r>
          <w:rPr>
            <w:b/>
          </w:rPr>
          <w:t>Integration</w:t>
        </w:r>
      </w:hyperlink>
      <w:r>
        <w:t xml:space="preserve"> </w:t>
      </w:r>
      <w:r w:rsidRPr="00EA34FD">
        <w:rPr>
          <w:b/>
        </w:rPr>
        <w:t>Testing Report</w:t>
      </w:r>
      <w:r>
        <w:t>……………………...</w:t>
      </w:r>
      <w:r w:rsidRPr="009C7F28">
        <w:t>....</w:t>
      </w:r>
      <w:r>
        <w:t>............................58</w:t>
      </w:r>
    </w:p>
    <w:p w:rsidR="00EA34FD" w:rsidRPr="009C7F28" w:rsidRDefault="00EA34FD" w:rsidP="00EA34FD">
      <w:hyperlink w:anchor="_Toc346726324" w:history="1">
        <w:r w:rsidRPr="009C7F28">
          <w:rPr>
            <w:b/>
          </w:rPr>
          <w:t>Table</w:t>
        </w:r>
      </w:hyperlink>
      <w:r>
        <w:rPr>
          <w:b/>
        </w:rPr>
        <w:t xml:space="preserve"> 7.2: Activity Validation</w:t>
      </w:r>
      <w:r w:rsidRPr="00EA34FD">
        <w:t>……..</w:t>
      </w:r>
      <w:r w:rsidRPr="009C7F28">
        <w:t>……………………….....</w:t>
      </w:r>
      <w:r w:rsidR="00173960">
        <w:t>............................</w:t>
      </w:r>
      <w:r>
        <w:t>.59</w:t>
      </w:r>
    </w:p>
    <w:p w:rsidR="00EA34FD" w:rsidRPr="009C7F28" w:rsidRDefault="00EA34FD" w:rsidP="00EA34FD">
      <w:hyperlink w:anchor="_Toc346726324" w:history="1">
        <w:r w:rsidRPr="009C7F28">
          <w:rPr>
            <w:b/>
          </w:rPr>
          <w:t>Table</w:t>
        </w:r>
      </w:hyperlink>
      <w:r w:rsidR="00624B8A">
        <w:t xml:space="preserve"> </w:t>
      </w:r>
      <w:r>
        <w:rPr>
          <w:b/>
        </w:rPr>
        <w:t>7.3: Mobile Testing with Different Operating system</w:t>
      </w:r>
      <w:r w:rsidRPr="009C7F28">
        <w:t>.......</w:t>
      </w:r>
      <w:r>
        <w:t>........................60</w:t>
      </w:r>
    </w:p>
    <w:p w:rsidR="00EA34FD" w:rsidRPr="009C7F28" w:rsidRDefault="00EA34FD" w:rsidP="00EA34FD">
      <w:r>
        <w:fldChar w:fldCharType="end"/>
      </w:r>
    </w:p>
    <w:p w:rsidR="00FC60C2" w:rsidRDefault="00D529FC" w:rsidP="00027A52">
      <w:r>
        <w:fldChar w:fldCharType="end"/>
      </w:r>
      <w:r w:rsidR="00FC60C2">
        <w:br w:type="page"/>
      </w:r>
    </w:p>
    <w:p w:rsidR="00FC60C2" w:rsidRPr="00C44F30" w:rsidRDefault="00802876" w:rsidP="00FC60C2">
      <w:pPr>
        <w:pStyle w:val="Heading9"/>
        <w:rPr>
          <w:b w:val="0"/>
        </w:rPr>
      </w:pPr>
      <w:bookmarkStart w:id="11" w:name="_Toc290902310"/>
      <w:bookmarkStart w:id="12" w:name="_Toc291065741"/>
      <w:r>
        <w:lastRenderedPageBreak/>
        <w:t>LIST OF FIGURES</w:t>
      </w:r>
      <w:bookmarkEnd w:id="11"/>
      <w:bookmarkEnd w:id="12"/>
    </w:p>
    <w:bookmarkStart w:id="13" w:name="_Toc234300619"/>
    <w:bookmarkStart w:id="14" w:name="_Toc291065742"/>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rStyle w:val="Hyperlink"/>
            <w:b/>
            <w:noProof/>
          </w:rPr>
          <w:t>Figure 2</w:t>
        </w:r>
        <w:r w:rsidRPr="007E6A1B">
          <w:rPr>
            <w:rStyle w:val="Hyperlink"/>
            <w:b/>
            <w:noProof/>
          </w:rPr>
          <w:t xml:space="preserve">.1: </w:t>
        </w:r>
        <w:r w:rsidRPr="00D90021">
          <w:rPr>
            <w:b/>
          </w:rPr>
          <w:t>Stand Alone Queue System</w:t>
        </w:r>
        <w:r w:rsidRPr="007E6A1B">
          <w:rPr>
            <w:rStyle w:val="Hyperlink"/>
            <w:b/>
            <w:noProof/>
          </w:rPr>
          <w:t>.</w:t>
        </w:r>
        <w:r>
          <w:rPr>
            <w:noProof/>
            <w:webHidden/>
          </w:rPr>
          <w:tab/>
          <w:t>8</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2.2: Operation of  Stand A</w:t>
        </w:r>
        <w:r w:rsidRPr="00D90021">
          <w:rPr>
            <w:b/>
          </w:rPr>
          <w:t>lone Queue System</w:t>
        </w:r>
        <w:r>
          <w:rPr>
            <w:noProof/>
            <w:webHidden/>
          </w:rPr>
          <w:tab/>
          <w:t>8</w:t>
        </w:r>
      </w:hyperlink>
    </w:p>
    <w:p w:rsidR="00BF10E5" w:rsidRDefault="00BF10E5" w:rsidP="00BF10E5">
      <w:pPr>
        <w:pStyle w:val="TableofFigures"/>
        <w:tabs>
          <w:tab w:val="right" w:leader="dot" w:pos="8184"/>
        </w:tabs>
      </w:pPr>
      <w:hyperlink w:anchor="_Toc346727710" w:history="1">
        <w:r w:rsidRPr="00D90021">
          <w:rPr>
            <w:b/>
          </w:rPr>
          <w:t>Figure 2.3: Advanced Queue System</w:t>
        </w:r>
        <w:r>
          <w:rPr>
            <w:noProof/>
            <w:webHidden/>
          </w:rPr>
          <w:tab/>
          <w:t>9</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b/>
          </w:rPr>
          <w:t xml:space="preserve">Figure 2.4: </w:t>
        </w:r>
        <w:r w:rsidRPr="00D90021">
          <w:rPr>
            <w:b/>
          </w:rPr>
          <w:t>Operation of Advanced Queue System</w:t>
        </w:r>
        <w:r>
          <w:rPr>
            <w:noProof/>
            <w:webHidden/>
          </w:rPr>
          <w:tab/>
          <w:t>10</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 xml:space="preserve">Figure 2.5: </w:t>
        </w:r>
        <w:r w:rsidRPr="00D90021">
          <w:rPr>
            <w:b/>
          </w:rPr>
          <w:t>Centralized Control Queue System</w:t>
        </w:r>
        <w:r>
          <w:rPr>
            <w:noProof/>
            <w:webHidden/>
          </w:rPr>
          <w:tab/>
          <w:t>10</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Pr>
            <w:b/>
          </w:rPr>
          <w:t xml:space="preserve">Figure </w:t>
        </w:r>
        <w:r w:rsidRPr="00D90021">
          <w:rPr>
            <w:b/>
          </w:rPr>
          <w:t>2.</w:t>
        </w:r>
        <w:r>
          <w:rPr>
            <w:b/>
          </w:rPr>
          <w:t xml:space="preserve">6: </w:t>
        </w:r>
        <w:r w:rsidRPr="00D90021">
          <w:rPr>
            <w:b/>
          </w:rPr>
          <w:t>Bluetooth Queue System</w:t>
        </w:r>
        <w:r>
          <w:rPr>
            <w:noProof/>
            <w:webHidden/>
          </w:rPr>
          <w:tab/>
          <w:t>11</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2.6.1: Interface Screen of Bluetooth in Client Phone</w:t>
        </w:r>
        <w:r>
          <w:rPr>
            <w:noProof/>
            <w:webHidden/>
          </w:rPr>
          <w:tab/>
          <w:t>11</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2.7: Sample of System Configuration</w:t>
        </w:r>
        <w:r>
          <w:rPr>
            <w:noProof/>
            <w:webHidden/>
          </w:rPr>
          <w:tab/>
          <w:t>13</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D90021">
          <w:rPr>
            <w:b/>
          </w:rPr>
          <w:t>Figure 2.8: Procedure of Online e-Queuing</w:t>
        </w:r>
        <w:r>
          <w:rPr>
            <w:noProof/>
            <w:webHidden/>
          </w:rPr>
          <w:tab/>
          <w:t>14</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2.9: Example of SMS notification</w:t>
        </w:r>
        <w:r>
          <w:rPr>
            <w:noProof/>
            <w:webHidden/>
          </w:rPr>
          <w:tab/>
          <w:t>17</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3.2: Gantt Chart for Final Year Phase 1</w:t>
        </w:r>
        <w:r>
          <w:rPr>
            <w:noProof/>
            <w:webHidden/>
          </w:rPr>
          <w:tab/>
          <w:t>19</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Pr>
            <w:b/>
          </w:rPr>
          <w:t>Figure 3.3</w:t>
        </w:r>
        <w:r w:rsidRPr="00D90021">
          <w:rPr>
            <w:b/>
          </w:rPr>
          <w:t>: Ga</w:t>
        </w:r>
        <w:r>
          <w:rPr>
            <w:b/>
          </w:rPr>
          <w:t>ntt Chart for Final Year Phase 2</w:t>
        </w:r>
        <w:r>
          <w:rPr>
            <w:noProof/>
            <w:webHidden/>
          </w:rPr>
          <w:tab/>
          <w:t>22</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4.1: Client-Server Architecture</w:t>
        </w:r>
        <w:r>
          <w:rPr>
            <w:noProof/>
            <w:webHidden/>
          </w:rPr>
          <w:tab/>
          <w:t>25</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4.2: Flow Chart of User Phone</w:t>
        </w:r>
        <w:r>
          <w:rPr>
            <w:noProof/>
            <w:webHidden/>
          </w:rPr>
          <w:tab/>
          <w:t>27</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D90021">
          <w:rPr>
            <w:b/>
          </w:rPr>
          <w:t>Figure 4.3: Sub-Process in Flow Chart</w:t>
        </w:r>
        <w:r>
          <w:rPr>
            <w:noProof/>
            <w:webHidden/>
          </w:rPr>
          <w:tab/>
          <w:t>28</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4.4: Flow Chart Diagram of Company Staff User</w:t>
        </w:r>
        <w:r>
          <w:rPr>
            <w:noProof/>
            <w:webHidden/>
          </w:rPr>
          <w:tab/>
          <w:t>29</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4.5: Use Case diagram of System</w:t>
        </w:r>
        <w:r>
          <w:rPr>
            <w:noProof/>
            <w:webHidden/>
          </w:rPr>
          <w:tab/>
          <w:t>30</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D90021">
          <w:rPr>
            <w:b/>
          </w:rPr>
          <w:t>Figure 4.6: Context Diagram</w:t>
        </w:r>
        <w:r>
          <w:rPr>
            <w:noProof/>
            <w:webHidden/>
          </w:rPr>
          <w:tab/>
          <w:t>31</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4.7: Data Flow Level 0 Diagram</w:t>
        </w:r>
        <w:r>
          <w:rPr>
            <w:noProof/>
            <w:webHidden/>
          </w:rPr>
          <w:tab/>
          <w:t>32</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4.8: Data Flow Level 1 Diagram for Process 1.0</w:t>
        </w:r>
        <w:r>
          <w:rPr>
            <w:noProof/>
            <w:webHidden/>
          </w:rPr>
          <w:tab/>
          <w:t>33</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D90021">
          <w:rPr>
            <w:b/>
          </w:rPr>
          <w:t>Figure 4.9: Data Flow Level 1 Diagram for Process 2.0</w:t>
        </w:r>
        <w:r>
          <w:rPr>
            <w:noProof/>
            <w:webHidden/>
          </w:rPr>
          <w:tab/>
          <w:t>34</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sidRPr="00D90021">
          <w:rPr>
            <w:b/>
          </w:rPr>
          <w:t>Figure 4.10: Data Flow Level 1 Diagram for Process 3.0</w:t>
        </w:r>
        <w:r>
          <w:rPr>
            <w:noProof/>
            <w:webHidden/>
          </w:rPr>
          <w:tab/>
          <w:t>35</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sidRPr="00D90021">
          <w:rPr>
            <w:b/>
          </w:rPr>
          <w:t>Figure 4.11: Data Flow Level 1 Diagram for Process 4.0</w:t>
        </w:r>
        <w:r>
          <w:rPr>
            <w:noProof/>
            <w:webHidden/>
          </w:rPr>
          <w:tab/>
          <w:t>36</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D90021">
          <w:rPr>
            <w:b/>
          </w:rPr>
          <w:t>Figure 4.12: Entity Relationship Diagram</w:t>
        </w:r>
        <w:r>
          <w:rPr>
            <w:noProof/>
            <w:webHidden/>
          </w:rPr>
          <w:tab/>
          <w:t>37</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b/>
          </w:rPr>
          <w:t>Figure 5.1.1</w:t>
        </w:r>
        <w:r w:rsidRPr="00D90021">
          <w:rPr>
            <w:b/>
          </w:rPr>
          <w:t xml:space="preserve">: </w:t>
        </w:r>
        <w:r>
          <w:rPr>
            <w:b/>
          </w:rPr>
          <w:t>Login</w:t>
        </w:r>
        <w:r>
          <w:rPr>
            <w:noProof/>
            <w:webHidden/>
          </w:rPr>
          <w:tab/>
          <w:t>38</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5.1.2</w:t>
        </w:r>
        <w:r w:rsidRPr="00D90021">
          <w:rPr>
            <w:b/>
          </w:rPr>
          <w:t xml:space="preserve">: </w:t>
        </w:r>
        <w:r>
          <w:rPr>
            <w:b/>
          </w:rPr>
          <w:t>Register</w:t>
        </w:r>
        <w:r>
          <w:rPr>
            <w:noProof/>
            <w:webHidden/>
          </w:rPr>
          <w:tab/>
          <w:t>39</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Pr>
            <w:b/>
          </w:rPr>
          <w:t>Figure 5.1.3</w:t>
        </w:r>
        <w:r w:rsidRPr="00D90021">
          <w:rPr>
            <w:b/>
          </w:rPr>
          <w:t xml:space="preserve">: </w:t>
        </w:r>
        <w:r>
          <w:rPr>
            <w:b/>
          </w:rPr>
          <w:t>MainMenu</w:t>
        </w:r>
        <w:r>
          <w:rPr>
            <w:noProof/>
            <w:webHidden/>
          </w:rPr>
          <w:tab/>
          <w:t>40</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rStyle w:val="Hyperlink"/>
            <w:b/>
            <w:noProof/>
          </w:rPr>
          <w:t>Figure 5.1.4</w:t>
        </w:r>
        <w:r w:rsidRPr="007E6A1B">
          <w:rPr>
            <w:rStyle w:val="Hyperlink"/>
            <w:b/>
            <w:noProof/>
          </w:rPr>
          <w:t xml:space="preserve">: </w:t>
        </w:r>
        <w:r>
          <w:rPr>
            <w:rStyle w:val="Hyperlink"/>
            <w:b/>
            <w:noProof/>
          </w:rPr>
          <w:t>Get Ticket</w:t>
        </w:r>
        <w:r w:rsidRPr="007E6A1B">
          <w:rPr>
            <w:rStyle w:val="Hyperlink"/>
            <w:b/>
            <w:noProof/>
          </w:rPr>
          <w:t>.</w:t>
        </w:r>
        <w:r>
          <w:rPr>
            <w:noProof/>
            <w:webHidden/>
          </w:rPr>
          <w:tab/>
          <w:t>41</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rStyle w:val="Hyperlink"/>
            <w:b/>
            <w:noProof/>
          </w:rPr>
          <w:t>Figure 5.1.5</w:t>
        </w:r>
        <w:r w:rsidRPr="007E6A1B">
          <w:rPr>
            <w:rStyle w:val="Hyperlink"/>
            <w:b/>
            <w:noProof/>
          </w:rPr>
          <w:t xml:space="preserve">: </w:t>
        </w:r>
        <w:r>
          <w:rPr>
            <w:rStyle w:val="Hyperlink"/>
            <w:b/>
            <w:noProof/>
          </w:rPr>
          <w:t>View My Ticket</w:t>
        </w:r>
        <w:r>
          <w:rPr>
            <w:noProof/>
            <w:webHidden/>
          </w:rPr>
          <w:tab/>
          <w:t>4</w:t>
        </w:r>
        <w:r w:rsidR="007957A6">
          <w:rPr>
            <w:noProof/>
            <w:webHidden/>
          </w:rPr>
          <w:t>2</w:t>
        </w:r>
      </w:hyperlink>
    </w:p>
    <w:p w:rsidR="00BF10E5" w:rsidRDefault="00BF10E5" w:rsidP="00BF10E5">
      <w:pPr>
        <w:pStyle w:val="TableofFigures"/>
        <w:tabs>
          <w:tab w:val="right" w:leader="dot" w:pos="8184"/>
        </w:tabs>
      </w:pPr>
      <w:hyperlink w:anchor="_Toc346727710" w:history="1">
        <w:r w:rsidRPr="007E6A1B">
          <w:rPr>
            <w:rStyle w:val="Hyperlink"/>
            <w:b/>
            <w:noProof/>
          </w:rPr>
          <w:t>Figure 5.1</w:t>
        </w:r>
        <w:r>
          <w:rPr>
            <w:rStyle w:val="Hyperlink"/>
            <w:b/>
            <w:noProof/>
          </w:rPr>
          <w:t>.6</w:t>
        </w:r>
        <w:r w:rsidRPr="007E6A1B">
          <w:rPr>
            <w:rStyle w:val="Hyperlink"/>
            <w:b/>
            <w:noProof/>
          </w:rPr>
          <w:t xml:space="preserve">: </w:t>
        </w:r>
        <w:r>
          <w:rPr>
            <w:rStyle w:val="Hyperlink"/>
            <w:b/>
            <w:noProof/>
          </w:rPr>
          <w:t>View Serving Ticket</w:t>
        </w:r>
        <w:r>
          <w:rPr>
            <w:noProof/>
            <w:webHidden/>
          </w:rPr>
          <w:tab/>
          <w:t>43</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rsidRPr="00920B23">
        <w:rPr>
          <w:rFonts w:eastAsia="SimSun"/>
        </w:rPr>
        <w:fldChar w:fldCharType="begin"/>
      </w:r>
      <w:r>
        <w:instrText xml:space="preserve"> TOC \f f \h \z \c "Figure" </w:instrText>
      </w:r>
      <w:r w:rsidRPr="00920B23">
        <w:rPr>
          <w:rFonts w:eastAsia="SimSun"/>
        </w:rPr>
        <w:fldChar w:fldCharType="separate"/>
      </w:r>
      <w:r w:rsidR="00176998">
        <w:rPr>
          <w:rFonts w:eastAsia="SimSun"/>
          <w:b/>
          <w:bCs/>
          <w:noProof/>
          <w:lang w:val="en-US"/>
        </w:rPr>
        <w:t>No table of figures entries found.</w:t>
      </w: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rStyle w:val="Hyperlink"/>
            <w:b/>
            <w:noProof/>
          </w:rPr>
          <w:t>Figure 5.1.10</w:t>
        </w:r>
        <w:r w:rsidRPr="007E6A1B">
          <w:rPr>
            <w:rStyle w:val="Hyperlink"/>
            <w:b/>
            <w:noProof/>
          </w:rPr>
          <w:t xml:space="preserve">: </w:t>
        </w:r>
        <w:r>
          <w:rPr>
            <w:rStyle w:val="Hyperlink"/>
            <w:b/>
            <w:noProof/>
          </w:rPr>
          <w:t>Dummy User Page</w:t>
        </w:r>
        <w:r>
          <w:rPr>
            <w:noProof/>
            <w:webHidden/>
          </w:rPr>
          <w:tab/>
          <w:t>46</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rStyle w:val="Hyperlink"/>
            <w:b/>
            <w:noProof/>
          </w:rPr>
          <w:t>Figure 5.1.11</w:t>
        </w:r>
        <w:r w:rsidRPr="007E6A1B">
          <w:rPr>
            <w:rStyle w:val="Hyperlink"/>
            <w:b/>
            <w:noProof/>
          </w:rPr>
          <w:t xml:space="preserve">: </w:t>
        </w:r>
        <w:r>
          <w:rPr>
            <w:rStyle w:val="Hyperlink"/>
            <w:b/>
            <w:noProof/>
          </w:rPr>
          <w:t>Ticket for Dummy User</w:t>
        </w:r>
        <w:r>
          <w:rPr>
            <w:noProof/>
            <w:webHidden/>
          </w:rPr>
          <w:tab/>
          <w:t>47</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10" w:history="1">
        <w:r w:rsidRPr="007E6A1B">
          <w:rPr>
            <w:rStyle w:val="Hyperlink"/>
            <w:b/>
            <w:noProof/>
          </w:rPr>
          <w:t>Figure 5.1</w:t>
        </w:r>
        <w:r>
          <w:rPr>
            <w:rStyle w:val="Hyperlink"/>
            <w:b/>
            <w:noProof/>
          </w:rPr>
          <w:t>.12</w:t>
        </w:r>
        <w:r w:rsidRPr="007E6A1B">
          <w:rPr>
            <w:rStyle w:val="Hyperlink"/>
            <w:b/>
            <w:noProof/>
          </w:rPr>
          <w:t xml:space="preserve">: </w:t>
        </w:r>
        <w:r w:rsidR="0076670A">
          <w:rPr>
            <w:rStyle w:val="Hyperlink"/>
            <w:b/>
            <w:noProof/>
          </w:rPr>
          <w:t>Update Serving Ticket</w:t>
        </w:r>
        <w:r>
          <w:rPr>
            <w:noProof/>
            <w:webHidden/>
          </w:rPr>
          <w:tab/>
        </w:r>
        <w:r w:rsidR="0076670A">
          <w:rPr>
            <w:noProof/>
            <w:webHidden/>
          </w:rPr>
          <w:t>48</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r>
        <w:fldChar w:fldCharType="end"/>
      </w:r>
      <w:r w:rsidRPr="00920B23">
        <w:rPr>
          <w:rFonts w:eastAsia="SimSun"/>
        </w:rPr>
        <w:fldChar w:fldCharType="begin"/>
      </w:r>
      <w:r>
        <w:instrText xml:space="preserve"> TOC \f f \h \z \c "Figure" </w:instrText>
      </w:r>
      <w:r w:rsidRPr="00920B23">
        <w:rPr>
          <w:rFonts w:eastAsia="SimSun"/>
        </w:rPr>
        <w:fldChar w:fldCharType="separate"/>
      </w:r>
      <w:hyperlink w:anchor="_Toc346727708" w:history="1">
        <w:r>
          <w:rPr>
            <w:b/>
          </w:rPr>
          <w:t>Figure 5.1.13</w:t>
        </w:r>
        <w:r w:rsidRPr="00D90021">
          <w:rPr>
            <w:b/>
          </w:rPr>
          <w:t xml:space="preserve">: </w:t>
        </w:r>
        <w:r w:rsidR="0076670A">
          <w:rPr>
            <w:b/>
          </w:rPr>
          <w:t>SMS notification</w:t>
        </w:r>
        <w:r>
          <w:rPr>
            <w:noProof/>
            <w:webHidden/>
          </w:rPr>
          <w:tab/>
        </w:r>
        <w:r w:rsidR="0076670A">
          <w:rPr>
            <w:noProof/>
            <w:webHidden/>
          </w:rPr>
          <w:t>49</w:t>
        </w:r>
      </w:hyperlink>
    </w:p>
    <w:p w:rsidR="00BF10E5" w:rsidRDefault="00BF10E5" w:rsidP="00BF10E5">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 xml:space="preserve">Figure </w:t>
        </w:r>
        <w:r w:rsidR="00BA0A77">
          <w:rPr>
            <w:b/>
          </w:rPr>
          <w:t>6</w:t>
        </w:r>
        <w:r>
          <w:rPr>
            <w:b/>
          </w:rPr>
          <w:t>.1</w:t>
        </w:r>
        <w:r w:rsidRPr="00D90021">
          <w:rPr>
            <w:b/>
          </w:rPr>
          <w:t xml:space="preserve">: </w:t>
        </w:r>
        <w:r w:rsidR="006B6519">
          <w:rPr>
            <w:b/>
          </w:rPr>
          <w:t>Source Code for Get Ticket Function</w:t>
        </w:r>
        <w:r>
          <w:rPr>
            <w:noProof/>
            <w:webHidden/>
          </w:rPr>
          <w:tab/>
        </w:r>
        <w:r w:rsidR="0092464C">
          <w:rPr>
            <w:noProof/>
            <w:webHidden/>
          </w:rPr>
          <w:t>51</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.2</w:t>
        </w:r>
        <w:r w:rsidRPr="00D90021">
          <w:rPr>
            <w:b/>
          </w:rPr>
          <w:t xml:space="preserve">: </w:t>
        </w:r>
        <w:r>
          <w:rPr>
            <w:b/>
          </w:rPr>
          <w:t>Source Code for View My Ticket Function</w:t>
        </w:r>
        <w:r>
          <w:rPr>
            <w:noProof/>
            <w:webHidden/>
          </w:rPr>
          <w:tab/>
        </w:r>
        <w:r w:rsidR="0092464C">
          <w:rPr>
            <w:noProof/>
            <w:webHidden/>
          </w:rPr>
          <w:t>52</w:t>
        </w:r>
      </w:hyperlink>
    </w:p>
    <w:p w:rsidR="006B6519" w:rsidRDefault="00BF10E5" w:rsidP="006B6519">
      <w:pPr>
        <w:pStyle w:val="TableofFigures"/>
        <w:tabs>
          <w:tab w:val="right" w:leader="dot" w:pos="8184"/>
        </w:tabs>
      </w:pPr>
      <w:r>
        <w:fldChar w:fldCharType="end"/>
      </w:r>
      <w:hyperlink w:anchor="_Toc346727709" w:history="1">
        <w:r w:rsidR="006B6519">
          <w:rPr>
            <w:b/>
          </w:rPr>
          <w:t>Figure 6</w:t>
        </w:r>
        <w:r w:rsidR="0092464C">
          <w:rPr>
            <w:b/>
          </w:rPr>
          <w:t>.3</w:t>
        </w:r>
        <w:r w:rsidR="006B6519" w:rsidRPr="00D90021">
          <w:rPr>
            <w:b/>
          </w:rPr>
          <w:t xml:space="preserve">: </w:t>
        </w:r>
        <w:r w:rsidR="006B6519">
          <w:rPr>
            <w:b/>
          </w:rPr>
          <w:t>Source Code for View Serving Ticket</w:t>
        </w:r>
        <w:r w:rsidR="006B6519">
          <w:rPr>
            <w:noProof/>
            <w:webHidden/>
          </w:rPr>
          <w:tab/>
        </w:r>
        <w:r w:rsidR="0092464C">
          <w:rPr>
            <w:noProof/>
            <w:webHidden/>
          </w:rPr>
          <w:t>52</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.4</w:t>
        </w:r>
        <w:r w:rsidRPr="00D90021">
          <w:rPr>
            <w:b/>
          </w:rPr>
          <w:t xml:space="preserve">: </w:t>
        </w:r>
        <w:r w:rsidR="0092464C">
          <w:rPr>
            <w:b/>
          </w:rPr>
          <w:t>Source Code for Cancel Ticket Function</w:t>
        </w:r>
        <w:r>
          <w:rPr>
            <w:noProof/>
            <w:webHidden/>
          </w:rPr>
          <w:tab/>
        </w:r>
        <w:r w:rsidR="0092464C">
          <w:rPr>
            <w:noProof/>
            <w:webHidden/>
          </w:rPr>
          <w:t>53</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.5</w:t>
        </w:r>
        <w:r w:rsidRPr="00D90021">
          <w:rPr>
            <w:b/>
          </w:rPr>
          <w:t xml:space="preserve">: </w:t>
        </w:r>
        <w:r w:rsidR="0092464C">
          <w:rPr>
            <w:b/>
          </w:rPr>
          <w:t>Source Code for Connection.php</w:t>
        </w:r>
        <w:r>
          <w:rPr>
            <w:noProof/>
            <w:webHidden/>
          </w:rPr>
          <w:tab/>
        </w:r>
        <w:r w:rsidR="0092464C">
          <w:rPr>
            <w:noProof/>
            <w:webHidden/>
          </w:rPr>
          <w:t>53</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.6</w:t>
        </w:r>
        <w:r w:rsidRPr="00D90021">
          <w:rPr>
            <w:b/>
          </w:rPr>
          <w:t xml:space="preserve">: </w:t>
        </w:r>
        <w:r w:rsidR="0092464C">
          <w:rPr>
            <w:b/>
          </w:rPr>
          <w:t>Source Code for sms.php</w:t>
        </w:r>
        <w:r>
          <w:rPr>
            <w:noProof/>
            <w:webHidden/>
          </w:rPr>
          <w:tab/>
        </w:r>
        <w:r w:rsidR="0092464C">
          <w:rPr>
            <w:noProof/>
            <w:webHidden/>
          </w:rPr>
          <w:t>54</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.7</w:t>
        </w:r>
        <w:r w:rsidRPr="00D90021">
          <w:rPr>
            <w:b/>
          </w:rPr>
          <w:t xml:space="preserve">: </w:t>
        </w:r>
        <w:r w:rsidR="0092464C">
          <w:rPr>
            <w:b/>
          </w:rPr>
          <w:t>Source Code for Ticket.php</w:t>
        </w:r>
        <w:r>
          <w:rPr>
            <w:noProof/>
            <w:webHidden/>
          </w:rPr>
          <w:tab/>
        </w:r>
        <w:r w:rsidR="0092464C">
          <w:rPr>
            <w:noProof/>
            <w:webHidden/>
          </w:rPr>
          <w:t>54</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.8</w:t>
        </w:r>
        <w:r w:rsidRPr="00D90021">
          <w:rPr>
            <w:b/>
          </w:rPr>
          <w:t xml:space="preserve">: </w:t>
        </w:r>
        <w:r w:rsidR="0092464C">
          <w:rPr>
            <w:b/>
          </w:rPr>
          <w:t>Source Code for View-my-ticket.php</w:t>
        </w:r>
        <w:r>
          <w:rPr>
            <w:noProof/>
            <w:webHidden/>
          </w:rPr>
          <w:tab/>
        </w:r>
        <w:r w:rsidR="0092464C">
          <w:rPr>
            <w:noProof/>
            <w:webHidden/>
          </w:rPr>
          <w:t>55</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w:t>
        </w:r>
        <w:r w:rsidR="0092464C">
          <w:rPr>
            <w:b/>
          </w:rPr>
          <w:t>.9</w:t>
        </w:r>
        <w:r w:rsidRPr="00D90021">
          <w:rPr>
            <w:b/>
          </w:rPr>
          <w:t xml:space="preserve">: </w:t>
        </w:r>
        <w:r w:rsidR="0092464C">
          <w:rPr>
            <w:b/>
          </w:rPr>
          <w:t>Source Code for Get_current_next.php</w:t>
        </w:r>
        <w:r>
          <w:rPr>
            <w:noProof/>
            <w:webHidden/>
          </w:rPr>
          <w:tab/>
        </w:r>
        <w:r w:rsidR="0092464C">
          <w:rPr>
            <w:noProof/>
            <w:webHidden/>
          </w:rPr>
          <w:t>55</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6.1</w:t>
        </w:r>
        <w:r w:rsidR="0092464C">
          <w:rPr>
            <w:b/>
          </w:rPr>
          <w:t>0</w:t>
        </w:r>
        <w:r w:rsidRPr="00D90021">
          <w:rPr>
            <w:b/>
          </w:rPr>
          <w:t xml:space="preserve">: </w:t>
        </w:r>
        <w:r w:rsidR="0092464C">
          <w:rPr>
            <w:b/>
          </w:rPr>
          <w:t>Source Code for User_cancel.php</w:t>
        </w:r>
        <w:r>
          <w:rPr>
            <w:noProof/>
            <w:webHidden/>
          </w:rPr>
          <w:tab/>
        </w:r>
        <w:r w:rsidR="0092464C">
          <w:rPr>
            <w:noProof/>
            <w:webHidden/>
          </w:rPr>
          <w:t>56</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 xml:space="preserve">Figure </w:t>
        </w:r>
        <w:r w:rsidR="0092464C">
          <w:rPr>
            <w:b/>
          </w:rPr>
          <w:t>7</w:t>
        </w:r>
        <w:r>
          <w:rPr>
            <w:b/>
          </w:rPr>
          <w:t>.1</w:t>
        </w:r>
        <w:r w:rsidRPr="00D90021">
          <w:rPr>
            <w:b/>
          </w:rPr>
          <w:t xml:space="preserve">: </w:t>
        </w:r>
        <w:r w:rsidR="00833E49">
          <w:rPr>
            <w:b/>
          </w:rPr>
          <w:t xml:space="preserve">User Evaluate the Difficulties Level of the System    </w:t>
        </w:r>
        <w:r>
          <w:rPr>
            <w:noProof/>
            <w:webHidden/>
          </w:rPr>
          <w:tab/>
        </w:r>
        <w:r w:rsidR="00833E49">
          <w:rPr>
            <w:noProof/>
            <w:webHidden/>
          </w:rPr>
          <w:t>61</w:t>
        </w:r>
      </w:hyperlink>
    </w:p>
    <w:p w:rsidR="006B6519" w:rsidRDefault="006B6519" w:rsidP="006B651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 xml:space="preserve">Figure </w:t>
        </w:r>
        <w:r w:rsidR="00833E49">
          <w:rPr>
            <w:b/>
          </w:rPr>
          <w:t>7.2</w:t>
        </w:r>
        <w:r w:rsidRPr="00D90021">
          <w:rPr>
            <w:b/>
          </w:rPr>
          <w:t xml:space="preserve">: </w:t>
        </w:r>
        <w:r w:rsidR="00833E49">
          <w:rPr>
            <w:b/>
          </w:rPr>
          <w:t>Opinion on User Friendly Interfaces</w:t>
        </w:r>
        <w:r>
          <w:rPr>
            <w:noProof/>
            <w:webHidden/>
          </w:rPr>
          <w:tab/>
        </w:r>
        <w:r w:rsidR="00833E49">
          <w:rPr>
            <w:noProof/>
            <w:webHidden/>
          </w:rPr>
          <w:t>61</w:t>
        </w:r>
      </w:hyperlink>
    </w:p>
    <w:p w:rsidR="006B6519" w:rsidRDefault="006B6519" w:rsidP="006B6519">
      <w:pPr>
        <w:pStyle w:val="TableofFigures"/>
        <w:tabs>
          <w:tab w:val="right" w:leader="dot" w:pos="8184"/>
        </w:tabs>
      </w:pPr>
      <w:hyperlink w:anchor="_Toc346727709" w:history="1">
        <w:r>
          <w:rPr>
            <w:b/>
          </w:rPr>
          <w:t xml:space="preserve">Figure </w:t>
        </w:r>
        <w:r w:rsidR="00833E49">
          <w:rPr>
            <w:b/>
          </w:rPr>
          <w:t>7.3</w:t>
        </w:r>
        <w:r w:rsidRPr="00D90021">
          <w:rPr>
            <w:b/>
          </w:rPr>
          <w:t xml:space="preserve">: </w:t>
        </w:r>
        <w:r w:rsidR="00833E49">
          <w:rPr>
            <w:b/>
          </w:rPr>
          <w:t>Opinion on Convenience of the System</w:t>
        </w:r>
        <w:r>
          <w:rPr>
            <w:noProof/>
            <w:webHidden/>
          </w:rPr>
          <w:tab/>
        </w:r>
        <w:r w:rsidR="00833E49">
          <w:rPr>
            <w:noProof/>
            <w:webHidden/>
          </w:rPr>
          <w:t>62</w:t>
        </w:r>
      </w:hyperlink>
    </w:p>
    <w:p w:rsidR="00833E49" w:rsidRDefault="00833E49" w:rsidP="00833E4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7.4</w:t>
        </w:r>
        <w:r w:rsidRPr="00D90021">
          <w:rPr>
            <w:b/>
          </w:rPr>
          <w:t xml:space="preserve">: </w:t>
        </w:r>
        <w:r>
          <w:rPr>
            <w:b/>
          </w:rPr>
          <w:t>Opinion on Learning of the System</w:t>
        </w:r>
        <w:r>
          <w:rPr>
            <w:noProof/>
            <w:webHidden/>
          </w:rPr>
          <w:tab/>
          <w:t>62</w:t>
        </w:r>
      </w:hyperlink>
    </w:p>
    <w:p w:rsidR="00833E49" w:rsidRDefault="00833E49" w:rsidP="00833E49">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9" w:history="1">
        <w:r>
          <w:rPr>
            <w:b/>
          </w:rPr>
          <w:t>Figure 7.5</w:t>
        </w:r>
        <w:r w:rsidRPr="00D90021">
          <w:rPr>
            <w:b/>
          </w:rPr>
          <w:t xml:space="preserve">: </w:t>
        </w:r>
        <w:r>
          <w:rPr>
            <w:b/>
          </w:rPr>
          <w:t>Opinion on Sharing the System to others</w:t>
        </w:r>
        <w:r>
          <w:rPr>
            <w:noProof/>
            <w:webHidden/>
          </w:rPr>
          <w:tab/>
          <w:t>63</w:t>
        </w:r>
      </w:hyperlink>
    </w:p>
    <w:p w:rsidR="00833E49" w:rsidRPr="00833E49" w:rsidRDefault="00833E49" w:rsidP="00833E49"/>
    <w:p w:rsidR="006B6519" w:rsidRPr="006B6519" w:rsidRDefault="006B6519" w:rsidP="006B6519">
      <w:pPr>
        <w:rPr>
          <w:lang w:val="en-US" w:eastAsia="en-US"/>
        </w:rPr>
      </w:pPr>
    </w:p>
    <w:p w:rsidR="00BF10E5" w:rsidRPr="00BF10E5" w:rsidRDefault="00BF10E5" w:rsidP="006B6519">
      <w:pPr>
        <w:pStyle w:val="TableofFigures"/>
        <w:tabs>
          <w:tab w:val="right" w:leader="dot" w:pos="8184"/>
        </w:tabs>
      </w:pPr>
    </w:p>
    <w:p w:rsidR="00BF10E5" w:rsidRPr="00BF10E5" w:rsidRDefault="00BF10E5" w:rsidP="00BF10E5"/>
    <w:p w:rsidR="00BF10E5" w:rsidRPr="00BF10E5" w:rsidRDefault="00BF10E5" w:rsidP="00BF10E5">
      <w:r>
        <w:fldChar w:fldCharType="end"/>
      </w:r>
    </w:p>
    <w:p w:rsidR="00BF10E5" w:rsidRDefault="00BF10E5" w:rsidP="00865308">
      <w:pPr>
        <w:pStyle w:val="Heading9"/>
        <w:jc w:val="both"/>
      </w:pPr>
      <w:r>
        <w:fldChar w:fldCharType="end"/>
      </w:r>
    </w:p>
    <w:p w:rsidR="00BF10E5" w:rsidRDefault="00BF10E5" w:rsidP="00BF10E5">
      <w:pPr>
        <w:pStyle w:val="Heading9"/>
      </w:pPr>
    </w:p>
    <w:p w:rsidR="00BF10E5" w:rsidRDefault="00BF10E5" w:rsidP="00865308">
      <w:pPr>
        <w:pStyle w:val="Heading9"/>
        <w:jc w:val="both"/>
      </w:pPr>
    </w:p>
    <w:p w:rsidR="0033000D" w:rsidRDefault="0033000D" w:rsidP="0033000D"/>
    <w:p w:rsidR="0033000D" w:rsidRDefault="0033000D" w:rsidP="0033000D"/>
    <w:p w:rsidR="0033000D" w:rsidRDefault="0033000D" w:rsidP="0033000D"/>
    <w:p w:rsidR="0033000D" w:rsidRPr="0033000D" w:rsidRDefault="0033000D" w:rsidP="0033000D"/>
    <w:p w:rsidR="00865308" w:rsidRPr="00865308" w:rsidRDefault="00865308" w:rsidP="00865308"/>
    <w:p w:rsidR="008D1105" w:rsidRPr="006A7A36" w:rsidRDefault="008D1105" w:rsidP="00BF10E5">
      <w:pPr>
        <w:pStyle w:val="Heading9"/>
        <w:rPr>
          <w:rFonts w:eastAsia="宋体"/>
        </w:rPr>
      </w:pPr>
      <w:r w:rsidRPr="006A7A36">
        <w:rPr>
          <w:rFonts w:eastAsia="宋体"/>
        </w:rPr>
        <w:lastRenderedPageBreak/>
        <w:t>LIST OF ABBREVIATIONS</w:t>
      </w:r>
      <w:bookmarkEnd w:id="13"/>
      <w:r>
        <w:t>/ SYMBOLS</w:t>
      </w:r>
      <w:bookmarkEnd w:id="14"/>
    </w:p>
    <w:p w:rsidR="003D2020" w:rsidRDefault="003D2020" w:rsidP="008D1105">
      <w:pPr>
        <w:tabs>
          <w:tab w:val="left" w:pos="1701"/>
          <w:tab w:val="left" w:pos="3040"/>
        </w:tabs>
      </w:pPr>
      <w:r>
        <w:t>SDK</w:t>
      </w:r>
      <w:r>
        <w:tab/>
        <w:t>Software Development Kit</w:t>
      </w:r>
    </w:p>
    <w:p w:rsidR="003D2020" w:rsidRDefault="003D2020" w:rsidP="008D1105">
      <w:pPr>
        <w:tabs>
          <w:tab w:val="left" w:pos="1701"/>
          <w:tab w:val="left" w:pos="3040"/>
        </w:tabs>
      </w:pPr>
      <w:r>
        <w:t>ADT</w:t>
      </w:r>
      <w:r>
        <w:tab/>
        <w:t>Android Development Tools</w:t>
      </w:r>
    </w:p>
    <w:p w:rsidR="003D2020" w:rsidRDefault="003D2020" w:rsidP="008D1105">
      <w:pPr>
        <w:tabs>
          <w:tab w:val="left" w:pos="1701"/>
          <w:tab w:val="left" w:pos="3040"/>
        </w:tabs>
      </w:pPr>
      <w:r>
        <w:t>EWT</w:t>
      </w:r>
      <w:r>
        <w:tab/>
        <w:t>Estimated Wait Time</w:t>
      </w:r>
    </w:p>
    <w:p w:rsidR="003D2020" w:rsidRDefault="003D2020" w:rsidP="008D1105">
      <w:pPr>
        <w:tabs>
          <w:tab w:val="left" w:pos="1701"/>
          <w:tab w:val="left" w:pos="3040"/>
        </w:tabs>
      </w:pPr>
      <w:r>
        <w:t>FIFO</w:t>
      </w:r>
      <w:r>
        <w:tab/>
        <w:t>First In First Out</w:t>
      </w:r>
    </w:p>
    <w:p w:rsidR="003D2020" w:rsidRDefault="003D2020" w:rsidP="008D1105">
      <w:pPr>
        <w:tabs>
          <w:tab w:val="left" w:pos="1701"/>
          <w:tab w:val="left" w:pos="3040"/>
        </w:tabs>
      </w:pPr>
      <w:r>
        <w:t>LIFO</w:t>
      </w:r>
      <w:r>
        <w:tab/>
        <w:t>Last In First Out</w:t>
      </w:r>
    </w:p>
    <w:p w:rsidR="003D2020" w:rsidRDefault="003D2020" w:rsidP="008D1105">
      <w:pPr>
        <w:tabs>
          <w:tab w:val="left" w:pos="1701"/>
          <w:tab w:val="left" w:pos="3040"/>
        </w:tabs>
      </w:pPr>
      <w:r>
        <w:t>SPF</w:t>
      </w:r>
      <w:r>
        <w:tab/>
        <w:t>Shortest Proceed First</w:t>
      </w:r>
    </w:p>
    <w:p w:rsidR="008D1105" w:rsidRPr="008D1105" w:rsidRDefault="003D2020" w:rsidP="008D1105">
      <w:pPr>
        <w:tabs>
          <w:tab w:val="left" w:pos="1701"/>
          <w:tab w:val="left" w:pos="3040"/>
        </w:tabs>
        <w:rPr>
          <w:i/>
        </w:rPr>
      </w:pPr>
      <w:r>
        <w:t>SQ</w:t>
      </w:r>
      <w:r w:rsidR="008D1105" w:rsidRPr="008D1105">
        <w:tab/>
      </w:r>
      <w:r>
        <w:t>Single Queue</w:t>
      </w:r>
    </w:p>
    <w:p w:rsidR="008D1105" w:rsidRPr="006A7A36" w:rsidRDefault="008D1105" w:rsidP="008D1105">
      <w:pPr>
        <w:tabs>
          <w:tab w:val="left" w:pos="1701"/>
        </w:tabs>
      </w:pPr>
    </w:p>
    <w:p w:rsidR="008D1105" w:rsidRDefault="008D1105">
      <w:pPr>
        <w:spacing w:after="200" w:line="276" w:lineRule="auto"/>
        <w:jc w:val="left"/>
      </w:pPr>
      <w:r>
        <w:br w:type="page"/>
      </w:r>
    </w:p>
    <w:p w:rsidR="007214AD" w:rsidRDefault="007214AD" w:rsidP="00027A52"/>
    <w:p w:rsidR="007214AD" w:rsidRDefault="00802876" w:rsidP="007214AD">
      <w:pPr>
        <w:pStyle w:val="Heading9"/>
      </w:pPr>
      <w:bookmarkStart w:id="15" w:name="_Toc290902311"/>
      <w:bookmarkStart w:id="16" w:name="_Toc291065743"/>
      <w:r>
        <w:t>LIST OF APPENDICES</w:t>
      </w:r>
      <w:bookmarkEnd w:id="15"/>
      <w:bookmarkEnd w:id="16"/>
    </w:p>
    <w:p w:rsidR="002F28D8" w:rsidRDefault="00D529FC">
      <w:pPr>
        <w:pStyle w:val="TableofFigures"/>
        <w:tabs>
          <w:tab w:val="right" w:leader="dot" w:pos="8184"/>
        </w:tabs>
        <w:rPr>
          <w:rFonts w:asciiTheme="minorHAnsi" w:eastAsiaTheme="minorEastAsia" w:hAnsiTheme="minorHAnsi" w:cstheme="minorBidi"/>
          <w:noProof/>
          <w:sz w:val="22"/>
          <w:szCs w:val="22"/>
          <w:lang w:val="en-US" w:eastAsia="en-US"/>
        </w:rPr>
      </w:pPr>
      <w:r>
        <w:fldChar w:fldCharType="begin"/>
      </w:r>
      <w:r w:rsidR="00027A52">
        <w:instrText xml:space="preserve"> TOC \h \z \c "Appendix " </w:instrText>
      </w:r>
      <w:r>
        <w:fldChar w:fldCharType="separate"/>
      </w:r>
      <w:hyperlink w:anchor="_Toc346727700" w:history="1">
        <w:r w:rsidR="002A16D4">
          <w:rPr>
            <w:rStyle w:val="Hyperlink"/>
            <w:b/>
            <w:noProof/>
          </w:rPr>
          <w:t>Appendix A: Meeting Log</w:t>
        </w:r>
        <w:r w:rsidR="002F28D8">
          <w:rPr>
            <w:noProof/>
            <w:webHidden/>
          </w:rPr>
          <w:tab/>
        </w:r>
        <w:r w:rsidR="00BD5204">
          <w:rPr>
            <w:noProof/>
            <w:webHidden/>
          </w:rPr>
          <w:t>68</w:t>
        </w:r>
      </w:hyperlink>
    </w:p>
    <w:p w:rsidR="002F28D8" w:rsidRDefault="00D529FC">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1" w:history="1">
        <w:r w:rsidR="00073E7A">
          <w:rPr>
            <w:rStyle w:val="Hyperlink"/>
            <w:b/>
            <w:noProof/>
          </w:rPr>
          <w:t xml:space="preserve">Appendix </w:t>
        </w:r>
        <w:r w:rsidR="00BD12E3">
          <w:rPr>
            <w:rStyle w:val="Hyperlink"/>
            <w:b/>
            <w:noProof/>
          </w:rPr>
          <w:t>B: Checklist for FYP Submission</w:t>
        </w:r>
        <w:r w:rsidR="002F28D8">
          <w:rPr>
            <w:noProof/>
            <w:webHidden/>
          </w:rPr>
          <w:tab/>
        </w:r>
        <w:r w:rsidR="00BD5204">
          <w:rPr>
            <w:noProof/>
            <w:webHidden/>
          </w:rPr>
          <w:t>69</w:t>
        </w:r>
      </w:hyperlink>
    </w:p>
    <w:p w:rsidR="00027A52" w:rsidRDefault="00D529FC" w:rsidP="001744C9">
      <w:pPr>
        <w:sectPr w:rsidR="00027A52" w:rsidSect="00A41C76">
          <w:pgSz w:w="11909" w:h="16834" w:code="9"/>
          <w:pgMar w:top="1440" w:right="1411" w:bottom="1411" w:left="2304" w:header="720" w:footer="720" w:gutter="0"/>
          <w:pgNumType w:fmt="upperRoman" w:start="2"/>
          <w:cols w:space="720"/>
          <w:docGrid w:linePitch="360"/>
        </w:sectPr>
      </w:pPr>
      <w:r>
        <w:fldChar w:fldCharType="end"/>
      </w:r>
    </w:p>
    <w:p w:rsidR="00EE305C" w:rsidRDefault="00050C4B" w:rsidP="00A77CAF">
      <w:pPr>
        <w:pStyle w:val="Heading1"/>
      </w:pPr>
      <w:bookmarkStart w:id="17" w:name="_Toc290902312"/>
      <w:bookmarkStart w:id="18" w:name="_Toc291065744"/>
      <w:bookmarkStart w:id="19" w:name="_Toc346725400"/>
      <w:bookmarkEnd w:id="17"/>
      <w:bookmarkEnd w:id="18"/>
      <w:bookmarkEnd w:id="19"/>
      <w:r>
        <w:lastRenderedPageBreak/>
        <w:br/>
      </w:r>
      <w:bookmarkStart w:id="20" w:name="_Toc409073802"/>
      <w:r>
        <w:t>INTRODUCTION</w:t>
      </w:r>
      <w:bookmarkEnd w:id="20"/>
    </w:p>
    <w:p w:rsidR="001539A9" w:rsidRDefault="001539A9" w:rsidP="001539A9">
      <w:pPr>
        <w:pStyle w:val="Heading3"/>
      </w:pPr>
      <w:bookmarkStart w:id="21" w:name="_Toc290902314"/>
      <w:bookmarkStart w:id="22" w:name="_Toc291065746"/>
      <w:bookmarkStart w:id="23" w:name="_Toc346725402"/>
      <w:bookmarkStart w:id="24" w:name="_Toc409073803"/>
      <w:r>
        <w:t>Overview</w:t>
      </w:r>
      <w:bookmarkEnd w:id="21"/>
      <w:bookmarkEnd w:id="22"/>
      <w:bookmarkEnd w:id="23"/>
      <w:bookmarkEnd w:id="24"/>
    </w:p>
    <w:p w:rsidR="008F6E41" w:rsidRDefault="008F6E41" w:rsidP="008F6E41">
      <w:pPr>
        <w:ind w:firstLine="720"/>
      </w:pPr>
      <w:bookmarkStart w:id="25" w:name="_Toc290902315"/>
      <w:bookmarkStart w:id="26" w:name="_Toc291065747"/>
      <w:bookmarkStart w:id="27" w:name="_Toc346725403"/>
      <w:r w:rsidRPr="00AD35E4">
        <w:t>Nowadays, we encountered many real world problems which are about queues, and we could find that those customers always conflict with each other because of the vying position in the queue. We could easily find a single best solution for single objective problem that could best satisfy our needs. In contrary, there may not exist a solution that is best with respect to all objectives. However, there are existence of a set of solutions which are superior to the rest of solutions in the search space when</w:t>
      </w:r>
      <w:r w:rsidR="00AA0571">
        <w:t xml:space="preserve"> all objectives are considered. </w:t>
      </w:r>
      <w:r w:rsidR="00AA0571" w:rsidRPr="00AA0571">
        <w:t xml:space="preserve">For customer, waiting in line </w:t>
      </w:r>
      <w:r w:rsidR="00073E7A">
        <w:t>or queuing is annoying (Obamiro,</w:t>
      </w:r>
      <w:r w:rsidR="00AA0571" w:rsidRPr="00AA0571">
        <w:t xml:space="preserve"> 2013) or negative experience (Scotland, 1991). </w:t>
      </w:r>
      <w:r w:rsidRPr="00AD35E4">
        <w:t xml:space="preserve">Consequently, queuing system is concerned with reducing customer wait times and also </w:t>
      </w:r>
      <w:r>
        <w:t>enhanced customer satisfaction.</w:t>
      </w:r>
    </w:p>
    <w:p w:rsidR="008F6E41" w:rsidRDefault="008F6E41" w:rsidP="008F6E41">
      <w:pPr>
        <w:ind w:firstLine="720"/>
      </w:pPr>
    </w:p>
    <w:p w:rsidR="009E2015" w:rsidRDefault="008F6E41" w:rsidP="00073E7A">
      <w:pPr>
        <w:spacing w:after="480"/>
        <w:ind w:firstLine="720"/>
      </w:pPr>
      <w:r w:rsidRPr="00AD35E4">
        <w:t>In this advanced era, physical waiting lines already outdated. However, smart queuing system refuse to utilize the physical waiting lines, which mean they replace the physical waiting lines with virtual waiting lines. Aside from that, with over 85% of the adult population already have at least or more than one mobile devices, it is a best timing to practices use mobile experience to improv</w:t>
      </w:r>
      <w:r>
        <w:t xml:space="preserve">e customer service capabilities </w:t>
      </w:r>
      <w:r w:rsidRPr="00AD35E4">
        <w:t>in a strategy way</w:t>
      </w:r>
      <w:r>
        <w:t>.</w:t>
      </w:r>
    </w:p>
    <w:p w:rsidR="00B972BE" w:rsidRDefault="00C0303B" w:rsidP="00073E7A">
      <w:pPr>
        <w:spacing w:after="480"/>
        <w:ind w:firstLine="720"/>
      </w:pPr>
      <w:r>
        <w:t xml:space="preserve">In this project, </w:t>
      </w:r>
      <w:r w:rsidR="002E3730">
        <w:t xml:space="preserve">mobile application provided compelling graphic images in real time and also offers interactive </w:t>
      </w:r>
      <w:r w:rsidR="00B91CB5">
        <w:t>multimedia in order to make a good customer sati</w:t>
      </w:r>
      <w:r w:rsidR="00EB1325">
        <w:t>sfaction. Aside from that, user-</w:t>
      </w:r>
      <w:r w:rsidR="00B91CB5">
        <w:t xml:space="preserve">friendly of the interface will easy to manipulate well by user even they are just a newbie in using smartphone. </w:t>
      </w:r>
      <w:r w:rsidR="007D5CC6">
        <w:t xml:space="preserve">With the Wi-Fi </w:t>
      </w:r>
      <w:r w:rsidR="00133912">
        <w:t>is connected in mobile application, user can access the application wit</w:t>
      </w:r>
      <w:r w:rsidR="00B972BE">
        <w:t>h a login</w:t>
      </w:r>
      <w:r w:rsidR="00133912">
        <w:t xml:space="preserve"> I</w:t>
      </w:r>
      <w:r w:rsidR="00B972BE">
        <w:t>D</w:t>
      </w:r>
      <w:r w:rsidR="00133912">
        <w:t xml:space="preserve"> and password. In contrary, the application will stop working </w:t>
      </w:r>
      <w:r w:rsidR="00EC3DAC">
        <w:t>where the particular places is</w:t>
      </w:r>
      <w:r w:rsidR="00133912">
        <w:t xml:space="preserve"> without the Wi-Fi connection. </w:t>
      </w:r>
    </w:p>
    <w:p w:rsidR="00B972BE" w:rsidRDefault="00B972BE" w:rsidP="00B972BE">
      <w:pPr>
        <w:ind w:firstLine="720"/>
        <w:jc w:val="left"/>
      </w:pPr>
    </w:p>
    <w:p w:rsidR="00BD12E3" w:rsidRDefault="00BD12E3" w:rsidP="0022265E">
      <w:pPr>
        <w:ind w:firstLine="720"/>
        <w:jc w:val="left"/>
      </w:pPr>
    </w:p>
    <w:p w:rsidR="009E2015" w:rsidRPr="00AD35E4" w:rsidRDefault="00D74718" w:rsidP="00073E7A">
      <w:pPr>
        <w:spacing w:after="480"/>
        <w:ind w:firstLine="720"/>
      </w:pPr>
      <w:r>
        <w:lastRenderedPageBreak/>
        <w:t xml:space="preserve">In the application, a new user can register as a member by </w:t>
      </w:r>
      <w:r w:rsidR="00B972BE">
        <w:t xml:space="preserve">handily </w:t>
      </w:r>
      <w:r w:rsidR="00590B7A">
        <w:t>as well as</w:t>
      </w:r>
      <w:r w:rsidR="00B972BE">
        <w:t xml:space="preserve"> without spending a lot of time during the registration. Furthermore,</w:t>
      </w:r>
      <w:r w:rsidR="00590B7A">
        <w:t xml:space="preserve"> android mobile based of the smart queuing system is the proposed to be a great and convenience solution for the customer. Besides, SMS notification will send to the user smartphone as a reminder to avoid user miss out ticket. Therefore, this paper is going to express the more detail and understanding in order to achieving the project’s objective.  </w:t>
      </w:r>
    </w:p>
    <w:p w:rsidR="00EC01A6" w:rsidRDefault="00EC01A6" w:rsidP="00EC01A6">
      <w:pPr>
        <w:pStyle w:val="Heading3"/>
      </w:pPr>
      <w:bookmarkStart w:id="28" w:name="_Toc409073804"/>
      <w:r>
        <w:t>Problem Statement</w:t>
      </w:r>
      <w:bookmarkEnd w:id="25"/>
      <w:bookmarkEnd w:id="26"/>
      <w:bookmarkEnd w:id="27"/>
      <w:bookmarkEnd w:id="28"/>
    </w:p>
    <w:p w:rsidR="008F6E41" w:rsidRPr="00AD35E4" w:rsidRDefault="008F6E41" w:rsidP="00073E7A">
      <w:pPr>
        <w:spacing w:after="480"/>
        <w:ind w:firstLine="720"/>
      </w:pPr>
      <w:bookmarkStart w:id="29" w:name="_Toc290902316"/>
      <w:bookmarkStart w:id="30" w:name="_Toc291065748"/>
      <w:bookmarkStart w:id="31" w:name="_Toc346725404"/>
      <w:r w:rsidRPr="00AD35E4">
        <w:t>We can observe that queues (waiting line) are very often in our daily life. Think for a moment how much time is spent in one's daily activities waiting in some form of a queue waiting for breakfast; stopped at a traffic light, slowed down on the road, delayed at the entrance, queue for access to an elevator, holding the telephone as it rings, and so on. Queuing in the long queue is very annoying especially wh</w:t>
      </w:r>
      <w:r w:rsidR="00EB1325">
        <w:t>en we are queuing for services</w:t>
      </w:r>
      <w:r w:rsidRPr="00AD35E4">
        <w:t xml:space="preserve"> in p</w:t>
      </w:r>
      <w:r w:rsidR="006D665A">
        <w:t>ost office, migration, bank and so on</w:t>
      </w:r>
      <w:r w:rsidRPr="00AD35E4">
        <w:t>.</w:t>
      </w:r>
      <w:r w:rsidR="007C722F">
        <w:t xml:space="preserve"> Therefore, a queue is form when the demand </w:t>
      </w:r>
      <w:r w:rsidR="008A52DE">
        <w:t>for a service is excee</w:t>
      </w:r>
      <w:r w:rsidR="00A8795D">
        <w:t>d its supply (Kandemir-Cavas&amp;</w:t>
      </w:r>
      <w:r w:rsidR="008A52DE">
        <w:t xml:space="preserve">Cavas, 2007). </w:t>
      </w:r>
    </w:p>
    <w:p w:rsidR="008F6E41" w:rsidRPr="004A1F60" w:rsidRDefault="008F6E41" w:rsidP="00073E7A">
      <w:pPr>
        <w:spacing w:after="480"/>
        <w:ind w:firstLine="720"/>
      </w:pPr>
      <w:r w:rsidRPr="00AD35E4">
        <w:t>When the number you get to wait for the service is too far with the present number, there will be a period of time before it is your turn. A lot of stuff are waiting for us to be done during the waiting time. While waiting for your turn, you have the ample time to do other kinds of stuff such as going for a cup of coffee, shopping, and etc.</w:t>
      </w:r>
    </w:p>
    <w:p w:rsidR="00D105FB" w:rsidRDefault="00EC01A6" w:rsidP="00EC01A6">
      <w:pPr>
        <w:pStyle w:val="Heading3"/>
      </w:pPr>
      <w:bookmarkStart w:id="32" w:name="_Toc409073805"/>
      <w:r>
        <w:t>Project Objectives</w:t>
      </w:r>
      <w:bookmarkEnd w:id="29"/>
      <w:bookmarkEnd w:id="30"/>
      <w:bookmarkEnd w:id="31"/>
      <w:bookmarkEnd w:id="32"/>
    </w:p>
    <w:p w:rsidR="008F6E41" w:rsidRDefault="008F6E41" w:rsidP="00073E7A">
      <w:pPr>
        <w:spacing w:after="480"/>
        <w:ind w:firstLine="720"/>
      </w:pPr>
      <w:r>
        <w:t>The objectives of the project can be written in point form, as shown below:</w:t>
      </w:r>
    </w:p>
    <w:p w:rsidR="008F6E41" w:rsidRDefault="008F6E41" w:rsidP="00654A8F">
      <w:pPr>
        <w:pStyle w:val="ListParagraph"/>
        <w:numPr>
          <w:ilvl w:val="0"/>
          <w:numId w:val="5"/>
        </w:numPr>
        <w:spacing w:after="480"/>
        <w:ind w:left="720"/>
      </w:pPr>
      <w:r>
        <w:t>To develop an interactive Smart Queuing System</w:t>
      </w:r>
    </w:p>
    <w:p w:rsidR="008F6E41" w:rsidRDefault="008F6E41" w:rsidP="00654A8F">
      <w:pPr>
        <w:pStyle w:val="ListParagraph"/>
        <w:numPr>
          <w:ilvl w:val="0"/>
          <w:numId w:val="5"/>
        </w:numPr>
        <w:spacing w:after="480"/>
        <w:ind w:left="720"/>
      </w:pPr>
      <w:r>
        <w:t>To investigate the usability issues of the system with user</w:t>
      </w:r>
    </w:p>
    <w:p w:rsidR="008A51D2" w:rsidRDefault="008A51D2" w:rsidP="008A51D2"/>
    <w:p w:rsidR="008A51D2" w:rsidRDefault="008A51D2" w:rsidP="008A51D2"/>
    <w:p w:rsidR="00133D22" w:rsidRDefault="00133D22" w:rsidP="0022265E"/>
    <w:p w:rsidR="00EC01A6" w:rsidRDefault="00556032" w:rsidP="00556032">
      <w:pPr>
        <w:pStyle w:val="Heading3"/>
      </w:pPr>
      <w:bookmarkStart w:id="33" w:name="_Toc290902317"/>
      <w:bookmarkStart w:id="34" w:name="_Toc291065749"/>
      <w:bookmarkStart w:id="35" w:name="_Toc346725405"/>
      <w:bookmarkStart w:id="36" w:name="_Toc409073806"/>
      <w:r>
        <w:lastRenderedPageBreak/>
        <w:t>Project Scope</w:t>
      </w:r>
      <w:bookmarkEnd w:id="33"/>
      <w:bookmarkEnd w:id="34"/>
      <w:bookmarkEnd w:id="35"/>
      <w:bookmarkEnd w:id="36"/>
    </w:p>
    <w:p w:rsidR="0073640B" w:rsidRDefault="008F6E41" w:rsidP="00F7437F">
      <w:pPr>
        <w:spacing w:after="480"/>
        <w:ind w:firstLine="720"/>
      </w:pPr>
      <w:bookmarkStart w:id="37" w:name="_Toc291065750"/>
      <w:bookmarkStart w:id="38" w:name="_Toc346725406"/>
      <w:r w:rsidRPr="008A51D2">
        <w:t>This project is to create an Android-based application that provides</w:t>
      </w:r>
      <w:r w:rsidR="00663269">
        <w:t xml:space="preserve"> a smart queuing system to users</w:t>
      </w:r>
      <w:r w:rsidRPr="008A51D2">
        <w:t>.</w:t>
      </w:r>
      <w:r w:rsidR="00EB1325">
        <w:t xml:space="preserve"> </w:t>
      </w:r>
      <w:r w:rsidR="0073640B">
        <w:t xml:space="preserve">There are two main sides in the system which are belongs to client side and serer side. First of all, client request for a ticket send to the server and the server will response to the client. </w:t>
      </w:r>
      <w:r w:rsidR="0032664A">
        <w:t>The interaction between client and server is done through the request and response.</w:t>
      </w:r>
    </w:p>
    <w:p w:rsidR="00E16644" w:rsidRDefault="0032664A" w:rsidP="00F7437F">
      <w:pPr>
        <w:spacing w:after="480"/>
        <w:ind w:firstLine="720"/>
      </w:pPr>
      <w:r>
        <w:t xml:space="preserve">Now, user can get the queuing ticket in an easy way by just have to clicking a smartphone application with the Wi-Fi connection is available. In this project, PHP script is needed in order to process the request from client </w:t>
      </w:r>
      <w:r w:rsidR="00EA0994">
        <w:t xml:space="preserve">side </w:t>
      </w:r>
      <w:r>
        <w:t>to server</w:t>
      </w:r>
      <w:r w:rsidR="00EA0994">
        <w:t xml:space="preserve"> side</w:t>
      </w:r>
      <w:r>
        <w:t>.</w:t>
      </w:r>
      <w:r w:rsidR="00EA0994">
        <w:t xml:space="preserve"> There are still some available features in the application which are includes view queuing status, registration and view current number.    </w:t>
      </w:r>
    </w:p>
    <w:p w:rsidR="00E16644" w:rsidRDefault="00E16644" w:rsidP="00F7437F">
      <w:pPr>
        <w:spacing w:after="480"/>
        <w:ind w:firstLine="720"/>
      </w:pPr>
      <w:r>
        <w:t>Besides, a SMS notification will send to user as a reminder about th</w:t>
      </w:r>
      <w:r w:rsidR="00706197">
        <w:t>eir queuing ticket is nearly reach</w:t>
      </w:r>
      <w:r w:rsidR="007755AC">
        <w:t xml:space="preserve">. </w:t>
      </w:r>
      <w:r>
        <w:t xml:space="preserve">The purpose of this SMS notification reminder is to avoid the careless user miss out their ticket </w:t>
      </w:r>
      <w:r w:rsidR="00706197">
        <w:t>when they are not around in</w:t>
      </w:r>
      <w:r w:rsidR="007755AC">
        <w:t>side</w:t>
      </w:r>
      <w:r w:rsidR="00706197">
        <w:t xml:space="preserve"> bank.</w:t>
      </w:r>
      <w:r w:rsidR="007755AC">
        <w:t xml:space="preserve"> By this way, user can go back to the bank to have the service after they receive SMS.</w:t>
      </w:r>
      <w:r w:rsidR="002F0CA5">
        <w:t xml:space="preserve"> Moreover, this SMS method is also enables to all kind of version of phone to receive SMS </w:t>
      </w:r>
      <w:r w:rsidR="00D97D1E">
        <w:t xml:space="preserve">and </w:t>
      </w:r>
      <w:r w:rsidR="002F0CA5">
        <w:t xml:space="preserve">without the extra MMS </w:t>
      </w:r>
      <w:r w:rsidR="00D97D1E">
        <w:t xml:space="preserve">or graphic </w:t>
      </w:r>
      <w:r w:rsidR="002F0CA5">
        <w:t xml:space="preserve">related features are added.  </w:t>
      </w:r>
    </w:p>
    <w:p w:rsidR="0073640B" w:rsidRDefault="0073640B" w:rsidP="008A51D2">
      <w:pPr>
        <w:ind w:firstLine="720"/>
      </w:pPr>
    </w:p>
    <w:p w:rsidR="0073640B" w:rsidRDefault="0073640B" w:rsidP="008A51D2">
      <w:pPr>
        <w:ind w:firstLine="720"/>
      </w:pPr>
    </w:p>
    <w:bookmarkEnd w:id="37"/>
    <w:bookmarkEnd w:id="38"/>
    <w:p w:rsidR="00BC3757" w:rsidRDefault="00BC3757" w:rsidP="0058582C">
      <w:pPr>
        <w:pStyle w:val="Heading3"/>
        <w:numPr>
          <w:ilvl w:val="0"/>
          <w:numId w:val="0"/>
        </w:numPr>
        <w:ind w:left="851" w:firstLine="589"/>
      </w:pPr>
      <w:r>
        <w:br w:type="page"/>
      </w:r>
    </w:p>
    <w:p w:rsidR="00BC3757" w:rsidRDefault="00050C4B" w:rsidP="00BC3757">
      <w:pPr>
        <w:pStyle w:val="Heading1"/>
      </w:pPr>
      <w:bookmarkStart w:id="39" w:name="_Toc290902320"/>
      <w:bookmarkStart w:id="40" w:name="_Toc291065753"/>
      <w:bookmarkStart w:id="41" w:name="_Toc346725408"/>
      <w:bookmarkEnd w:id="39"/>
      <w:bookmarkEnd w:id="40"/>
      <w:bookmarkEnd w:id="41"/>
      <w:r>
        <w:lastRenderedPageBreak/>
        <w:br/>
      </w:r>
      <w:bookmarkStart w:id="42" w:name="_Toc409073807"/>
      <w:r>
        <w:t>LITERATURE REVIEW</w:t>
      </w:r>
      <w:bookmarkEnd w:id="42"/>
    </w:p>
    <w:p w:rsidR="00BC3757" w:rsidRDefault="00D87A42" w:rsidP="000E4187">
      <w:pPr>
        <w:pStyle w:val="Heading3"/>
      </w:pPr>
      <w:bookmarkStart w:id="43" w:name="_Toc409073808"/>
      <w:r>
        <w:t>Overview</w:t>
      </w:r>
      <w:bookmarkEnd w:id="43"/>
    </w:p>
    <w:p w:rsidR="00D87A42" w:rsidRPr="00F7437F" w:rsidRDefault="00D87A42" w:rsidP="009E2015">
      <w:pPr>
        <w:spacing w:after="480"/>
        <w:ind w:firstLine="720"/>
      </w:pPr>
      <w:bookmarkStart w:id="44" w:name="_Toc290902323"/>
      <w:bookmarkStart w:id="45" w:name="_Toc291065756"/>
      <w:bookmarkStart w:id="46" w:name="_Toc346725411"/>
      <w:r w:rsidRPr="009E2015">
        <w:t>Queue model and queue management system were discussed to study about how the queue system works and also the basic operation of the queue management system. Besides that, the queuing theory and the process of queuing were also discussed here. The research done on some existing queue management system discussed about a few of the current used methods in developing queue management system</w:t>
      </w:r>
      <w:r w:rsidR="005F2724">
        <w:t>. However, the used methods</w:t>
      </w:r>
      <w:r w:rsidR="00A32B06">
        <w:t xml:space="preserve"> are among the references </w:t>
      </w:r>
      <w:r w:rsidRPr="009E2015">
        <w:t xml:space="preserve">contributed to the design of this project. </w:t>
      </w:r>
      <w:r w:rsidR="00A32B06">
        <w:t>T</w:t>
      </w:r>
      <w:r w:rsidR="009F0C78">
        <w:t>he</w:t>
      </w:r>
      <w:r w:rsidR="00A32B06">
        <w:t xml:space="preserve"> existing queue management system has bringing the more understanding </w:t>
      </w:r>
      <w:r w:rsidR="009F0C78">
        <w:t xml:space="preserve">and </w:t>
      </w:r>
      <w:r w:rsidR="009F0C78">
        <w:rPr>
          <w:rFonts w:hint="eastAsia"/>
        </w:rPr>
        <w:t>mor</w:t>
      </w:r>
      <w:r w:rsidR="009F0C78">
        <w:t>e</w:t>
      </w:r>
      <w:r w:rsidR="00EB1325">
        <w:t xml:space="preserve"> detail in queu</w:t>
      </w:r>
      <w:r w:rsidR="009F0C78" w:rsidRPr="00F7437F">
        <w:t>ing system.</w:t>
      </w:r>
    </w:p>
    <w:p w:rsidR="00FE120C" w:rsidRDefault="00065B43" w:rsidP="00D87A42">
      <w:pPr>
        <w:pStyle w:val="Heading3"/>
      </w:pPr>
      <w:bookmarkStart w:id="47" w:name="_Toc409073809"/>
      <w:bookmarkEnd w:id="44"/>
      <w:bookmarkEnd w:id="45"/>
      <w:bookmarkEnd w:id="46"/>
      <w:r>
        <w:t>Queue Management Concept</w:t>
      </w:r>
      <w:bookmarkEnd w:id="47"/>
    </w:p>
    <w:p w:rsidR="00065B43" w:rsidRDefault="00065B43" w:rsidP="00065B43">
      <w:pPr>
        <w:spacing w:after="480"/>
        <w:ind w:firstLine="720"/>
      </w:pPr>
      <w:r>
        <w:t>There are many types of queue model in queue system such as FIFO (First In First Out), LIFO (Last In First Out), SPF (Shortest Processed First), SQ (Single Queue), Diffuse Queue, Multiple Queues and so on.</w:t>
      </w:r>
    </w:p>
    <w:p w:rsidR="00065B43" w:rsidRDefault="00065B43" w:rsidP="00065B43">
      <w:pPr>
        <w:spacing w:after="480"/>
        <w:ind w:firstLine="720"/>
      </w:pPr>
      <w:r>
        <w:t>First in first out (FIFO) principle provided the service wi</w:t>
      </w:r>
      <w:r w:rsidR="00DA5DFF">
        <w:t>th most fairly, customer who is</w:t>
      </w:r>
      <w:r>
        <w:t xml:space="preserve"> served at the first is mean that the customer has been waiting the longest time in the queue. </w:t>
      </w:r>
      <w:r w:rsidR="00345796">
        <w:t xml:space="preserve">The FIFO concept normally will use in ticket machine of smart queue system. The first person will be serve at the first and the system will be update afterward. This means that the number will be taken out and the new number will be update to then system when any client using the system. </w:t>
      </w:r>
      <w:r>
        <w:t>Last in first out (LIFO) principle serves customers one at a time whi</w:t>
      </w:r>
      <w:r w:rsidR="00345796">
        <w:t xml:space="preserve">ch is same with FIFO principle. </w:t>
      </w:r>
      <w:r>
        <w:t xml:space="preserve">In contrast, LIFO states that customer with the shortest waiting time will be called to serve first. In LIFO, customers are served as equal in processor sharing. Besides, network capacity is also shared between customers with others customer, they may effectively facing the same delay. In addition, customers contain with the higher priorities are served prior to the others customer.  </w:t>
      </w:r>
    </w:p>
    <w:p w:rsidR="00065B43" w:rsidRDefault="00065B43" w:rsidP="00065B43">
      <w:pPr>
        <w:spacing w:after="480"/>
        <w:ind w:firstLine="720"/>
      </w:pPr>
      <w:r>
        <w:lastRenderedPageBreak/>
        <w:t>While in SPF, this principle is describes a model where the short anticipated length are served with sooner. SPF is more often used by supermarket, for example customers with 10 or lesser than 10 item in a supermarket are assigned to the specific counter which is only serve the customer with less buying item. The problem of the SPF is only one which is the customer needs explanation why those customer are being served first other than the simple First In First Out (FIFO) principle.</w:t>
      </w:r>
    </w:p>
    <w:p w:rsidR="00065B43" w:rsidRDefault="00065B43" w:rsidP="00065B43">
      <w:pPr>
        <w:spacing w:after="480"/>
        <w:ind w:firstLine="720"/>
      </w:pPr>
      <w:r>
        <w:t xml:space="preserve">Single queue is queuing like a one straight line format. When a customer is done of his/her service, the format of the queue discourages will pushing forward one by one. Aside of that, there is also a tangible reassurance that all of the customer will be served in fairly. </w:t>
      </w:r>
    </w:p>
    <w:p w:rsidR="005C3C60" w:rsidRDefault="00065B43" w:rsidP="00065B43">
      <w:pPr>
        <w:spacing w:after="480"/>
        <w:ind w:firstLine="720"/>
      </w:pPr>
      <w:r>
        <w:t xml:space="preserve">In multiple queues, it states that we can always perceive the multiple queues in the supermarkets. The example of the diffuse queue is like take-a-ticket queue models. In diffuse queue, there is no have formal queue line but customer register place in the process with a ticket. </w:t>
      </w:r>
    </w:p>
    <w:p w:rsidR="00B572C6" w:rsidRDefault="00B572C6" w:rsidP="00B572C6">
      <w:pPr>
        <w:pStyle w:val="Heading3"/>
      </w:pPr>
      <w:bookmarkStart w:id="48" w:name="_Toc409073810"/>
      <w:r>
        <w:t>T</w:t>
      </w:r>
      <w:r w:rsidR="00606779">
        <w:t>ype of Queue Apply in Queuing S</w:t>
      </w:r>
      <w:r>
        <w:t>ystem</w:t>
      </w:r>
      <w:bookmarkEnd w:id="48"/>
    </w:p>
    <w:p w:rsidR="00D56CDA" w:rsidRDefault="00D56CDA" w:rsidP="005F2724">
      <w:pPr>
        <w:spacing w:after="480"/>
        <w:ind w:firstLine="720"/>
      </w:pPr>
      <w:r>
        <w:t>There are many type of queuing system apply by different company. Sometimes, company can choose their queuing type based on the</w:t>
      </w:r>
      <w:r w:rsidR="00606779">
        <w:t>ir</w:t>
      </w:r>
      <w:r>
        <w:t xml:space="preserve"> condition</w:t>
      </w:r>
      <w:r w:rsidR="00606779">
        <w:t>s</w:t>
      </w:r>
      <w:r>
        <w:t xml:space="preserve">. For example, the condition can based on the </w:t>
      </w:r>
      <w:r w:rsidR="00AA7E77">
        <w:t xml:space="preserve">company </w:t>
      </w:r>
      <w:r>
        <w:t xml:space="preserve">budget </w:t>
      </w:r>
      <w:r w:rsidR="00AA7E77">
        <w:t>or as well as the size of the company. A rich company perhaps can apply the modern queuing system which is including the estimated time of queue together with the ticket number.</w:t>
      </w:r>
      <w:r w:rsidR="005F2724">
        <w:t xml:space="preserve"> Besides, customer may have the good impression to the particular company which have provided a best queuing system. </w:t>
      </w:r>
    </w:p>
    <w:p w:rsidR="00D56CDA" w:rsidRDefault="00D56CDA" w:rsidP="00D56CDA">
      <w:pPr>
        <w:pStyle w:val="Caption"/>
        <w:jc w:val="left"/>
      </w:pPr>
    </w:p>
    <w:p w:rsidR="00D56CDA" w:rsidRDefault="00D56CDA" w:rsidP="00D56CDA">
      <w:pPr>
        <w:ind w:left="720"/>
      </w:pPr>
    </w:p>
    <w:p w:rsidR="00D56CDA" w:rsidRPr="00D56CDA" w:rsidRDefault="00D56CDA" w:rsidP="00D56CDA">
      <w:pPr>
        <w:ind w:left="720"/>
        <w:jc w:val="left"/>
      </w:pPr>
    </w:p>
    <w:p w:rsidR="00087625" w:rsidRDefault="00087625" w:rsidP="00B572C6">
      <w:pPr>
        <w:pStyle w:val="Heading4"/>
      </w:pPr>
      <w:r>
        <w:lastRenderedPageBreak/>
        <w:t>Invisible queue</w:t>
      </w:r>
    </w:p>
    <w:p w:rsidR="009F78F8" w:rsidRDefault="009F78F8" w:rsidP="00F7437F">
      <w:pPr>
        <w:spacing w:after="480"/>
        <w:ind w:firstLine="720"/>
      </w:pPr>
      <w:r>
        <w:t>Invisible queue is mean that where customer are queueing in a queue without knowing the current queue condition</w:t>
      </w:r>
      <w:r w:rsidR="005A73EA">
        <w:t xml:space="preserve">, </w:t>
      </w:r>
      <w:r>
        <w:t>for example there does not announce the estimate time for user when queuing</w:t>
      </w:r>
      <w:r w:rsidR="005A73EA">
        <w:t xml:space="preserve"> (</w:t>
      </w:r>
      <w:r w:rsidR="005A73EA" w:rsidRPr="00D7365E">
        <w:t>Chua</w:t>
      </w:r>
      <w:r w:rsidR="005A73EA">
        <w:t>, 2012)</w:t>
      </w:r>
      <w:r>
        <w:t>. Some customer who are rush of time and they are not informed of waiting time when queuing, they might leave the queue even for those who eventually reach their turn.</w:t>
      </w:r>
    </w:p>
    <w:p w:rsidR="00087625" w:rsidRDefault="00087625" w:rsidP="004D514E">
      <w:pPr>
        <w:pStyle w:val="Heading4"/>
      </w:pPr>
      <w:r>
        <w:t>Visible queue</w:t>
      </w:r>
    </w:p>
    <w:p w:rsidR="00691513" w:rsidRDefault="00087625" w:rsidP="009F78F8">
      <w:pPr>
        <w:spacing w:after="480"/>
      </w:pPr>
      <w:r>
        <w:tab/>
      </w:r>
      <w:r w:rsidR="00691513">
        <w:t>With the visible queue, c</w:t>
      </w:r>
      <w:r>
        <w:t xml:space="preserve">ustomer will be informed of the estimated waiting time </w:t>
      </w:r>
      <w:r w:rsidR="00FA7104">
        <w:t xml:space="preserve">when queuing </w:t>
      </w:r>
      <w:r>
        <w:t>in visible queue. Due to this type of queue, customer can easy to manage or plan their time and determine the best use of their schedule.</w:t>
      </w:r>
      <w:r w:rsidR="00962752">
        <w:t xml:space="preserve"> It may s</w:t>
      </w:r>
      <w:r w:rsidR="00AC2413">
        <w:t>ave up a lot of time with a great</w:t>
      </w:r>
      <w:r w:rsidR="00962752">
        <w:t xml:space="preserve"> planning schedule. Moreover</w:t>
      </w:r>
      <w:r>
        <w:t>, customer may make the decision whether they wa</w:t>
      </w:r>
      <w:r w:rsidR="00962752">
        <w:t>nt to leave</w:t>
      </w:r>
      <w:r w:rsidR="00B572C6">
        <w:t xml:space="preserve"> or remain</w:t>
      </w:r>
      <w:r w:rsidR="00EE0A31">
        <w:t>ing</w:t>
      </w:r>
      <w:r w:rsidR="00EB1325">
        <w:t xml:space="preserve"> in the queu</w:t>
      </w:r>
      <w:r w:rsidR="00AC2413">
        <w:t>ing line after they hear the estimated wait time</w:t>
      </w:r>
      <w:r w:rsidR="00B572C6">
        <w:t>.</w:t>
      </w:r>
    </w:p>
    <w:p w:rsidR="00691513" w:rsidRDefault="00691513" w:rsidP="004D514E">
      <w:pPr>
        <w:pStyle w:val="Heading4"/>
      </w:pPr>
      <w:r>
        <w:t xml:space="preserve">Virtual queue </w:t>
      </w:r>
    </w:p>
    <w:p w:rsidR="009F0997" w:rsidRDefault="00691513" w:rsidP="009F0997">
      <w:pPr>
        <w:spacing w:after="480"/>
      </w:pPr>
      <w:r>
        <w:tab/>
      </w:r>
      <w:r w:rsidR="00E04B08">
        <w:t>Virtual queue provide customer with information about current queue conditions and present them with options for handling their wait (Ramasamy, 2012). In virtual queue, customer are informed of their estimated wait time as well</w:t>
      </w:r>
      <w:r w:rsidR="00631AE7">
        <w:t xml:space="preserve"> and c</w:t>
      </w:r>
      <w:r w:rsidR="00E25B91">
        <w:t xml:space="preserve">ustomer will keep holding or </w:t>
      </w:r>
      <w:r w:rsidR="00631AE7">
        <w:t>receiving a return call when there is their turn to have the services.</w:t>
      </w:r>
    </w:p>
    <w:p w:rsidR="009F0997" w:rsidRDefault="009F0997" w:rsidP="009F0997"/>
    <w:p w:rsidR="009F0997" w:rsidRDefault="009F0997" w:rsidP="009F0997"/>
    <w:p w:rsidR="009F0997" w:rsidRDefault="009F0997" w:rsidP="009F0997"/>
    <w:p w:rsidR="009F0997" w:rsidRDefault="009F0997" w:rsidP="009F0997"/>
    <w:p w:rsidR="009F0997" w:rsidRDefault="009F0997" w:rsidP="009F0997"/>
    <w:p w:rsidR="009F0997" w:rsidRDefault="009F0997" w:rsidP="009F0997"/>
    <w:p w:rsidR="009F0997" w:rsidRDefault="009F0997" w:rsidP="009F0997"/>
    <w:p w:rsidR="009F0997" w:rsidRDefault="009F0997" w:rsidP="009F0997"/>
    <w:p w:rsidR="009F0997" w:rsidRPr="009F0997" w:rsidRDefault="009F0997" w:rsidP="009F0997"/>
    <w:p w:rsidR="0064682E" w:rsidRDefault="0064682E" w:rsidP="0064682E">
      <w:pPr>
        <w:pStyle w:val="Heading3"/>
      </w:pPr>
      <w:bookmarkStart w:id="49" w:name="_Toc409073811"/>
      <w:r>
        <w:lastRenderedPageBreak/>
        <w:t>Existing Queue Management System</w:t>
      </w:r>
      <w:bookmarkEnd w:id="49"/>
    </w:p>
    <w:p w:rsidR="001A54F1" w:rsidRDefault="0064682E" w:rsidP="00A458E2">
      <w:pPr>
        <w:spacing w:after="480"/>
        <w:ind w:firstLine="720"/>
      </w:pPr>
      <w:r>
        <w:t xml:space="preserve">In this multi-population life, </w:t>
      </w:r>
      <w:r w:rsidR="00EB1325">
        <w:t xml:space="preserve">we can see that </w:t>
      </w:r>
      <w:r>
        <w:t>waiting in lines is a part of our everyday life. The reason</w:t>
      </w:r>
      <w:r w:rsidR="00EB1325">
        <w:t>s</w:t>
      </w:r>
      <w:r>
        <w:t xml:space="preserve"> of waiting in lines maybe due to congestion, overfilling or due to overcrowded (Chukwunoso, 2012). The service side such as customer service orientated companies and institutions always face the problem of unpredictable waiting and also lengthy queues will causing stress and tension among customers and employees which affect in efficiency decline. Queue Management has been a problem for many years in many domains including the Financial, Health Care, Public and Retail Sectors. In this age of technology it is not only important to organize the existing queue, but to gather statistics about the queue in order to identify trends that could be anticipated. Hence, there is a need in the society for the continuous development of a Queue Management System </w:t>
      </w:r>
      <w:r w:rsidR="00A458E2">
        <w:t xml:space="preserve">especially in moving counters. </w:t>
      </w:r>
    </w:p>
    <w:p w:rsidR="001A54F1" w:rsidRDefault="0064682E" w:rsidP="0043471A">
      <w:pPr>
        <w:spacing w:after="480"/>
        <w:ind w:firstLine="720"/>
      </w:pPr>
      <w:r>
        <w:t>There are several types of Queue Management System products in the market which can be referred for this project. The different types of systems are due to the targeting size of queue and the efficiency as well the size of the targeted company. There are Stand Alone Queue System, Advance Queue System and Ce</w:t>
      </w:r>
      <w:r w:rsidR="0043471A">
        <w:t>ntralized Control Queue System.</w:t>
      </w:r>
    </w:p>
    <w:p w:rsidR="001A54F1" w:rsidRDefault="001A54F1" w:rsidP="001A54F1">
      <w:pPr>
        <w:pStyle w:val="Heading4"/>
      </w:pPr>
      <w:r>
        <w:t>Stand Alone Queue System</w:t>
      </w:r>
    </w:p>
    <w:p w:rsidR="001A54F1" w:rsidRDefault="001A54F1" w:rsidP="00F7437F">
      <w:pPr>
        <w:spacing w:after="480"/>
        <w:ind w:firstLine="720"/>
      </w:pPr>
      <w:r w:rsidRPr="001A54F1">
        <w:t>The system is one to one relationship. It design is used for single counter with a single queue. Standalone queue system is suitable for small company because it is cheap and also easy to use. Besides, small company only managed to control one queue with one customer.</w:t>
      </w:r>
      <w:r w:rsidR="00EB1325">
        <w:t xml:space="preserve"> </w:t>
      </w:r>
      <w:r w:rsidRPr="001A54F1">
        <w:t xml:space="preserve">In addition, this system will call the queuing number following by the sequence or randomly as preset. </w:t>
      </w:r>
      <w:r w:rsidR="00A304D4">
        <w:t>However, if the small company have many of the customer</w:t>
      </w:r>
      <w:r w:rsidR="00EB1325">
        <w:t>s</w:t>
      </w:r>
      <w:r w:rsidR="00A304D4">
        <w:t xml:space="preserve"> waiting </w:t>
      </w:r>
      <w:r w:rsidR="00EB1325">
        <w:t>for service,</w:t>
      </w:r>
      <w:r w:rsidR="00610466">
        <w:t xml:space="preserve"> </w:t>
      </w:r>
      <w:r w:rsidR="00EB1325">
        <w:t xml:space="preserve">SMS notification is </w:t>
      </w:r>
      <w:r w:rsidR="00610466">
        <w:t>very helpful</w:t>
      </w:r>
      <w:r w:rsidR="00A304D4" w:rsidRPr="00A304D4">
        <w:t xml:space="preserve"> </w:t>
      </w:r>
      <w:r w:rsidR="00A304D4">
        <w:t>for user</w:t>
      </w:r>
      <w:r w:rsidR="00A304D4" w:rsidRPr="00A304D4">
        <w:t>.</w:t>
      </w:r>
      <w:r w:rsidR="00A304D4">
        <w:t xml:space="preserve"> </w:t>
      </w:r>
      <w:r w:rsidR="00610466">
        <w:t>Meanwhile, user does</w:t>
      </w:r>
      <w:r w:rsidR="00EB1325">
        <w:t xml:space="preserve"> not</w:t>
      </w:r>
      <w:r w:rsidR="00680082">
        <w:t xml:space="preserve"> need to wait</w:t>
      </w:r>
      <w:r w:rsidR="00A304D4">
        <w:t xml:space="preserve"> in a</w:t>
      </w:r>
      <w:r w:rsidR="00680082">
        <w:t xml:space="preserve"> physical queuing line up to </w:t>
      </w:r>
      <w:r w:rsidR="00AE4A04">
        <w:t xml:space="preserve">a </w:t>
      </w:r>
      <w:r w:rsidR="00680082">
        <w:t>couple</w:t>
      </w:r>
      <w:r w:rsidR="00610466">
        <w:t xml:space="preserve"> of </w:t>
      </w:r>
      <w:r w:rsidR="00680082">
        <w:t>time.</w:t>
      </w:r>
      <w:r w:rsidR="00EB1325">
        <w:t xml:space="preserve"> </w:t>
      </w:r>
      <w:r w:rsidR="00B17EBF">
        <w:t>Figure 2.1</w:t>
      </w:r>
      <w:r w:rsidRPr="001A54F1">
        <w:t xml:space="preserve"> illustrated a model of standalone queue system.</w:t>
      </w:r>
    </w:p>
    <w:p w:rsidR="001A54F1" w:rsidRDefault="001A54F1" w:rsidP="001A54F1"/>
    <w:p w:rsidR="001A54F1" w:rsidRPr="001A54F1" w:rsidRDefault="001A54F1" w:rsidP="00E53E8E">
      <w:pPr>
        <w:spacing w:after="480"/>
        <w:jc w:val="center"/>
      </w:pPr>
      <w:r w:rsidRPr="001A54F1">
        <w:rPr>
          <w:noProof/>
          <w:lang w:val="en-US"/>
        </w:rPr>
        <w:lastRenderedPageBreak/>
        <w:drawing>
          <wp:inline distT="0" distB="0" distL="0" distR="0">
            <wp:extent cx="3352800" cy="2115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0" cy="2115185"/>
                    </a:xfrm>
                    <a:prstGeom prst="rect">
                      <a:avLst/>
                    </a:prstGeom>
                    <a:noFill/>
                  </pic:spPr>
                </pic:pic>
              </a:graphicData>
            </a:graphic>
          </wp:inline>
        </w:drawing>
      </w:r>
    </w:p>
    <w:p w:rsidR="001A54F1" w:rsidRPr="00E53E8E" w:rsidRDefault="00B17EBF" w:rsidP="00E53E8E">
      <w:pPr>
        <w:jc w:val="center"/>
        <w:rPr>
          <w:b/>
        </w:rPr>
      </w:pPr>
      <w:r>
        <w:rPr>
          <w:b/>
        </w:rPr>
        <w:t>Figure 2.1</w:t>
      </w:r>
      <w:r w:rsidR="001A54F1" w:rsidRPr="00E53E8E">
        <w:rPr>
          <w:b/>
        </w:rPr>
        <w:t>: Stand Alone Queue System</w:t>
      </w:r>
    </w:p>
    <w:p w:rsidR="001A54F1" w:rsidRDefault="001A54F1" w:rsidP="001A54F1"/>
    <w:p w:rsidR="001A54F1" w:rsidRDefault="001A54F1" w:rsidP="001A54F1">
      <w:pPr>
        <w:ind w:firstLine="720"/>
      </w:pPr>
      <w:r w:rsidRPr="001A54F1">
        <w:t>The concept of Stand Alone Queue System is using First In First Out (FIFO) queue model. There is only one counter working in Stand Alone Queue System, meanwhile one counter is servicing all of the custome</w:t>
      </w:r>
      <w:r w:rsidR="00B17EBF">
        <w:t xml:space="preserve">r in different time. Figure 2.2 </w:t>
      </w:r>
      <w:r w:rsidRPr="001A54F1">
        <w:t>showing the operation of Stand Alone Queue System. By using this concept, all of the customer will be treated as equivalent, it is commonly implement in single service operation.</w:t>
      </w:r>
    </w:p>
    <w:p w:rsidR="001A54F1" w:rsidRDefault="001A54F1" w:rsidP="001A54F1">
      <w:pPr>
        <w:ind w:firstLine="720"/>
      </w:pPr>
    </w:p>
    <w:p w:rsidR="001A54F1" w:rsidRDefault="001A54F1" w:rsidP="00E53E8E">
      <w:pPr>
        <w:spacing w:after="480"/>
        <w:jc w:val="center"/>
      </w:pPr>
      <w:r w:rsidRPr="001A54F1">
        <w:rPr>
          <w:noProof/>
          <w:lang w:val="en-US"/>
        </w:rPr>
        <w:drawing>
          <wp:inline distT="0" distB="0" distL="0" distR="0">
            <wp:extent cx="3877310" cy="2639695"/>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7310" cy="2639695"/>
                    </a:xfrm>
                    <a:prstGeom prst="rect">
                      <a:avLst/>
                    </a:prstGeom>
                    <a:noFill/>
                  </pic:spPr>
                </pic:pic>
              </a:graphicData>
            </a:graphic>
          </wp:inline>
        </w:drawing>
      </w:r>
    </w:p>
    <w:p w:rsidR="001A54F1" w:rsidRPr="00E53E8E" w:rsidRDefault="00B17EBF" w:rsidP="00E53E8E">
      <w:pPr>
        <w:ind w:firstLine="720"/>
        <w:jc w:val="center"/>
        <w:rPr>
          <w:b/>
        </w:rPr>
      </w:pPr>
      <w:r>
        <w:rPr>
          <w:b/>
        </w:rPr>
        <w:t>Figure 2.2</w:t>
      </w:r>
      <w:r w:rsidR="001A54F1" w:rsidRPr="00E53E8E">
        <w:rPr>
          <w:b/>
        </w:rPr>
        <w:t>: Operation of Stand Alone Queue System</w:t>
      </w:r>
    </w:p>
    <w:p w:rsidR="001A54F1" w:rsidRDefault="001A54F1" w:rsidP="001A54F1">
      <w:pPr>
        <w:ind w:firstLine="720"/>
      </w:pPr>
    </w:p>
    <w:p w:rsidR="001A54F1" w:rsidRDefault="001A54F1" w:rsidP="001A54F1">
      <w:pPr>
        <w:pStyle w:val="Heading4"/>
      </w:pPr>
      <w:r>
        <w:lastRenderedPageBreak/>
        <w:t>Advanced Queue System</w:t>
      </w:r>
    </w:p>
    <w:p w:rsidR="001A54F1" w:rsidRDefault="001A54F1" w:rsidP="001A54F1">
      <w:pPr>
        <w:ind w:firstLine="720"/>
      </w:pPr>
      <w:r w:rsidRPr="001A54F1">
        <w:t xml:space="preserve">Advanced Queue System is the upgraded of Stand Alone Queue System. It is more reliable and high efficiency than the previous queue system. Mostly, this system is used in banks or the companies which are providing multiple services in different queues as well as queue in distinct counters. Besides that, different services can be categories in different counter which mean more than one counter can be serve the different customer at the same time. </w:t>
      </w:r>
      <w:r w:rsidR="00AE4A04">
        <w:t xml:space="preserve">Therefore, the </w:t>
      </w:r>
      <w:r w:rsidR="00B17EBF">
        <w:t>ticket number will display in TV screen</w:t>
      </w:r>
      <w:r w:rsidR="00AE4A04">
        <w:t xml:space="preserve"> in order to assign customer to specific counter. </w:t>
      </w:r>
      <w:r w:rsidR="00B17EBF">
        <w:t>Figure 2.3</w:t>
      </w:r>
      <w:r w:rsidRPr="001A54F1">
        <w:t xml:space="preserve"> shows the model of Advance Queue System.</w:t>
      </w:r>
    </w:p>
    <w:p w:rsidR="00A458E2" w:rsidRDefault="00A458E2" w:rsidP="001A54F1">
      <w:pPr>
        <w:ind w:firstLine="720"/>
      </w:pPr>
    </w:p>
    <w:p w:rsidR="001A54F1" w:rsidRDefault="001A54F1" w:rsidP="00E53E8E">
      <w:pPr>
        <w:spacing w:after="480"/>
        <w:jc w:val="center"/>
      </w:pPr>
      <w:r w:rsidRPr="00FD13B0">
        <w:rPr>
          <w:noProof/>
          <w:lang w:val="en-US"/>
        </w:rPr>
        <w:drawing>
          <wp:inline distT="0" distB="0" distL="0" distR="0">
            <wp:extent cx="3286584" cy="2419688"/>
            <wp:effectExtent l="19050" t="0" r="9066" b="0"/>
            <wp:docPr id="28" name="Picture 9" descr="standalone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lone 1.12.PNG"/>
                    <pic:cNvPicPr/>
                  </pic:nvPicPr>
                  <pic:blipFill>
                    <a:blip r:embed="rId11"/>
                    <a:stretch>
                      <a:fillRect/>
                    </a:stretch>
                  </pic:blipFill>
                  <pic:spPr>
                    <a:xfrm>
                      <a:off x="0" y="0"/>
                      <a:ext cx="3286584" cy="2419688"/>
                    </a:xfrm>
                    <a:prstGeom prst="rect">
                      <a:avLst/>
                    </a:prstGeom>
                  </pic:spPr>
                </pic:pic>
              </a:graphicData>
            </a:graphic>
          </wp:inline>
        </w:drawing>
      </w:r>
    </w:p>
    <w:p w:rsidR="001A54F1" w:rsidRPr="00E53E8E" w:rsidRDefault="00B17EBF" w:rsidP="00E53E8E">
      <w:pPr>
        <w:spacing w:after="480"/>
        <w:jc w:val="center"/>
        <w:rPr>
          <w:b/>
        </w:rPr>
      </w:pPr>
      <w:r>
        <w:rPr>
          <w:b/>
        </w:rPr>
        <w:t>Figure 2.3</w:t>
      </w:r>
      <w:r w:rsidR="00FD13B0" w:rsidRPr="00E53E8E">
        <w:rPr>
          <w:b/>
        </w:rPr>
        <w:t>: Advance Queue System</w:t>
      </w:r>
    </w:p>
    <w:p w:rsidR="00FD13B0" w:rsidRDefault="00B17EBF" w:rsidP="00FD13B0">
      <w:pPr>
        <w:spacing w:after="480"/>
        <w:ind w:firstLine="720"/>
      </w:pPr>
      <w:r>
        <w:t>Figure 2.4</w:t>
      </w:r>
      <w:r w:rsidR="00FD13B0" w:rsidRPr="00FD13B0">
        <w:t xml:space="preserve"> showing the operation of Advanced Queue System. In this figure, there have more than one customer counter is operating and customer will assign into the different counter based on different type of the services. For example, the numbering part can also separate into two categories as well, which mean the numbering holder with small number is assign to a normal counter. In contrast, big number holder will assign to a counter which is able to support and various services are applicable.    </w:t>
      </w:r>
    </w:p>
    <w:p w:rsidR="00FD13B0" w:rsidRDefault="00FD13B0" w:rsidP="00E53E8E">
      <w:pPr>
        <w:spacing w:after="480"/>
        <w:jc w:val="center"/>
      </w:pPr>
      <w:r>
        <w:rPr>
          <w:noProof/>
          <w:lang w:val="en-US"/>
        </w:rPr>
        <w:lastRenderedPageBreak/>
        <w:drawing>
          <wp:inline distT="0" distB="0" distL="0" distR="0">
            <wp:extent cx="4542155" cy="2030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2155" cy="2030095"/>
                    </a:xfrm>
                    <a:prstGeom prst="rect">
                      <a:avLst/>
                    </a:prstGeom>
                    <a:noFill/>
                  </pic:spPr>
                </pic:pic>
              </a:graphicData>
            </a:graphic>
          </wp:inline>
        </w:drawing>
      </w:r>
    </w:p>
    <w:p w:rsidR="00FD13B0" w:rsidRPr="00F7437F" w:rsidRDefault="00B17EBF" w:rsidP="00F7437F">
      <w:pPr>
        <w:spacing w:after="480"/>
        <w:jc w:val="center"/>
        <w:rPr>
          <w:b/>
        </w:rPr>
      </w:pPr>
      <w:r>
        <w:rPr>
          <w:b/>
        </w:rPr>
        <w:t>Figure 2.4</w:t>
      </w:r>
      <w:r w:rsidR="00FD13B0" w:rsidRPr="00E53E8E">
        <w:rPr>
          <w:b/>
        </w:rPr>
        <w:t xml:space="preserve"> Op</w:t>
      </w:r>
      <w:r w:rsidR="00F7437F">
        <w:rPr>
          <w:b/>
        </w:rPr>
        <w:t>eration of Advance Queue System</w:t>
      </w:r>
    </w:p>
    <w:p w:rsidR="00FD13B0" w:rsidRDefault="00FD13B0" w:rsidP="00FD13B0">
      <w:pPr>
        <w:pStyle w:val="Heading4"/>
      </w:pPr>
      <w:r>
        <w:t>Centralized Control Queue System</w:t>
      </w:r>
    </w:p>
    <w:p w:rsidR="00FD13B0" w:rsidRDefault="00FD13B0" w:rsidP="00F7437F">
      <w:pPr>
        <w:spacing w:after="480"/>
        <w:ind w:firstLine="720"/>
      </w:pPr>
      <w:r w:rsidRPr="00FD13B0">
        <w:t>Centralized Control Queue System is different with standalone queue system and advanced queue system. The different part is because this system is a high-end server-based queue system. In addition, the queue server can be supported up to 20 departments and each department can have the different services as well as several different counters up to 32 services and 60 counters. Centralized control queue system is compatible in network it means that each department which is situated in different building or even different region can communicate between each other thr</w:t>
      </w:r>
      <w:r w:rsidR="00B17EBF">
        <w:t>ough LAN or INTERNET. Figure 2.5</w:t>
      </w:r>
      <w:r w:rsidRPr="00FD13B0">
        <w:t xml:space="preserve"> is a high-end PC-based queue system.</w:t>
      </w:r>
    </w:p>
    <w:p w:rsidR="00FD13B0" w:rsidRDefault="00FD13B0" w:rsidP="00FD13B0">
      <w:pPr>
        <w:ind w:firstLine="720"/>
      </w:pPr>
    </w:p>
    <w:p w:rsidR="00FD13B0" w:rsidRPr="00FD13B0" w:rsidRDefault="00FD13B0" w:rsidP="00E53E8E">
      <w:pPr>
        <w:spacing w:after="480"/>
        <w:jc w:val="center"/>
        <w:rPr>
          <w:noProof/>
          <w:lang w:val="en-US"/>
        </w:rPr>
      </w:pPr>
      <w:r w:rsidRPr="00FD13B0">
        <w:rPr>
          <w:noProof/>
          <w:lang w:val="en-US"/>
        </w:rPr>
        <w:drawing>
          <wp:inline distT="0" distB="0" distL="0" distR="0">
            <wp:extent cx="2913089" cy="20955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9763" cy="2100301"/>
                    </a:xfrm>
                    <a:prstGeom prst="rect">
                      <a:avLst/>
                    </a:prstGeom>
                    <a:noFill/>
                  </pic:spPr>
                </pic:pic>
              </a:graphicData>
            </a:graphic>
          </wp:inline>
        </w:drawing>
      </w:r>
    </w:p>
    <w:p w:rsidR="009F0997" w:rsidRPr="00B17EBF" w:rsidRDefault="00B17EBF" w:rsidP="00B17EBF">
      <w:pPr>
        <w:spacing w:after="480"/>
        <w:jc w:val="center"/>
        <w:rPr>
          <w:b/>
          <w:noProof/>
          <w:lang w:val="en-US"/>
        </w:rPr>
      </w:pPr>
      <w:r>
        <w:rPr>
          <w:b/>
          <w:noProof/>
          <w:lang w:val="en-US"/>
        </w:rPr>
        <w:t>Figure 2.5</w:t>
      </w:r>
      <w:r w:rsidR="00FD13B0" w:rsidRPr="00E53E8E">
        <w:rPr>
          <w:b/>
          <w:noProof/>
          <w:lang w:val="en-US"/>
        </w:rPr>
        <w:t>: Centralized Control Queue System</w:t>
      </w:r>
    </w:p>
    <w:p w:rsidR="00FD13B0" w:rsidRDefault="00FD13B0" w:rsidP="00FD13B0">
      <w:pPr>
        <w:pStyle w:val="Heading3"/>
        <w:rPr>
          <w:lang w:val="en-US"/>
        </w:rPr>
      </w:pPr>
      <w:bookmarkStart w:id="50" w:name="_Toc409073812"/>
      <w:r>
        <w:rPr>
          <w:lang w:val="en-US"/>
        </w:rPr>
        <w:lastRenderedPageBreak/>
        <w:t>Bluetooth Based Queuing System</w:t>
      </w:r>
      <w:bookmarkEnd w:id="50"/>
    </w:p>
    <w:p w:rsidR="0088570E" w:rsidRPr="00F7437F" w:rsidRDefault="00FD13B0" w:rsidP="00F7437F">
      <w:pPr>
        <w:spacing w:after="480"/>
        <w:ind w:firstLine="720"/>
      </w:pPr>
      <w:r w:rsidRPr="00F7437F">
        <w:t>Bluetooth based system is an advanced ways in queuing system. This system is very suitable use for small company because it is designed to a low cost system. It is more easily to help user in getting a numbering ticket by connecting to the bluetooth between two devices. Once the bluetooth is connected, the reader device side will receive the user unique information and sending the request to the receiver device side in order to get an e-ticket.</w:t>
      </w:r>
      <w:r w:rsidR="00B17EBF" w:rsidRPr="00F7437F">
        <w:t xml:space="preserve"> Figure 2.6 is interface of bluetooth queuing system and 2.6.1 is the screenshot of bluetooth in client phone.</w:t>
      </w:r>
    </w:p>
    <w:p w:rsidR="0088570E" w:rsidRDefault="0088570E" w:rsidP="0088570E">
      <w:pPr>
        <w:jc w:val="center"/>
        <w:rPr>
          <w:lang w:val="en-US"/>
        </w:rPr>
      </w:pPr>
      <w:r>
        <w:rPr>
          <w:noProof/>
          <w:lang w:val="en-US"/>
        </w:rPr>
        <w:drawing>
          <wp:inline distT="0" distB="0" distL="0" distR="0">
            <wp:extent cx="3066415" cy="211587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5215" cy="2121951"/>
                    </a:xfrm>
                    <a:prstGeom prst="rect">
                      <a:avLst/>
                    </a:prstGeom>
                    <a:noFill/>
                  </pic:spPr>
                </pic:pic>
              </a:graphicData>
            </a:graphic>
          </wp:inline>
        </w:drawing>
      </w:r>
    </w:p>
    <w:p w:rsidR="00CF588A" w:rsidRDefault="00CF588A" w:rsidP="0088570E">
      <w:pPr>
        <w:jc w:val="center"/>
        <w:rPr>
          <w:lang w:val="en-US"/>
        </w:rPr>
      </w:pPr>
    </w:p>
    <w:p w:rsidR="0088570E" w:rsidRDefault="00B17EBF" w:rsidP="0088570E">
      <w:pPr>
        <w:jc w:val="center"/>
        <w:rPr>
          <w:b/>
          <w:lang w:val="en-US"/>
        </w:rPr>
      </w:pPr>
      <w:r>
        <w:rPr>
          <w:b/>
          <w:lang w:val="en-US"/>
        </w:rPr>
        <w:t>Figure 2.6</w:t>
      </w:r>
      <w:r w:rsidR="0088570E" w:rsidRPr="0088570E">
        <w:rPr>
          <w:b/>
          <w:lang w:val="en-US"/>
        </w:rPr>
        <w:t>: Bluetooth Queuing System</w:t>
      </w:r>
    </w:p>
    <w:p w:rsidR="00F7437F" w:rsidRPr="0088570E" w:rsidRDefault="00F7437F" w:rsidP="0088570E">
      <w:pPr>
        <w:jc w:val="center"/>
        <w:rPr>
          <w:b/>
          <w:lang w:val="en-US"/>
        </w:rPr>
      </w:pPr>
    </w:p>
    <w:p w:rsidR="0088570E" w:rsidRDefault="0088570E" w:rsidP="0088570E">
      <w:pPr>
        <w:jc w:val="center"/>
        <w:rPr>
          <w:lang w:val="en-US"/>
        </w:rPr>
      </w:pPr>
      <w:r>
        <w:rPr>
          <w:noProof/>
          <w:lang w:val="en-US"/>
        </w:rPr>
        <w:drawing>
          <wp:inline distT="0" distB="0" distL="0" distR="0">
            <wp:extent cx="1560830" cy="260921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0830" cy="2609215"/>
                    </a:xfrm>
                    <a:prstGeom prst="rect">
                      <a:avLst/>
                    </a:prstGeom>
                    <a:noFill/>
                  </pic:spPr>
                </pic:pic>
              </a:graphicData>
            </a:graphic>
          </wp:inline>
        </w:drawing>
      </w:r>
      <w:r>
        <w:rPr>
          <w:noProof/>
          <w:lang w:val="en-US"/>
        </w:rPr>
        <w:drawing>
          <wp:inline distT="0" distB="0" distL="0" distR="0">
            <wp:extent cx="1676400" cy="2615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6400" cy="2615565"/>
                    </a:xfrm>
                    <a:prstGeom prst="rect">
                      <a:avLst/>
                    </a:prstGeom>
                    <a:noFill/>
                  </pic:spPr>
                </pic:pic>
              </a:graphicData>
            </a:graphic>
          </wp:inline>
        </w:drawing>
      </w:r>
    </w:p>
    <w:p w:rsidR="0088570E" w:rsidRPr="0088570E" w:rsidRDefault="0088570E" w:rsidP="0088570E">
      <w:pPr>
        <w:jc w:val="center"/>
        <w:rPr>
          <w:lang w:val="en-US"/>
        </w:rPr>
      </w:pPr>
    </w:p>
    <w:p w:rsidR="00FD13B0" w:rsidRPr="00F7437F" w:rsidRDefault="00B17EBF" w:rsidP="00F7437F">
      <w:pPr>
        <w:jc w:val="center"/>
        <w:rPr>
          <w:b/>
          <w:lang w:val="en-US"/>
        </w:rPr>
      </w:pPr>
      <w:r>
        <w:rPr>
          <w:b/>
          <w:lang w:val="en-US"/>
        </w:rPr>
        <w:t>Figure 2.6</w:t>
      </w:r>
      <w:r w:rsidR="0088570E" w:rsidRPr="0088570E">
        <w:rPr>
          <w:b/>
          <w:lang w:val="en-US"/>
        </w:rPr>
        <w:t xml:space="preserve">.1: Interface Screenshot of </w:t>
      </w:r>
      <w:r w:rsidR="00CF588A">
        <w:rPr>
          <w:b/>
          <w:lang w:val="en-US"/>
        </w:rPr>
        <w:t xml:space="preserve">Bluetooth </w:t>
      </w:r>
      <w:r>
        <w:rPr>
          <w:b/>
          <w:lang w:val="en-US"/>
        </w:rPr>
        <w:t xml:space="preserve">in </w:t>
      </w:r>
      <w:r w:rsidR="00CF588A">
        <w:rPr>
          <w:b/>
          <w:lang w:val="en-US"/>
        </w:rPr>
        <w:t>Client P</w:t>
      </w:r>
      <w:r w:rsidR="0088570E" w:rsidRPr="0088570E">
        <w:rPr>
          <w:b/>
          <w:lang w:val="en-US"/>
        </w:rPr>
        <w:t>hone</w:t>
      </w:r>
    </w:p>
    <w:p w:rsidR="00FD13B0" w:rsidRDefault="00FD13B0" w:rsidP="00FD13B0">
      <w:pPr>
        <w:pStyle w:val="Heading4"/>
        <w:rPr>
          <w:lang w:val="en-US"/>
        </w:rPr>
      </w:pPr>
      <w:r>
        <w:rPr>
          <w:lang w:val="en-US"/>
        </w:rPr>
        <w:lastRenderedPageBreak/>
        <w:t>Bluetooth Queuing System’s Features</w:t>
      </w:r>
    </w:p>
    <w:p w:rsidR="00D60607" w:rsidRDefault="00FD13B0" w:rsidP="00F7437F">
      <w:pPr>
        <w:spacing w:after="480"/>
        <w:ind w:firstLine="720"/>
        <w:rPr>
          <w:lang w:val="en-US"/>
        </w:rPr>
      </w:pPr>
      <w:r w:rsidRPr="00FD13B0">
        <w:rPr>
          <w:lang w:val="en-US"/>
        </w:rPr>
        <w:t xml:space="preserve">This system is support multiple devices connection to server simultaneously. Because it is and bluetooth base, it will disconnect when the devices are too far. Thus, it will help to save up the battery once the devices are no connected. Besides that, there have some features in this system. It provided a user friendliness interface and also supported numbering announced service. Besides, it is a wireless control via bluetooth that can support multiple devices connection to QMS server simultaneously. Bluetooth application will auto disconnect for the battery saving as well as a low cost application.  </w:t>
      </w:r>
    </w:p>
    <w:p w:rsidR="00D60607" w:rsidRDefault="00D60607" w:rsidP="00D60607">
      <w:pPr>
        <w:pStyle w:val="Heading4"/>
        <w:rPr>
          <w:lang w:val="en-US"/>
        </w:rPr>
      </w:pPr>
      <w:r>
        <w:rPr>
          <w:lang w:val="en-US"/>
        </w:rPr>
        <w:t xml:space="preserve">Limitation of Bluetooth Queuing System </w:t>
      </w:r>
    </w:p>
    <w:p w:rsidR="0099399F" w:rsidRPr="0099399F" w:rsidRDefault="00D60607" w:rsidP="00F7437F">
      <w:pPr>
        <w:spacing w:after="480"/>
        <w:ind w:firstLine="720"/>
        <w:rPr>
          <w:lang w:val="en-US"/>
        </w:rPr>
      </w:pPr>
      <w:r w:rsidRPr="00D60607">
        <w:rPr>
          <w:lang w:val="en-US"/>
        </w:rPr>
        <w:t>Using bluetooth as based system will cause the range problem. Range is limited between the devices which mean bluetooth can only connected in a short range.</w:t>
      </w:r>
      <w:r w:rsidR="00907A30">
        <w:rPr>
          <w:lang w:val="en-US"/>
        </w:rPr>
        <w:t xml:space="preserve"> Besides, the signal of using bluetooth is much weaker than using Wi-Fi. </w:t>
      </w:r>
    </w:p>
    <w:p w:rsidR="00D60607" w:rsidRDefault="00D60607" w:rsidP="0099399F">
      <w:pPr>
        <w:rPr>
          <w:lang w:val="en-US"/>
        </w:rPr>
      </w:pPr>
    </w:p>
    <w:p w:rsidR="0099399F" w:rsidRDefault="0099399F" w:rsidP="0099399F">
      <w:pPr>
        <w:pStyle w:val="Heading3"/>
        <w:rPr>
          <w:lang w:val="en-US"/>
        </w:rPr>
      </w:pPr>
      <w:bookmarkStart w:id="51" w:name="_Toc409073813"/>
      <w:r>
        <w:rPr>
          <w:lang w:val="en-US"/>
        </w:rPr>
        <w:t>Compare Existing Software</w:t>
      </w:r>
      <w:bookmarkEnd w:id="51"/>
    </w:p>
    <w:p w:rsidR="001A54F1" w:rsidRPr="0099399F" w:rsidRDefault="0099399F" w:rsidP="00F7437F">
      <w:pPr>
        <w:spacing w:after="480"/>
        <w:ind w:firstLine="720"/>
        <w:rPr>
          <w:lang w:val="en-US"/>
        </w:rPr>
      </w:pPr>
      <w:r w:rsidRPr="0099399F">
        <w:rPr>
          <w:lang w:val="en-US"/>
        </w:rPr>
        <w:t xml:space="preserve">In order to ensure the smoothness of my system, I have carried out study on the existing smart queuing system. </w:t>
      </w:r>
      <w:r w:rsidR="00FD4125">
        <w:rPr>
          <w:lang w:val="en-US"/>
        </w:rPr>
        <w:t xml:space="preserve">There have many different type of approach to obtain the queuing ticket. Many of the company need to have a queuing system in order to control the queue. </w:t>
      </w:r>
      <w:r w:rsidR="00A408B1">
        <w:rPr>
          <w:lang w:val="en-US"/>
        </w:rPr>
        <w:t>The queuing system is a very important role when controlling the queue. The unpleasant experience of waiting in line can often have a negative effect on the rest of the customer’s experience with a particular company.</w:t>
      </w:r>
      <w:r w:rsidR="00A408B1" w:rsidRPr="00A408B1">
        <w:rPr>
          <w:lang w:val="en-US"/>
        </w:rPr>
        <w:t xml:space="preserve"> The way in which managers address the waiting line issue is critical to the l</w:t>
      </w:r>
      <w:r w:rsidR="00A408B1">
        <w:rPr>
          <w:lang w:val="en-US"/>
        </w:rPr>
        <w:t xml:space="preserve">ong term success of their firms (Davis, 2003). </w:t>
      </w:r>
      <w:r w:rsidRPr="0099399F">
        <w:rPr>
          <w:lang w:val="en-US"/>
        </w:rPr>
        <w:t>Section below is the literature rev</w:t>
      </w:r>
      <w:r w:rsidR="00F7437F">
        <w:rPr>
          <w:lang w:val="en-US"/>
        </w:rPr>
        <w:t>iew about smart queuing system.</w:t>
      </w:r>
    </w:p>
    <w:p w:rsidR="00A5607C" w:rsidRDefault="0099399F" w:rsidP="0099399F">
      <w:pPr>
        <w:pStyle w:val="Heading4"/>
      </w:pPr>
      <w:r>
        <w:t>QtracVR Virtual Queuing S</w:t>
      </w:r>
      <w:r w:rsidRPr="0099399F">
        <w:t>ystem</w:t>
      </w:r>
    </w:p>
    <w:p w:rsidR="0099399F" w:rsidRDefault="0099399F" w:rsidP="00F7437F">
      <w:pPr>
        <w:spacing w:after="480"/>
        <w:ind w:firstLine="720"/>
      </w:pPr>
      <w:r w:rsidRPr="00F7437F">
        <w:rPr>
          <w:lang w:val="en-US"/>
        </w:rPr>
        <w:t xml:space="preserve">This system is developed by lavi industries. This system is a queuing system that we can observe in our daily life. The development objective is to improve the service efficiency and the customer satisfaction. However, with this advanced </w:t>
      </w:r>
      <w:r w:rsidRPr="00F7437F">
        <w:rPr>
          <w:lang w:val="en-US"/>
        </w:rPr>
        <w:lastRenderedPageBreak/>
        <w:t xml:space="preserve">technology virtual queuing system, no longer complaint by the customer anymore. This system will enhanced the service efficiency and effective digital signage because of heighten up the customer’s </w:t>
      </w:r>
      <w:r w:rsidRPr="00F7437F">
        <w:t>experience</w:t>
      </w:r>
      <w:r w:rsidRPr="00F7437F">
        <w:rPr>
          <w:lang w:val="en-US"/>
        </w:rPr>
        <w:t>. Moreover, the system is more effective at dispersing waiting crowds. In addition, it also can create a pleasant environment</w:t>
      </w:r>
      <w:r w:rsidR="00F7437F">
        <w:t xml:space="preserve">.      </w:t>
      </w:r>
    </w:p>
    <w:p w:rsidR="0099399F" w:rsidRPr="00F7437F" w:rsidRDefault="0099399F" w:rsidP="00F7437F">
      <w:pPr>
        <w:spacing w:after="480"/>
        <w:ind w:firstLine="720"/>
        <w:rPr>
          <w:lang w:val="en-US"/>
        </w:rPr>
      </w:pPr>
      <w:r w:rsidRPr="00F7437F">
        <w:rPr>
          <w:lang w:val="en-US"/>
        </w:rPr>
        <w:t>Firstly, it is a paper ticket</w:t>
      </w:r>
      <w:r w:rsidR="00610466">
        <w:rPr>
          <w:lang w:val="en-US"/>
        </w:rPr>
        <w:t>ing</w:t>
      </w:r>
      <w:r w:rsidRPr="00F7437F">
        <w:rPr>
          <w:lang w:val="en-US"/>
        </w:rPr>
        <w:t xml:space="preserve"> system which mean</w:t>
      </w:r>
      <w:r w:rsidR="00610466">
        <w:rPr>
          <w:lang w:val="en-US"/>
        </w:rPr>
        <w:t>s</w:t>
      </w:r>
      <w:r w:rsidRPr="00F7437F">
        <w:rPr>
          <w:lang w:val="en-US"/>
        </w:rPr>
        <w:t xml:space="preserve"> that customer need</w:t>
      </w:r>
      <w:r w:rsidR="00610466">
        <w:rPr>
          <w:lang w:val="en-US"/>
        </w:rPr>
        <w:t>s</w:t>
      </w:r>
      <w:r w:rsidRPr="00F7437F">
        <w:rPr>
          <w:lang w:val="en-US"/>
        </w:rPr>
        <w:t xml:space="preserve"> to go to the specific place such as post office, bank and more in order to register and receive a ticket by manually. Thus, the ticket number is different</w:t>
      </w:r>
      <w:r w:rsidR="00F7437F">
        <w:rPr>
          <w:lang w:val="en-US"/>
        </w:rPr>
        <w:t xml:space="preserve"> between each of the customer. </w:t>
      </w:r>
    </w:p>
    <w:p w:rsidR="0099399F" w:rsidRPr="00F7437F" w:rsidRDefault="0099399F" w:rsidP="00F7437F">
      <w:pPr>
        <w:spacing w:after="480"/>
        <w:ind w:firstLine="720"/>
        <w:rPr>
          <w:lang w:val="en-US"/>
        </w:rPr>
      </w:pPr>
      <w:r w:rsidRPr="00F7437F">
        <w:rPr>
          <w:lang w:val="en-US"/>
        </w:rPr>
        <w:t xml:space="preserve">After received the ticket, customer can relax, browse or either leave the place for while waiting to be served, it helping to reduce perceived wait times and increasing overall satisfaction. Besides that, there have a monitor can display promotional stills or advertising videos. When customer ticket number is reach, the service agent will update the service button on their screen directly from their PC. Once the number is updated by the service agent, the current </w:t>
      </w:r>
      <w:r w:rsidR="00877177">
        <w:rPr>
          <w:lang w:val="en-US"/>
        </w:rPr>
        <w:t xml:space="preserve">serving </w:t>
      </w:r>
      <w:r w:rsidRPr="00F7437F">
        <w:rPr>
          <w:lang w:val="en-US"/>
        </w:rPr>
        <w:t>number will display on the LCD screen a</w:t>
      </w:r>
      <w:r w:rsidR="00877177">
        <w:rPr>
          <w:lang w:val="en-US"/>
        </w:rPr>
        <w:t>nd the customers</w:t>
      </w:r>
      <w:r w:rsidR="00610466">
        <w:rPr>
          <w:lang w:val="en-US"/>
        </w:rPr>
        <w:t xml:space="preserve"> </w:t>
      </w:r>
      <w:r w:rsidR="00877177">
        <w:rPr>
          <w:lang w:val="en-US"/>
        </w:rPr>
        <w:t xml:space="preserve">are just </w:t>
      </w:r>
      <w:r w:rsidR="00610466">
        <w:rPr>
          <w:lang w:val="en-US"/>
        </w:rPr>
        <w:t>allowed to ha</w:t>
      </w:r>
      <w:r w:rsidR="00877177">
        <w:rPr>
          <w:lang w:val="en-US"/>
        </w:rPr>
        <w:t>ve</w:t>
      </w:r>
      <w:r w:rsidRPr="00F7437F">
        <w:rPr>
          <w:lang w:val="en-US"/>
        </w:rPr>
        <w:t xml:space="preserve"> their service</w:t>
      </w:r>
      <w:r w:rsidR="00877177">
        <w:rPr>
          <w:lang w:val="en-US"/>
        </w:rPr>
        <w:t>s</w:t>
      </w:r>
      <w:r w:rsidRPr="00F7437F">
        <w:rPr>
          <w:lang w:val="en-US"/>
        </w:rPr>
        <w:t xml:space="preserve">. Figure </w:t>
      </w:r>
      <w:r w:rsidR="00B17EBF" w:rsidRPr="00F7437F">
        <w:rPr>
          <w:lang w:val="en-US"/>
        </w:rPr>
        <w:t>2.7</w:t>
      </w:r>
      <w:r w:rsidRPr="00F7437F">
        <w:rPr>
          <w:lang w:val="en-US"/>
        </w:rPr>
        <w:t xml:space="preserve"> illustrate</w:t>
      </w:r>
      <w:r w:rsidR="00877177">
        <w:rPr>
          <w:lang w:val="en-US"/>
        </w:rPr>
        <w:t>s</w:t>
      </w:r>
      <w:r w:rsidRPr="00F7437F">
        <w:rPr>
          <w:lang w:val="en-US"/>
        </w:rPr>
        <w:t xml:space="preserve"> t</w:t>
      </w:r>
      <w:r w:rsidR="00F7437F">
        <w:rPr>
          <w:lang w:val="en-US"/>
        </w:rPr>
        <w:t>he sample system configuration.</w:t>
      </w:r>
    </w:p>
    <w:p w:rsidR="0099399F" w:rsidRPr="0060207B" w:rsidRDefault="0099399F" w:rsidP="00E53E8E">
      <w:pPr>
        <w:spacing w:after="480"/>
        <w:jc w:val="center"/>
        <w:rPr>
          <w:noProof/>
          <w:lang w:val="en-US"/>
        </w:rPr>
      </w:pPr>
      <w:r w:rsidRPr="0060207B">
        <w:rPr>
          <w:noProof/>
          <w:lang w:val="en-US"/>
        </w:rPr>
        <w:drawing>
          <wp:inline distT="0" distB="0" distL="0" distR="0">
            <wp:extent cx="2524125" cy="2909778"/>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4125" cy="2909778"/>
                    </a:xfrm>
                    <a:prstGeom prst="rect">
                      <a:avLst/>
                    </a:prstGeom>
                    <a:noFill/>
                  </pic:spPr>
                </pic:pic>
              </a:graphicData>
            </a:graphic>
          </wp:inline>
        </w:drawing>
      </w:r>
    </w:p>
    <w:p w:rsidR="0099399F" w:rsidRPr="00877177" w:rsidRDefault="00B17EBF" w:rsidP="00877177">
      <w:pPr>
        <w:spacing w:after="480"/>
        <w:jc w:val="center"/>
        <w:rPr>
          <w:b/>
          <w:noProof/>
          <w:lang w:val="en-US"/>
        </w:rPr>
      </w:pPr>
      <w:r>
        <w:rPr>
          <w:b/>
          <w:noProof/>
          <w:lang w:val="en-US"/>
        </w:rPr>
        <w:t>Figure 2.7</w:t>
      </w:r>
      <w:r w:rsidR="0040793D">
        <w:rPr>
          <w:b/>
          <w:noProof/>
          <w:lang w:val="en-US"/>
        </w:rPr>
        <w:t>: Sample of System C</w:t>
      </w:r>
      <w:r w:rsidR="0099399F" w:rsidRPr="00E53E8E">
        <w:rPr>
          <w:b/>
          <w:noProof/>
          <w:lang w:val="en-US"/>
        </w:rPr>
        <w:t>onfiguration</w:t>
      </w:r>
    </w:p>
    <w:p w:rsidR="0099399F" w:rsidRDefault="0099399F" w:rsidP="0099399F">
      <w:pPr>
        <w:pStyle w:val="Heading4"/>
      </w:pPr>
      <w:r>
        <w:lastRenderedPageBreak/>
        <w:t>Online e-Queuing System</w:t>
      </w:r>
    </w:p>
    <w:p w:rsidR="00771ED9" w:rsidRDefault="0099399F" w:rsidP="00F7437F">
      <w:pPr>
        <w:spacing w:after="480"/>
        <w:ind w:firstLine="720"/>
      </w:pPr>
      <w:r w:rsidRPr="0099399F">
        <w:t>This online e-queuing system is a product produced by a company named VTL-Solutions Ltd. The main company is located in Hong Kong. The development objective of this system is to save the time and queuing up without any paper ticket. This system is a paper</w:t>
      </w:r>
      <w:r w:rsidR="00610466">
        <w:t>less</w:t>
      </w:r>
      <w:r w:rsidRPr="0099399F">
        <w:t xml:space="preserve"> ticket</w:t>
      </w:r>
      <w:r w:rsidR="00610466">
        <w:t>ing</w:t>
      </w:r>
      <w:r w:rsidRPr="0099399F">
        <w:t xml:space="preserve"> system, which mean</w:t>
      </w:r>
      <w:r w:rsidR="00610466">
        <w:t>s the user does not</w:t>
      </w:r>
      <w:r w:rsidRPr="0099399F">
        <w:t xml:space="preserve"> need </w:t>
      </w:r>
      <w:r w:rsidR="00610466">
        <w:t xml:space="preserve">to </w:t>
      </w:r>
      <w:r w:rsidRPr="0099399F">
        <w:t xml:space="preserve">go to the reception </w:t>
      </w:r>
      <w:r w:rsidR="00610466">
        <w:t xml:space="preserve">place </w:t>
      </w:r>
      <w:r w:rsidRPr="0099399F">
        <w:t>to pr</w:t>
      </w:r>
      <w:r w:rsidR="005A2035">
        <w:t xml:space="preserve">ess the paper ticket manually. </w:t>
      </w:r>
    </w:p>
    <w:p w:rsidR="00771ED9" w:rsidRDefault="005A2035" w:rsidP="00F7437F">
      <w:pPr>
        <w:spacing w:after="480"/>
        <w:ind w:firstLine="720"/>
      </w:pPr>
      <w:r>
        <w:t>First of all, online e-Queuing system must w</w:t>
      </w:r>
      <w:r w:rsidR="00841EBF">
        <w:t>ork with the Wi-Fi connectivity in order to get a ticket via mobile application. After that, user will receive a ticket number with a security code</w:t>
      </w:r>
      <w:r w:rsidR="00610466">
        <w:t xml:space="preserve">. Each </w:t>
      </w:r>
      <w:r w:rsidR="00771ED9">
        <w:t>user will have the different of the security code when receiving a ticket number. Besides, the best feature in this existing application is about the application itself will send a pop out notification to the user when queuing number is almost reach.</w:t>
      </w:r>
      <w:r w:rsidR="00A849E3">
        <w:t xml:space="preserve"> The purpose of the security code is to authenticate with the agent when reach your turn.</w:t>
      </w:r>
      <w:r w:rsidR="0006107E">
        <w:t xml:space="preserve"> Therefore, show the e-ticket with the security code to the agent will get the service. </w:t>
      </w:r>
      <w:r w:rsidR="00610466">
        <w:t>Figure 2.8 is the p</w:t>
      </w:r>
      <w:r w:rsidR="0006107E" w:rsidRPr="0006107E">
        <w:t>rocedure of online e-queuing system</w:t>
      </w:r>
      <w:r w:rsidR="00B17EBF">
        <w:t>.</w:t>
      </w:r>
    </w:p>
    <w:p w:rsidR="0060207B" w:rsidRPr="0060207B" w:rsidRDefault="0099399F" w:rsidP="0060207B">
      <w:pPr>
        <w:spacing w:after="480"/>
        <w:rPr>
          <w:noProof/>
          <w:lang w:val="en-US"/>
        </w:rPr>
      </w:pPr>
      <w:r w:rsidRPr="0060207B">
        <w:rPr>
          <w:noProof/>
          <w:lang w:val="en-US"/>
        </w:rPr>
        <w:drawing>
          <wp:inline distT="0" distB="0" distL="0" distR="0">
            <wp:extent cx="5224780" cy="951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4780" cy="951230"/>
                    </a:xfrm>
                    <a:prstGeom prst="rect">
                      <a:avLst/>
                    </a:prstGeom>
                    <a:noFill/>
                  </pic:spPr>
                </pic:pic>
              </a:graphicData>
            </a:graphic>
          </wp:inline>
        </w:drawing>
      </w:r>
    </w:p>
    <w:p w:rsidR="0060207B" w:rsidRPr="00E53E8E" w:rsidRDefault="00B17EBF" w:rsidP="00E53E8E">
      <w:pPr>
        <w:spacing w:after="480"/>
        <w:jc w:val="center"/>
        <w:rPr>
          <w:b/>
          <w:noProof/>
          <w:lang w:val="en-US"/>
        </w:rPr>
      </w:pPr>
      <w:r>
        <w:rPr>
          <w:b/>
          <w:noProof/>
          <w:lang w:val="en-US"/>
        </w:rPr>
        <w:t>Figure 2.8</w:t>
      </w:r>
      <w:r w:rsidR="0099399F" w:rsidRPr="00E53E8E">
        <w:rPr>
          <w:b/>
          <w:noProof/>
          <w:lang w:val="en-US"/>
        </w:rPr>
        <w:t>: Procedure of online e-queuing system</w:t>
      </w:r>
    </w:p>
    <w:p w:rsidR="0060207B" w:rsidRDefault="0060207B"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F7437F" w:rsidRDefault="00F7437F" w:rsidP="0060207B">
      <w:pPr>
        <w:spacing w:line="240" w:lineRule="auto"/>
        <w:jc w:val="left"/>
      </w:pPr>
    </w:p>
    <w:p w:rsidR="00877177" w:rsidRDefault="00877177" w:rsidP="0060207B">
      <w:pPr>
        <w:spacing w:line="240" w:lineRule="auto"/>
        <w:jc w:val="left"/>
      </w:pPr>
    </w:p>
    <w:p w:rsidR="00877177" w:rsidRDefault="00877177" w:rsidP="0060207B">
      <w:pPr>
        <w:spacing w:line="240" w:lineRule="auto"/>
        <w:jc w:val="left"/>
      </w:pPr>
    </w:p>
    <w:p w:rsidR="00877177" w:rsidRDefault="00877177" w:rsidP="0060207B">
      <w:pPr>
        <w:spacing w:line="240" w:lineRule="auto"/>
        <w:jc w:val="left"/>
      </w:pPr>
    </w:p>
    <w:p w:rsidR="00877177" w:rsidRDefault="00877177" w:rsidP="0060207B">
      <w:pPr>
        <w:spacing w:line="240" w:lineRule="auto"/>
        <w:jc w:val="left"/>
      </w:pPr>
    </w:p>
    <w:p w:rsidR="00877177" w:rsidRDefault="00877177" w:rsidP="0060207B">
      <w:pPr>
        <w:spacing w:line="240" w:lineRule="auto"/>
        <w:jc w:val="left"/>
      </w:pPr>
    </w:p>
    <w:p w:rsidR="0060207B" w:rsidRDefault="0060207B" w:rsidP="0060207B">
      <w:pPr>
        <w:pStyle w:val="Heading5"/>
      </w:pPr>
      <w:r>
        <w:lastRenderedPageBreak/>
        <w:t>Advantages</w:t>
      </w:r>
    </w:p>
    <w:p w:rsidR="00841EBF" w:rsidRDefault="00841EBF" w:rsidP="00841EBF">
      <w:pPr>
        <w:spacing w:line="240" w:lineRule="auto"/>
        <w:jc w:val="left"/>
      </w:pPr>
    </w:p>
    <w:p w:rsidR="00841EBF" w:rsidRDefault="00841EBF" w:rsidP="00F7437F">
      <w:pPr>
        <w:spacing w:after="480"/>
        <w:ind w:firstLine="720"/>
      </w:pPr>
      <w:r>
        <w:t xml:space="preserve">This system is much more convenient and efficiency than the old style paper tickets. With this system, user are also upgraded which mean that they do not need to wait for the tickets to arrive in the spot. However, the current mobile phone that installed the app will alert user when the number is nearly reach. Besides that, user’s mobile phone and the shop screen display are synced, it is very convenient to user for checking the ticket number in every single minute. The more feature in this system is to cancel the ticket by using mobile app. Thus, this system also can calculate the total number of the queuing.  </w:t>
      </w:r>
    </w:p>
    <w:p w:rsidR="0060207B" w:rsidRDefault="0060207B" w:rsidP="0060207B">
      <w:pPr>
        <w:pStyle w:val="Heading4"/>
      </w:pPr>
      <w:r>
        <w:t>Smart Queuing Management System</w:t>
      </w:r>
      <w:r>
        <w:tab/>
      </w:r>
    </w:p>
    <w:p w:rsidR="0060207B" w:rsidRDefault="0060207B" w:rsidP="00F7437F">
      <w:pPr>
        <w:spacing w:after="480"/>
        <w:ind w:firstLine="720"/>
      </w:pPr>
      <w:r>
        <w:t>The system is customized made by KAPS LTD. This system is able to run in two methods which are stand alone or run in LAN AND WAN environments. In addition, it can accommodate third party integration with either external database or software application. It also includes a database and all of the event</w:t>
      </w:r>
      <w:r w:rsidR="00877177">
        <w:t>s</w:t>
      </w:r>
      <w:r>
        <w:t xml:space="preserve"> are stored in order to retr</w:t>
      </w:r>
      <w:r w:rsidR="00F7437F">
        <w:t xml:space="preserve">ieve data or data evaluation.  </w:t>
      </w:r>
    </w:p>
    <w:p w:rsidR="0060207B" w:rsidRDefault="0060207B" w:rsidP="00F7437F">
      <w:pPr>
        <w:spacing w:after="480"/>
        <w:ind w:firstLine="720"/>
      </w:pPr>
      <w:r>
        <w:t xml:space="preserve">Smart queuing management system can be paper based or paperless method. </w:t>
      </w:r>
      <w:r w:rsidR="004912A1">
        <w:t xml:space="preserve">In paperless method, </w:t>
      </w:r>
      <w:r>
        <w:t>customer</w:t>
      </w:r>
      <w:r w:rsidR="004912A1">
        <w:t xml:space="preserve">s are </w:t>
      </w:r>
      <w:r>
        <w:t>queuing in the</w:t>
      </w:r>
      <w:r w:rsidR="004912A1">
        <w:t xml:space="preserve"> line without holding </w:t>
      </w:r>
      <w:r>
        <w:t>any paper ticket. In this system, the touch pads is provided in the reception</w:t>
      </w:r>
      <w:r w:rsidR="004912A1">
        <w:t xml:space="preserve"> place</w:t>
      </w:r>
      <w:r>
        <w:t xml:space="preserve">, the customer only have to key in their handphone number on the touch pad in order to get the services. After punches in the handphone number, customer will receives an SMS indicate them the number they are on the queue. In this time, customer can busy with their own business and do not afraid to miss their turn. A SMS will send to the customer handphone when there are about two people in front of the customer. Thus, customer must go back to the reception after received the SMS and get ready to be called. Lastly, LED notice board will display and call out the number when the number is reach. </w:t>
      </w:r>
    </w:p>
    <w:p w:rsidR="0060207B" w:rsidRDefault="0060207B" w:rsidP="0060207B">
      <w:pPr>
        <w:ind w:firstLine="720"/>
      </w:pPr>
    </w:p>
    <w:p w:rsidR="00F7437F" w:rsidRDefault="00F7437F" w:rsidP="0060207B">
      <w:pPr>
        <w:ind w:firstLine="720"/>
      </w:pPr>
    </w:p>
    <w:p w:rsidR="00F7437F" w:rsidRDefault="00F7437F" w:rsidP="004912A1"/>
    <w:p w:rsidR="0060207B" w:rsidRDefault="002E1484" w:rsidP="0060207B">
      <w:pPr>
        <w:pStyle w:val="Heading5"/>
      </w:pPr>
      <w:r>
        <w:lastRenderedPageBreak/>
        <w:t>Smart Queuing Management System’s Features</w:t>
      </w:r>
    </w:p>
    <w:p w:rsidR="002E1484" w:rsidRPr="002E1484" w:rsidRDefault="002E1484" w:rsidP="002E1484">
      <w:pPr>
        <w:ind w:firstLine="720"/>
      </w:pPr>
    </w:p>
    <w:p w:rsidR="002E1484" w:rsidRDefault="002E1484" w:rsidP="00FB3667">
      <w:pPr>
        <w:spacing w:after="480"/>
        <w:ind w:firstLine="720"/>
      </w:pPr>
      <w:r w:rsidRPr="002E1484">
        <w:t>Smart queuing management system is a system that can support up to three service types and also 16 serving counters. Besides, daily efficiency reports help to estimate of the customer arrival time and also wait time to receive service. There have a high quality thermal printer to dispense the queuing numbers to the customer. The queuing numbers have clearly printed out the branch name, time and date of issues</w:t>
      </w:r>
      <w:r>
        <w:t>.</w:t>
      </w:r>
    </w:p>
    <w:p w:rsidR="002E1484" w:rsidRDefault="002E1484" w:rsidP="002E1484">
      <w:pPr>
        <w:pStyle w:val="Heading4"/>
      </w:pPr>
      <w:r w:rsidRPr="002E1484">
        <w:t>SMARTQUEUE®</w:t>
      </w:r>
    </w:p>
    <w:p w:rsidR="0060207B" w:rsidRDefault="002E1484" w:rsidP="00FB3667">
      <w:pPr>
        <w:spacing w:after="480"/>
        <w:ind w:firstLine="720"/>
      </w:pPr>
      <w:r w:rsidRPr="002E1484">
        <w:t>SMARTQUEUE® by Business Smart Solution Pty Ltd is a queuing system that with many features inside. It is a successful product in multimedia queuing management system. The objective of the system is not only to overcome the long queue problem, yet this system is for high efficiency organization of queuing and also effective customer service with its ticketless system. Aside from that, it will record down all of the customer service transaction in order to have more improved in company performance.</w:t>
      </w:r>
    </w:p>
    <w:p w:rsidR="002E1484" w:rsidRDefault="002E1484" w:rsidP="002E1484">
      <w:pPr>
        <w:pStyle w:val="Heading5"/>
      </w:pPr>
      <w:r>
        <w:t>SMARTQUEUE®’s Features</w:t>
      </w:r>
    </w:p>
    <w:p w:rsidR="00E033C7" w:rsidRPr="00E033C7" w:rsidRDefault="00E033C7" w:rsidP="00E033C7">
      <w:pPr>
        <w:ind w:firstLine="720"/>
      </w:pPr>
    </w:p>
    <w:p w:rsidR="0060207B" w:rsidRDefault="00E033C7" w:rsidP="00F7437F">
      <w:pPr>
        <w:spacing w:after="480"/>
        <w:ind w:firstLine="720"/>
      </w:pPr>
      <w:r w:rsidRPr="00E033C7">
        <w:t>The main feature of this system has covered the company from customer service point to executive meeting room. For example, some queuing system is a visual-based queue management system which mean customer have to keep alert the numbering. Besides main feature, SMARTQUEUE® is flexible licensing structure that can handling, registering and managing an unlimited number of users. It is a simpler-to-use interface, there is no need any extra hardware like keyboard or mouse required as everything operates within the SOE (System Operating Environment). Moreover, the unique feature of the system is its ability to notify customer when service is turn appro</w:t>
      </w:r>
      <w:r w:rsidR="009F5319">
        <w:t xml:space="preserve">aches via SMS or e-mail.       </w:t>
      </w:r>
    </w:p>
    <w:p w:rsidR="009F5319" w:rsidRDefault="009F5319" w:rsidP="00E033C7">
      <w:pPr>
        <w:ind w:firstLine="720"/>
      </w:pPr>
    </w:p>
    <w:p w:rsidR="0060207B" w:rsidRPr="009F5319" w:rsidRDefault="009F5319" w:rsidP="00E53E8E">
      <w:pPr>
        <w:spacing w:after="480"/>
        <w:jc w:val="center"/>
        <w:rPr>
          <w:noProof/>
          <w:lang w:val="en-US"/>
        </w:rPr>
      </w:pPr>
      <w:r>
        <w:rPr>
          <w:noProof/>
          <w:lang w:val="en-US"/>
        </w:rPr>
        <w:lastRenderedPageBreak/>
        <w:drawing>
          <wp:inline distT="0" distB="0" distL="0" distR="0">
            <wp:extent cx="1847850" cy="19513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6313" cy="1960269"/>
                    </a:xfrm>
                    <a:prstGeom prst="rect">
                      <a:avLst/>
                    </a:prstGeom>
                  </pic:spPr>
                </pic:pic>
              </a:graphicData>
            </a:graphic>
          </wp:inline>
        </w:drawing>
      </w:r>
    </w:p>
    <w:p w:rsidR="003C4266" w:rsidRPr="00BD12E3" w:rsidRDefault="00B17EBF" w:rsidP="00BD12E3">
      <w:pPr>
        <w:spacing w:after="480"/>
        <w:jc w:val="center"/>
        <w:rPr>
          <w:b/>
          <w:noProof/>
          <w:lang w:val="en-US"/>
        </w:rPr>
      </w:pPr>
      <w:r>
        <w:rPr>
          <w:b/>
          <w:noProof/>
          <w:lang w:val="en-US"/>
        </w:rPr>
        <w:t>Figure 2.9</w:t>
      </w:r>
      <w:r w:rsidR="00E033C7" w:rsidRPr="00E53E8E">
        <w:rPr>
          <w:b/>
          <w:noProof/>
          <w:lang w:val="en-US"/>
        </w:rPr>
        <w:t xml:space="preserve">: </w:t>
      </w:r>
      <w:r w:rsidR="007B6A0D" w:rsidRPr="00E53E8E">
        <w:rPr>
          <w:b/>
          <w:noProof/>
          <w:lang w:val="en-US"/>
        </w:rPr>
        <w:t>Example</w:t>
      </w:r>
      <w:r w:rsidR="00E033C7" w:rsidRPr="00E53E8E">
        <w:rPr>
          <w:b/>
          <w:noProof/>
          <w:lang w:val="en-US"/>
        </w:rPr>
        <w:t xml:space="preserve"> of SMS notification</w:t>
      </w:r>
    </w:p>
    <w:p w:rsidR="00E033C7" w:rsidRDefault="00E033C7" w:rsidP="00E033C7">
      <w:pPr>
        <w:pStyle w:val="Heading3"/>
      </w:pPr>
      <w:bookmarkStart w:id="52" w:name="_Toc409073814"/>
      <w:r>
        <w:t>Conclusion</w:t>
      </w:r>
      <w:bookmarkEnd w:id="52"/>
    </w:p>
    <w:p w:rsidR="009027A7" w:rsidRDefault="00E033C7" w:rsidP="00F7437F">
      <w:pPr>
        <w:spacing w:after="480"/>
        <w:ind w:firstLine="720"/>
      </w:pPr>
      <w:r w:rsidRPr="00E033C7">
        <w:t>Smart queuing system derives a wide range with different method. Related existing software have summarized in a table as below. Table 2.1 show</w:t>
      </w:r>
      <w:r w:rsidR="0040793D">
        <w:t>s</w:t>
      </w:r>
      <w:r w:rsidRPr="00E033C7">
        <w:t xml:space="preserve"> the comparison between some types o</w:t>
      </w:r>
      <w:r w:rsidR="009F5319">
        <w:t>f existing system. The symbol “</w:t>
      </w:r>
      <w:r w:rsidR="009F5319" w:rsidRPr="00F7437F">
        <w:rPr>
          <w:noProof/>
          <w:lang w:val="en-US"/>
        </w:rPr>
        <w:drawing>
          <wp:inline distT="0" distB="0" distL="0" distR="0">
            <wp:extent cx="143301" cy="153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582" cy="154986"/>
                    </a:xfrm>
                    <a:prstGeom prst="rect">
                      <a:avLst/>
                    </a:prstGeom>
                    <a:noFill/>
                  </pic:spPr>
                </pic:pic>
              </a:graphicData>
            </a:graphic>
          </wp:inline>
        </w:drawing>
      </w:r>
      <w:r w:rsidRPr="00E033C7">
        <w:t>” meaning that the system is containing the feature in th</w:t>
      </w:r>
      <w:r w:rsidR="009F5319">
        <w:t>e system. In contrast, symbol “</w:t>
      </w:r>
      <w:r w:rsidR="009F5319" w:rsidRPr="00F7437F">
        <w:rPr>
          <w:noProof/>
          <w:lang w:val="en-US"/>
        </w:rPr>
        <w:drawing>
          <wp:inline distT="0" distB="0" distL="0" distR="0">
            <wp:extent cx="129654" cy="141531"/>
            <wp:effectExtent l="0" t="0" r="3810" b="0"/>
            <wp:docPr id="72" name="Picture 72"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833" cy="150459"/>
                    </a:xfrm>
                    <a:prstGeom prst="rect">
                      <a:avLst/>
                    </a:prstGeom>
                    <a:noFill/>
                    <a:ln>
                      <a:noFill/>
                    </a:ln>
                  </pic:spPr>
                </pic:pic>
              </a:graphicData>
            </a:graphic>
          </wp:inline>
        </w:drawing>
      </w:r>
      <w:r w:rsidRPr="00E033C7">
        <w:t>” is the opposite meaning with the tick symbol which mean the system does not have that feature in the system.</w:t>
      </w:r>
    </w:p>
    <w:tbl>
      <w:tblPr>
        <w:tblpPr w:leftFromText="180" w:rightFromText="180" w:vertAnchor="text" w:horzAnchor="margin" w:tblpXSpec="center" w:tblpY="442"/>
        <w:tblW w:w="79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1E0"/>
      </w:tblPr>
      <w:tblGrid>
        <w:gridCol w:w="1457"/>
        <w:gridCol w:w="875"/>
        <w:gridCol w:w="855"/>
        <w:gridCol w:w="945"/>
        <w:gridCol w:w="900"/>
        <w:gridCol w:w="665"/>
        <w:gridCol w:w="832"/>
        <w:gridCol w:w="762"/>
        <w:gridCol w:w="621"/>
      </w:tblGrid>
      <w:tr w:rsidR="009F5319" w:rsidRPr="00473D43" w:rsidTr="008373B3">
        <w:trPr>
          <w:trHeight w:val="465"/>
        </w:trPr>
        <w:tc>
          <w:tcPr>
            <w:tcW w:w="1457" w:type="dxa"/>
            <w:vMerge w:val="restart"/>
            <w:vAlign w:val="center"/>
          </w:tcPr>
          <w:p w:rsidR="009F5319" w:rsidRPr="002D220A" w:rsidRDefault="009F5319" w:rsidP="008373B3">
            <w:pPr>
              <w:spacing w:line="240" w:lineRule="auto"/>
              <w:jc w:val="center"/>
              <w:rPr>
                <w:b/>
                <w:color w:val="000000"/>
                <w:sz w:val="16"/>
                <w:szCs w:val="16"/>
              </w:rPr>
            </w:pPr>
            <w:r w:rsidRPr="002D220A">
              <w:rPr>
                <w:b/>
                <w:color w:val="000000"/>
                <w:sz w:val="16"/>
                <w:szCs w:val="16"/>
              </w:rPr>
              <w:t>Software</w:t>
            </w:r>
          </w:p>
        </w:tc>
        <w:tc>
          <w:tcPr>
            <w:tcW w:w="6455" w:type="dxa"/>
            <w:gridSpan w:val="8"/>
          </w:tcPr>
          <w:p w:rsidR="009F5319" w:rsidRPr="002D220A" w:rsidRDefault="009F5319" w:rsidP="008373B3">
            <w:pPr>
              <w:spacing w:line="240" w:lineRule="auto"/>
              <w:jc w:val="center"/>
              <w:rPr>
                <w:b/>
                <w:color w:val="000000"/>
                <w:sz w:val="16"/>
                <w:szCs w:val="16"/>
              </w:rPr>
            </w:pPr>
            <w:r w:rsidRPr="002D220A">
              <w:rPr>
                <w:b/>
                <w:color w:val="000000"/>
                <w:sz w:val="16"/>
                <w:szCs w:val="16"/>
              </w:rPr>
              <w:t>Comparison</w:t>
            </w:r>
          </w:p>
        </w:tc>
      </w:tr>
      <w:tr w:rsidR="009F5319" w:rsidRPr="00473D43" w:rsidTr="001C4D2A">
        <w:trPr>
          <w:trHeight w:val="1160"/>
        </w:trPr>
        <w:tc>
          <w:tcPr>
            <w:tcW w:w="1457" w:type="dxa"/>
            <w:vMerge/>
          </w:tcPr>
          <w:p w:rsidR="009F5319" w:rsidRPr="002D220A" w:rsidRDefault="009F5319" w:rsidP="008373B3">
            <w:pPr>
              <w:spacing w:line="240" w:lineRule="auto"/>
              <w:jc w:val="center"/>
              <w:rPr>
                <w:b/>
                <w:color w:val="000000"/>
                <w:sz w:val="16"/>
                <w:szCs w:val="16"/>
              </w:rPr>
            </w:pPr>
          </w:p>
        </w:tc>
        <w:tc>
          <w:tcPr>
            <w:tcW w:w="875" w:type="dxa"/>
          </w:tcPr>
          <w:p w:rsidR="009F5319" w:rsidRPr="002D220A" w:rsidRDefault="009F5319" w:rsidP="008373B3">
            <w:pPr>
              <w:spacing w:line="240" w:lineRule="auto"/>
              <w:rPr>
                <w:b/>
                <w:color w:val="000000"/>
                <w:sz w:val="16"/>
                <w:szCs w:val="16"/>
              </w:rPr>
            </w:pPr>
            <w:r w:rsidRPr="002D220A">
              <w:rPr>
                <w:b/>
                <w:color w:val="000000"/>
                <w:sz w:val="16"/>
                <w:szCs w:val="16"/>
              </w:rPr>
              <w:t>Terminal at branch</w:t>
            </w:r>
          </w:p>
          <w:p w:rsidR="009F5319" w:rsidRPr="002D220A" w:rsidRDefault="009F5319" w:rsidP="008373B3">
            <w:pPr>
              <w:spacing w:line="240" w:lineRule="auto"/>
              <w:jc w:val="center"/>
              <w:rPr>
                <w:b/>
                <w:color w:val="000000"/>
                <w:sz w:val="16"/>
                <w:szCs w:val="16"/>
              </w:rPr>
            </w:pPr>
          </w:p>
        </w:tc>
        <w:tc>
          <w:tcPr>
            <w:tcW w:w="855" w:type="dxa"/>
          </w:tcPr>
          <w:p w:rsidR="009F5319" w:rsidRPr="002D220A" w:rsidRDefault="009F5319" w:rsidP="008373B3">
            <w:pPr>
              <w:spacing w:line="240" w:lineRule="auto"/>
              <w:jc w:val="center"/>
              <w:rPr>
                <w:b/>
                <w:color w:val="000000"/>
                <w:sz w:val="16"/>
                <w:szCs w:val="16"/>
              </w:rPr>
            </w:pPr>
            <w:r w:rsidRPr="002D220A">
              <w:rPr>
                <w:b/>
                <w:color w:val="000000"/>
                <w:sz w:val="16"/>
                <w:szCs w:val="16"/>
              </w:rPr>
              <w:t>Online Get Ticket</w:t>
            </w:r>
          </w:p>
        </w:tc>
        <w:tc>
          <w:tcPr>
            <w:tcW w:w="945" w:type="dxa"/>
          </w:tcPr>
          <w:p w:rsidR="009F5319" w:rsidRPr="002D220A" w:rsidRDefault="009027A7" w:rsidP="008373B3">
            <w:pPr>
              <w:spacing w:line="240" w:lineRule="auto"/>
              <w:jc w:val="center"/>
              <w:rPr>
                <w:b/>
                <w:color w:val="000000"/>
                <w:sz w:val="16"/>
                <w:szCs w:val="16"/>
              </w:rPr>
            </w:pPr>
            <w:r w:rsidRPr="002D220A">
              <w:rPr>
                <w:b/>
                <w:color w:val="000000"/>
                <w:sz w:val="16"/>
                <w:szCs w:val="16"/>
              </w:rPr>
              <w:t>Advanced Queue System</w:t>
            </w:r>
          </w:p>
        </w:tc>
        <w:tc>
          <w:tcPr>
            <w:tcW w:w="900" w:type="dxa"/>
          </w:tcPr>
          <w:p w:rsidR="009F5319" w:rsidRPr="002D220A" w:rsidRDefault="009F5319" w:rsidP="008373B3">
            <w:pPr>
              <w:spacing w:line="240" w:lineRule="auto"/>
              <w:jc w:val="center"/>
              <w:rPr>
                <w:b/>
                <w:color w:val="000000"/>
                <w:sz w:val="16"/>
                <w:szCs w:val="16"/>
              </w:rPr>
            </w:pPr>
            <w:r w:rsidRPr="002D220A">
              <w:rPr>
                <w:b/>
                <w:color w:val="000000"/>
                <w:sz w:val="16"/>
                <w:szCs w:val="16"/>
              </w:rPr>
              <w:t>Internet Connectivity required</w:t>
            </w:r>
          </w:p>
        </w:tc>
        <w:tc>
          <w:tcPr>
            <w:tcW w:w="665" w:type="dxa"/>
          </w:tcPr>
          <w:p w:rsidR="009F5319" w:rsidRPr="002D220A" w:rsidRDefault="009F5319" w:rsidP="008373B3">
            <w:pPr>
              <w:spacing w:line="240" w:lineRule="auto"/>
              <w:jc w:val="center"/>
              <w:rPr>
                <w:b/>
                <w:color w:val="000000"/>
                <w:sz w:val="16"/>
                <w:szCs w:val="16"/>
              </w:rPr>
            </w:pPr>
            <w:r w:rsidRPr="002D220A">
              <w:rPr>
                <w:b/>
                <w:color w:val="000000"/>
                <w:sz w:val="16"/>
                <w:szCs w:val="16"/>
              </w:rPr>
              <w:t xml:space="preserve">Notice by SMS </w:t>
            </w:r>
          </w:p>
        </w:tc>
        <w:tc>
          <w:tcPr>
            <w:tcW w:w="832" w:type="dxa"/>
          </w:tcPr>
          <w:p w:rsidR="009F5319" w:rsidRPr="002D220A" w:rsidRDefault="009F5319" w:rsidP="008373B3">
            <w:pPr>
              <w:spacing w:line="240" w:lineRule="auto"/>
              <w:jc w:val="center"/>
              <w:rPr>
                <w:b/>
                <w:color w:val="000000"/>
                <w:sz w:val="16"/>
                <w:szCs w:val="16"/>
              </w:rPr>
            </w:pPr>
            <w:r w:rsidRPr="002D220A">
              <w:rPr>
                <w:b/>
                <w:color w:val="000000"/>
                <w:sz w:val="16"/>
                <w:szCs w:val="16"/>
              </w:rPr>
              <w:t>Portable queue system</w:t>
            </w:r>
          </w:p>
        </w:tc>
        <w:tc>
          <w:tcPr>
            <w:tcW w:w="762" w:type="dxa"/>
          </w:tcPr>
          <w:p w:rsidR="009F5319" w:rsidRPr="002D220A" w:rsidRDefault="009F5319" w:rsidP="008373B3">
            <w:pPr>
              <w:spacing w:line="240" w:lineRule="auto"/>
              <w:jc w:val="center"/>
              <w:rPr>
                <w:b/>
                <w:color w:val="000000"/>
                <w:sz w:val="16"/>
                <w:szCs w:val="16"/>
              </w:rPr>
            </w:pPr>
            <w:r w:rsidRPr="002D220A">
              <w:rPr>
                <w:b/>
                <w:color w:val="000000"/>
                <w:sz w:val="16"/>
                <w:szCs w:val="16"/>
              </w:rPr>
              <w:t>Paper based ticket</w:t>
            </w:r>
          </w:p>
        </w:tc>
        <w:tc>
          <w:tcPr>
            <w:tcW w:w="621" w:type="dxa"/>
          </w:tcPr>
          <w:p w:rsidR="009F5319" w:rsidRPr="002D220A" w:rsidRDefault="009F5319" w:rsidP="008373B3">
            <w:pPr>
              <w:spacing w:line="240" w:lineRule="auto"/>
              <w:rPr>
                <w:b/>
                <w:color w:val="000000"/>
                <w:sz w:val="16"/>
                <w:szCs w:val="16"/>
              </w:rPr>
            </w:pPr>
            <w:r w:rsidRPr="002D220A">
              <w:rPr>
                <w:b/>
                <w:color w:val="000000"/>
                <w:sz w:val="16"/>
                <w:szCs w:val="16"/>
              </w:rPr>
              <w:t>Paper less ticket</w:t>
            </w:r>
          </w:p>
        </w:tc>
      </w:tr>
      <w:tr w:rsidR="009F5319" w:rsidRPr="00473D43" w:rsidTr="001C4D2A">
        <w:trPr>
          <w:trHeight w:val="451"/>
        </w:trPr>
        <w:tc>
          <w:tcPr>
            <w:tcW w:w="1457" w:type="dxa"/>
          </w:tcPr>
          <w:p w:rsidR="009F5319" w:rsidRPr="002D220A" w:rsidRDefault="009F5319" w:rsidP="008373B3">
            <w:pPr>
              <w:spacing w:line="240" w:lineRule="auto"/>
              <w:jc w:val="center"/>
              <w:rPr>
                <w:b/>
                <w:color w:val="000000"/>
                <w:sz w:val="16"/>
                <w:szCs w:val="16"/>
              </w:rPr>
            </w:pPr>
            <w:r w:rsidRPr="002D220A">
              <w:rPr>
                <w:b/>
                <w:color w:val="000000"/>
                <w:sz w:val="16"/>
                <w:szCs w:val="16"/>
              </w:rPr>
              <w:t>QtracVR virtual queuing system</w:t>
            </w:r>
          </w:p>
        </w:tc>
        <w:tc>
          <w:tcPr>
            <w:tcW w:w="875" w:type="dxa"/>
          </w:tcPr>
          <w:p w:rsidR="009F5319" w:rsidRPr="00473D43" w:rsidRDefault="009F5319" w:rsidP="008373B3">
            <w:pPr>
              <w:spacing w:line="240" w:lineRule="auto"/>
              <w:jc w:val="center"/>
              <w:rPr>
                <w:color w:val="000000"/>
                <w:sz w:val="16"/>
                <w:szCs w:val="16"/>
              </w:rPr>
            </w:pPr>
            <w:r w:rsidRPr="00473D43">
              <w:rPr>
                <w:noProof/>
                <w:color w:val="000000"/>
                <w:sz w:val="16"/>
                <w:szCs w:val="16"/>
                <w:shd w:val="pct15" w:color="auto" w:fill="FFFFFF"/>
                <w:lang w:val="en-US"/>
              </w:rPr>
              <w:drawing>
                <wp:inline distT="0" distB="0" distL="0" distR="0">
                  <wp:extent cx="257175" cy="275034"/>
                  <wp:effectExtent l="0" t="0" r="0" b="0"/>
                  <wp:docPr id="73" name="Picture 73" descr="C:\Users\User\Desktop\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Tick.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046" cy="280243"/>
                          </a:xfrm>
                          <a:prstGeom prst="rect">
                            <a:avLst/>
                          </a:prstGeom>
                          <a:noFill/>
                          <a:ln>
                            <a:noFill/>
                          </a:ln>
                        </pic:spPr>
                      </pic:pic>
                    </a:graphicData>
                  </a:graphic>
                </wp:inline>
              </w:drawing>
            </w:r>
          </w:p>
        </w:tc>
        <w:tc>
          <w:tcPr>
            <w:tcW w:w="855"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74" name="Picture 74"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945" w:type="dxa"/>
          </w:tcPr>
          <w:p w:rsidR="009F5319" w:rsidRPr="00473D43" w:rsidRDefault="001C4D2A"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900"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76" name="Picture 76"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66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832"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78" name="Picture 78"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762"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621"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42" name="Picture 42"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r>
      <w:tr w:rsidR="009F5319" w:rsidRPr="00473D43" w:rsidTr="001C4D2A">
        <w:trPr>
          <w:trHeight w:val="451"/>
        </w:trPr>
        <w:tc>
          <w:tcPr>
            <w:tcW w:w="1457" w:type="dxa"/>
          </w:tcPr>
          <w:p w:rsidR="009F5319" w:rsidRPr="002D220A" w:rsidRDefault="009F5319" w:rsidP="008373B3">
            <w:pPr>
              <w:spacing w:line="240" w:lineRule="auto"/>
              <w:jc w:val="center"/>
              <w:rPr>
                <w:b/>
                <w:color w:val="000000"/>
                <w:sz w:val="16"/>
                <w:szCs w:val="16"/>
              </w:rPr>
            </w:pPr>
            <w:r w:rsidRPr="002D220A">
              <w:rPr>
                <w:b/>
                <w:color w:val="000000"/>
                <w:sz w:val="16"/>
                <w:szCs w:val="16"/>
              </w:rPr>
              <w:t>Online e-Queuing System</w:t>
            </w:r>
          </w:p>
        </w:tc>
        <w:tc>
          <w:tcPr>
            <w:tcW w:w="875"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80" name="Picture 80"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85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945" w:type="dxa"/>
          </w:tcPr>
          <w:p w:rsidR="009F5319" w:rsidRPr="00473D43" w:rsidRDefault="003C4266"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82" name="Picture 82"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900" w:type="dxa"/>
          </w:tcPr>
          <w:p w:rsidR="009F5319" w:rsidRPr="00473D43" w:rsidRDefault="009F5319" w:rsidP="008373B3">
            <w:pPr>
              <w:spacing w:line="240" w:lineRule="auto"/>
              <w:jc w:val="center"/>
              <w:rPr>
                <w:i/>
                <w:color w:val="000000"/>
                <w:sz w:val="16"/>
                <w:szCs w:val="16"/>
              </w:rPr>
            </w:pPr>
            <w:r w:rsidRPr="00473D43">
              <w:rPr>
                <w:noProof/>
                <w:color w:val="000000"/>
                <w:sz w:val="16"/>
                <w:szCs w:val="16"/>
                <w:lang w:val="en-US"/>
              </w:rPr>
              <w:drawing>
                <wp:inline distT="0" distB="0" distL="0" distR="0">
                  <wp:extent cx="255905" cy="274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66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832"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762"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85" name="Picture 85"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621"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r>
      <w:tr w:rsidR="009F5319" w:rsidRPr="00473D43" w:rsidTr="001C4D2A">
        <w:trPr>
          <w:trHeight w:val="438"/>
        </w:trPr>
        <w:tc>
          <w:tcPr>
            <w:tcW w:w="1457" w:type="dxa"/>
          </w:tcPr>
          <w:p w:rsidR="009F5319" w:rsidRPr="002D220A" w:rsidRDefault="009F5319" w:rsidP="008373B3">
            <w:pPr>
              <w:spacing w:line="240" w:lineRule="auto"/>
              <w:jc w:val="center"/>
              <w:rPr>
                <w:b/>
                <w:color w:val="000000"/>
                <w:sz w:val="16"/>
                <w:szCs w:val="16"/>
              </w:rPr>
            </w:pPr>
            <w:r w:rsidRPr="002D220A">
              <w:rPr>
                <w:b/>
                <w:color w:val="000000"/>
                <w:sz w:val="16"/>
                <w:szCs w:val="16"/>
              </w:rPr>
              <w:t>Smart queuing management system</w:t>
            </w:r>
          </w:p>
        </w:tc>
        <w:tc>
          <w:tcPr>
            <w:tcW w:w="87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855"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49" name="Picture 49"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945" w:type="dxa"/>
          </w:tcPr>
          <w:p w:rsidR="009F5319" w:rsidRPr="00473D43" w:rsidRDefault="001C4D2A"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900"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66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832" w:type="dxa"/>
          </w:tcPr>
          <w:p w:rsidR="009F5319" w:rsidRPr="00473D43" w:rsidRDefault="009F5319" w:rsidP="008373B3">
            <w:pPr>
              <w:spacing w:line="240" w:lineRule="auto"/>
              <w:jc w:val="center"/>
              <w:rPr>
                <w:i/>
                <w:color w:val="000000"/>
                <w:sz w:val="16"/>
                <w:szCs w:val="16"/>
              </w:rPr>
            </w:pPr>
            <w:r w:rsidRPr="00473D43">
              <w:rPr>
                <w:b/>
                <w:noProof/>
                <w:sz w:val="16"/>
                <w:szCs w:val="16"/>
                <w:lang w:val="en-US"/>
              </w:rPr>
              <w:drawing>
                <wp:inline distT="0" distB="0" distL="0" distR="0">
                  <wp:extent cx="238125" cy="259938"/>
                  <wp:effectExtent l="0" t="0" r="0" b="0"/>
                  <wp:docPr id="45" name="Picture 45"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762"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621"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r>
      <w:tr w:rsidR="009F5319" w:rsidRPr="00473D43" w:rsidTr="001C4D2A">
        <w:trPr>
          <w:trHeight w:val="609"/>
        </w:trPr>
        <w:tc>
          <w:tcPr>
            <w:tcW w:w="1457" w:type="dxa"/>
          </w:tcPr>
          <w:p w:rsidR="009F5319" w:rsidRPr="002D220A" w:rsidRDefault="009F5319" w:rsidP="008373B3">
            <w:pPr>
              <w:spacing w:line="240" w:lineRule="auto"/>
              <w:jc w:val="center"/>
              <w:rPr>
                <w:b/>
                <w:color w:val="000000"/>
                <w:sz w:val="16"/>
                <w:szCs w:val="16"/>
              </w:rPr>
            </w:pPr>
            <w:r w:rsidRPr="002D220A">
              <w:rPr>
                <w:b/>
                <w:color w:val="000000"/>
                <w:sz w:val="16"/>
                <w:szCs w:val="16"/>
              </w:rPr>
              <w:t>SMARTQUEUE®</w:t>
            </w:r>
          </w:p>
        </w:tc>
        <w:tc>
          <w:tcPr>
            <w:tcW w:w="875"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855"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53" name="Picture 53"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945" w:type="dxa"/>
          </w:tcPr>
          <w:p w:rsidR="009F5319" w:rsidRPr="00473D43" w:rsidRDefault="001C4D2A"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900"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54" name="Picture 54"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665"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55" name="Picture 55"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832" w:type="dxa"/>
          </w:tcPr>
          <w:p w:rsidR="009F5319" w:rsidRPr="00473D43" w:rsidRDefault="009F5319" w:rsidP="008373B3">
            <w:pPr>
              <w:spacing w:line="240" w:lineRule="auto"/>
              <w:jc w:val="center"/>
              <w:rPr>
                <w:i/>
                <w:color w:val="000000"/>
                <w:sz w:val="16"/>
                <w:szCs w:val="16"/>
              </w:rPr>
            </w:pPr>
            <w:r w:rsidRPr="00473D43">
              <w:rPr>
                <w:b/>
                <w:noProof/>
                <w:sz w:val="16"/>
                <w:szCs w:val="16"/>
                <w:lang w:val="en-US"/>
              </w:rPr>
              <w:drawing>
                <wp:inline distT="0" distB="0" distL="0" distR="0">
                  <wp:extent cx="238125" cy="259938"/>
                  <wp:effectExtent l="0" t="0" r="0" b="0"/>
                  <wp:docPr id="56" name="Picture 56"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c>
          <w:tcPr>
            <w:tcW w:w="762" w:type="dxa"/>
          </w:tcPr>
          <w:p w:rsidR="009F5319" w:rsidRPr="00473D43" w:rsidRDefault="009F5319" w:rsidP="008373B3">
            <w:pPr>
              <w:spacing w:line="240" w:lineRule="auto"/>
              <w:jc w:val="center"/>
              <w:rPr>
                <w:color w:val="000000"/>
                <w:sz w:val="16"/>
                <w:szCs w:val="16"/>
              </w:rPr>
            </w:pPr>
            <w:r w:rsidRPr="00473D43">
              <w:rPr>
                <w:noProof/>
                <w:color w:val="000000"/>
                <w:sz w:val="16"/>
                <w:szCs w:val="16"/>
                <w:lang w:val="en-US"/>
              </w:rPr>
              <w:drawing>
                <wp:inline distT="0" distB="0" distL="0" distR="0">
                  <wp:extent cx="255905" cy="274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74320"/>
                          </a:xfrm>
                          <a:prstGeom prst="rect">
                            <a:avLst/>
                          </a:prstGeom>
                          <a:noFill/>
                        </pic:spPr>
                      </pic:pic>
                    </a:graphicData>
                  </a:graphic>
                </wp:inline>
              </w:drawing>
            </w:r>
          </w:p>
        </w:tc>
        <w:tc>
          <w:tcPr>
            <w:tcW w:w="621" w:type="dxa"/>
          </w:tcPr>
          <w:p w:rsidR="009F5319" w:rsidRPr="00473D43" w:rsidRDefault="009F5319" w:rsidP="008373B3">
            <w:pPr>
              <w:spacing w:line="240" w:lineRule="auto"/>
              <w:jc w:val="center"/>
              <w:rPr>
                <w:color w:val="000000"/>
                <w:sz w:val="16"/>
                <w:szCs w:val="16"/>
              </w:rPr>
            </w:pPr>
            <w:r w:rsidRPr="00473D43">
              <w:rPr>
                <w:b/>
                <w:noProof/>
                <w:sz w:val="16"/>
                <w:szCs w:val="16"/>
                <w:lang w:val="en-US"/>
              </w:rPr>
              <w:drawing>
                <wp:inline distT="0" distB="0" distL="0" distR="0">
                  <wp:extent cx="238125" cy="259938"/>
                  <wp:effectExtent l="0" t="0" r="0" b="0"/>
                  <wp:docPr id="57" name="Picture 57" descr="C:\Users\User\Desktop\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ros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12" cy="267893"/>
                          </a:xfrm>
                          <a:prstGeom prst="rect">
                            <a:avLst/>
                          </a:prstGeom>
                          <a:noFill/>
                          <a:ln>
                            <a:noFill/>
                          </a:ln>
                        </pic:spPr>
                      </pic:pic>
                    </a:graphicData>
                  </a:graphic>
                </wp:inline>
              </w:drawing>
            </w:r>
          </w:p>
        </w:tc>
      </w:tr>
    </w:tbl>
    <w:p w:rsidR="0099399F" w:rsidRPr="00BD12E3" w:rsidRDefault="0005557A" w:rsidP="00BD12E3">
      <w:pPr>
        <w:jc w:val="center"/>
        <w:rPr>
          <w:b/>
        </w:rPr>
      </w:pPr>
      <w:r>
        <w:rPr>
          <w:b/>
        </w:rPr>
        <w:t>Table 2.1: Comparison Table in Related Existing S</w:t>
      </w:r>
      <w:r w:rsidR="00FD4125" w:rsidRPr="00FD4125">
        <w:rPr>
          <w:b/>
        </w:rPr>
        <w:t>ystem</w:t>
      </w:r>
    </w:p>
    <w:p w:rsidR="005B6D48" w:rsidRDefault="005B6D48">
      <w:pPr>
        <w:spacing w:after="200" w:line="276" w:lineRule="auto"/>
        <w:jc w:val="left"/>
      </w:pPr>
    </w:p>
    <w:p w:rsidR="005B6D48" w:rsidRDefault="00577CA5" w:rsidP="005B6D48">
      <w:pPr>
        <w:pStyle w:val="Heading1"/>
      </w:pPr>
      <w:bookmarkStart w:id="53" w:name="_Toc291065759"/>
      <w:bookmarkStart w:id="54" w:name="_Toc346725413"/>
      <w:bookmarkEnd w:id="53"/>
      <w:bookmarkEnd w:id="54"/>
      <w:r>
        <w:lastRenderedPageBreak/>
        <w:br/>
      </w:r>
      <w:bookmarkStart w:id="55" w:name="_Toc409073815"/>
      <w:r>
        <w:t>METHODOLOGY</w:t>
      </w:r>
      <w:bookmarkEnd w:id="55"/>
    </w:p>
    <w:p w:rsidR="002A081E" w:rsidRDefault="00577CA5" w:rsidP="002A081E">
      <w:pPr>
        <w:pStyle w:val="Heading3"/>
      </w:pPr>
      <w:bookmarkStart w:id="56" w:name="_Toc409073816"/>
      <w:r>
        <w:t>Software Development Methodology</w:t>
      </w:r>
      <w:bookmarkEnd w:id="56"/>
    </w:p>
    <w:p w:rsidR="00577CA5" w:rsidRDefault="00577CA5" w:rsidP="00577CA5">
      <w:pPr>
        <w:spacing w:after="480"/>
        <w:ind w:firstLine="720"/>
      </w:pPr>
      <w:r w:rsidRPr="00577CA5">
        <w:t>System development methodology is used to plan, structure and control the process of developing an information system. A broad variety of frameworks have been developed over the years for example waterfall method, v-shaped method, incremental method, prototyping method and many more. However, different framework has its own pros and cons, thus choosing the best suitable framework based on the type of the projects. Before decided which approach to be used in developing software, the consideration have to examine from different organizational, project, technical and team perspectives</w:t>
      </w:r>
      <w:bookmarkStart w:id="57" w:name="_Toc291065762"/>
      <w:bookmarkStart w:id="58" w:name="_Toc346725416"/>
    </w:p>
    <w:p w:rsidR="002A081E" w:rsidRDefault="00577CA5" w:rsidP="00B7134E">
      <w:pPr>
        <w:spacing w:after="480"/>
        <w:ind w:firstLine="720"/>
      </w:pPr>
      <w:r>
        <w:t>The waterfall model has been widely used for software proj</w:t>
      </w:r>
      <w:r w:rsidR="007A1E4F">
        <w:t>ects ever since 1970.</w:t>
      </w:r>
      <w:r>
        <w:t xml:space="preserve"> This final year project is using waterfall model approach as its methodology. The waterfall activities are flow from one phase to another phase. Besides that, repetition to previous phase is allowed when the previous phase need corrections required and then flow once again from that phase.  Figure 3.1 showed the phases of the waterfall model. </w:t>
      </w:r>
      <w:bookmarkEnd w:id="57"/>
      <w:bookmarkEnd w:id="58"/>
    </w:p>
    <w:p w:rsidR="00B7134E" w:rsidRDefault="00B7134E" w:rsidP="00B7134E">
      <w:pPr>
        <w:spacing w:after="480"/>
        <w:ind w:firstLine="720"/>
      </w:pPr>
    </w:p>
    <w:p w:rsidR="007A1E4F" w:rsidRDefault="007A1E4F" w:rsidP="00B7134E">
      <w:pPr>
        <w:spacing w:after="480"/>
        <w:ind w:firstLine="720"/>
      </w:pPr>
    </w:p>
    <w:p w:rsidR="00B7134E" w:rsidRDefault="00B7134E" w:rsidP="00B7134E">
      <w:pPr>
        <w:spacing w:after="480"/>
        <w:ind w:firstLine="720"/>
        <w:rPr>
          <w:noProof/>
          <w:lang w:val="en-US"/>
        </w:rPr>
      </w:pPr>
    </w:p>
    <w:p w:rsidR="007A1E4F" w:rsidRDefault="007A1E4F" w:rsidP="00B7134E">
      <w:pPr>
        <w:spacing w:after="480"/>
        <w:ind w:firstLine="720"/>
        <w:rPr>
          <w:noProof/>
          <w:lang w:val="en-US"/>
        </w:rPr>
      </w:pPr>
    </w:p>
    <w:p w:rsidR="007A1E4F" w:rsidRDefault="007A1E4F" w:rsidP="00B7134E">
      <w:pPr>
        <w:spacing w:after="480"/>
        <w:ind w:firstLine="720"/>
        <w:rPr>
          <w:noProof/>
          <w:lang w:val="en-US"/>
        </w:rPr>
      </w:pPr>
    </w:p>
    <w:p w:rsidR="007A1E4F" w:rsidRDefault="007A1E4F" w:rsidP="00B7134E">
      <w:pPr>
        <w:spacing w:after="480"/>
        <w:ind w:firstLine="720"/>
        <w:rPr>
          <w:noProof/>
          <w:lang w:val="en-US"/>
        </w:rPr>
      </w:pPr>
    </w:p>
    <w:p w:rsidR="007A1E4F" w:rsidRPr="007A1E4F" w:rsidRDefault="007A1E4F" w:rsidP="007A1E4F">
      <w:pPr>
        <w:pStyle w:val="Caption"/>
        <w:jc w:val="left"/>
        <w:rPr>
          <w:noProof/>
          <w:lang w:val="en-US"/>
        </w:rPr>
      </w:pPr>
      <w:r>
        <w:rPr>
          <w:noProof/>
          <w:lang w:val="en-US"/>
        </w:rPr>
        <w:lastRenderedPageBreak/>
        <w:drawing>
          <wp:inline distT="0" distB="0" distL="0" distR="0">
            <wp:extent cx="5172075" cy="2145665"/>
            <wp:effectExtent l="0" t="0" r="952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2145665"/>
                    </a:xfrm>
                    <a:prstGeom prst="rect">
                      <a:avLst/>
                    </a:prstGeom>
                    <a:noFill/>
                  </pic:spPr>
                </pic:pic>
              </a:graphicData>
            </a:graphic>
          </wp:inline>
        </w:drawing>
      </w:r>
    </w:p>
    <w:p w:rsidR="00B7134E" w:rsidRPr="00A6332F" w:rsidRDefault="00B7134E" w:rsidP="007A1E4F">
      <w:pPr>
        <w:spacing w:after="480"/>
        <w:jc w:val="center"/>
        <w:rPr>
          <w:b/>
        </w:rPr>
      </w:pPr>
      <w:r w:rsidRPr="00A6332F">
        <w:rPr>
          <w:b/>
        </w:rPr>
        <w:t>Figure 3.1: A Waterfall Model</w:t>
      </w:r>
    </w:p>
    <w:p w:rsidR="00B7134E" w:rsidRDefault="00B7134E" w:rsidP="00B7134E">
      <w:pPr>
        <w:pStyle w:val="Heading3"/>
      </w:pPr>
      <w:bookmarkStart w:id="59" w:name="_Toc409073817"/>
      <w:r>
        <w:t>Communication Phase</w:t>
      </w:r>
      <w:bookmarkEnd w:id="59"/>
    </w:p>
    <w:p w:rsidR="00B7134E" w:rsidRDefault="00B7134E" w:rsidP="00154D40">
      <w:pPr>
        <w:spacing w:after="480"/>
        <w:ind w:firstLine="720"/>
      </w:pPr>
      <w:r w:rsidRPr="00B7134E">
        <w:t>It is the first phase of the methodology means project initiation which is used to communicate with the user or customer. This phase is critical to the success of the project. The purpose of this phase is to building up a team, software requirements gathering and negotiated between user and developer. The software requirements gathering can get from the customer interviews and surveys and so on. A side from that, this phase is indispensable in understanding the future of the project.</w:t>
      </w:r>
    </w:p>
    <w:p w:rsidR="00B7134E" w:rsidRDefault="00B7134E" w:rsidP="00B7134E">
      <w:pPr>
        <w:pStyle w:val="Heading3"/>
      </w:pPr>
      <w:bookmarkStart w:id="60" w:name="_Toc409073818"/>
      <w:r>
        <w:t>Planning Phase</w:t>
      </w:r>
      <w:bookmarkEnd w:id="60"/>
    </w:p>
    <w:p w:rsidR="00B7134E" w:rsidRPr="00B7134E" w:rsidRDefault="00B7134E" w:rsidP="00154D40">
      <w:pPr>
        <w:spacing w:after="480"/>
        <w:ind w:firstLine="720"/>
      </w:pPr>
      <w:r w:rsidRPr="00B7134E">
        <w:t xml:space="preserve">The purpose of the planning phase is to estimate the cost for the entire developments. Besides estimating cost, this phase also have to schedule the progress of works. All of these have to prepare by the developers themselves before coding the system.  Developers have to understand the basic design, problem statements and the concept before coding. However, type of platform and also programming language are chosen as well.       </w:t>
      </w:r>
    </w:p>
    <w:p w:rsidR="00B7134E" w:rsidRDefault="00B7134E" w:rsidP="00B7134E">
      <w:pPr>
        <w:pStyle w:val="Heading3"/>
        <w:numPr>
          <w:ilvl w:val="0"/>
          <w:numId w:val="0"/>
        </w:numPr>
        <w:ind w:left="851" w:hanging="851"/>
      </w:pPr>
    </w:p>
    <w:p w:rsidR="00B7134E" w:rsidRDefault="00B7134E" w:rsidP="00B7134E">
      <w:pPr>
        <w:spacing w:after="480"/>
        <w:ind w:firstLine="720"/>
      </w:pPr>
    </w:p>
    <w:p w:rsidR="00B7134E" w:rsidRDefault="00B7134E" w:rsidP="00B7134E">
      <w:pPr>
        <w:pStyle w:val="Heading3"/>
      </w:pPr>
      <w:bookmarkStart w:id="61" w:name="_Toc409073819"/>
      <w:r>
        <w:lastRenderedPageBreak/>
        <w:t>Modeling Phase</w:t>
      </w:r>
      <w:bookmarkEnd w:id="61"/>
    </w:p>
    <w:p w:rsidR="00C24048" w:rsidRDefault="00B7134E" w:rsidP="00154D40">
      <w:pPr>
        <w:spacing w:after="480"/>
        <w:ind w:firstLine="720"/>
      </w:pPr>
      <w:r w:rsidRPr="00B7134E">
        <w:t>This phase consists of analysis and design. In order to get more understanding about the software, literature reviews (Chapter 2) in regards to the related software was conducted and analyzed by the developers. The related software will be compared to their software requirements so that it is still able to improve or adding requirement to the software. After confirm all the software requirement, the system is designed</w:t>
      </w:r>
      <w:r w:rsidR="00154D40">
        <w:t xml:space="preserve"> according to the requirements.</w:t>
      </w:r>
    </w:p>
    <w:p w:rsidR="00B7134E" w:rsidRDefault="00B7134E" w:rsidP="00B7134E">
      <w:pPr>
        <w:pStyle w:val="Heading3"/>
      </w:pPr>
      <w:bookmarkStart w:id="62" w:name="_Toc409073820"/>
      <w:r>
        <w:t>Construction Phase</w:t>
      </w:r>
      <w:bookmarkEnd w:id="62"/>
    </w:p>
    <w:p w:rsidR="007A1E4F" w:rsidRDefault="00B7134E" w:rsidP="00154D40">
      <w:pPr>
        <w:spacing w:after="480"/>
        <w:ind w:firstLine="720"/>
      </w:pPr>
      <w:r w:rsidRPr="00B7134E">
        <w:t>Construction phase consists of system coding and also testing. On receiving system design documents, work is divided into unit and the solution is constructed. The system separated into small part called as unit, which are merged in the next phase. At the same time, each unit is tested for its functionality. There are a few different type of testing are available which are unit testing, component testing, integration testing, system testing and acceptance testing. Unit testing is to test a program unit, basically develop by a single individual to determine that is free of data, logic or standards errors. Besides, component testing is to test individual software or hardware component as well as testing a group of related components. Integration testing is testing in software components, hardware components or both are combine</w:t>
      </w:r>
      <w:r w:rsidR="004912A1">
        <w:t>d</w:t>
      </w:r>
      <w:r w:rsidRPr="00B7134E">
        <w:t xml:space="preserve"> together and tested to evaluate the interaction between them.</w:t>
      </w:r>
    </w:p>
    <w:p w:rsidR="007A1E4F" w:rsidRDefault="007A1E4F" w:rsidP="00154D40">
      <w:pPr>
        <w:spacing w:after="480"/>
        <w:ind w:firstLine="720"/>
      </w:pPr>
      <w:r w:rsidRPr="007A1E4F">
        <w:t>Aside from that, testing entire system is required if the system has achieved its requirements. Last but not least, acceptance testing is testing the final software which mean</w:t>
      </w:r>
      <w:r w:rsidR="004912A1">
        <w:t>s</w:t>
      </w:r>
      <w:r w:rsidRPr="007A1E4F">
        <w:t xml:space="preserve"> verify if system meets the customer’s expectation requirement which is made by customer in the beginning of the project. This testing is to determine whether to accept the application.</w:t>
      </w:r>
    </w:p>
    <w:p w:rsidR="00B7134E" w:rsidRDefault="00B7134E" w:rsidP="00B7134E">
      <w:pPr>
        <w:ind w:firstLine="720"/>
      </w:pPr>
    </w:p>
    <w:p w:rsidR="00B7134E" w:rsidRDefault="00B7134E" w:rsidP="00B7134E">
      <w:pPr>
        <w:ind w:firstLine="720"/>
      </w:pPr>
    </w:p>
    <w:p w:rsidR="00B7134E" w:rsidRDefault="00B7134E" w:rsidP="00B7134E">
      <w:pPr>
        <w:ind w:firstLine="720"/>
      </w:pPr>
    </w:p>
    <w:p w:rsidR="00B7134E" w:rsidRDefault="00B7134E" w:rsidP="00B7134E">
      <w:pPr>
        <w:ind w:firstLine="720"/>
      </w:pPr>
    </w:p>
    <w:p w:rsidR="00B7134E" w:rsidRPr="00B7134E" w:rsidRDefault="00B7134E" w:rsidP="00154D40"/>
    <w:p w:rsidR="00B7134E" w:rsidRDefault="00B7134E" w:rsidP="00B7134E">
      <w:pPr>
        <w:pStyle w:val="Heading3"/>
      </w:pPr>
      <w:bookmarkStart w:id="63" w:name="_Toc409073821"/>
      <w:r>
        <w:lastRenderedPageBreak/>
        <w:t>Deployment Phase</w:t>
      </w:r>
      <w:bookmarkEnd w:id="63"/>
    </w:p>
    <w:p w:rsidR="00B7134E" w:rsidRDefault="00B7134E" w:rsidP="00154D40">
      <w:pPr>
        <w:spacing w:after="480"/>
        <w:ind w:firstLine="720"/>
      </w:pPr>
      <w:r w:rsidRPr="00B7134E">
        <w:t>The last phase of the methodology consists of delivery and support. Delivery means the software is delivered to the user or customer when the software is done. However, support is needed for the user when some system issues occur and user require developer help them to overcome the problems. User is able to request for the updates or maintenance as well, thus developers can gather the feedbacks of the project and create a more perfect system in future projects.</w:t>
      </w:r>
    </w:p>
    <w:p w:rsidR="00B7134E" w:rsidRDefault="00B7134E" w:rsidP="00B7134E">
      <w:pPr>
        <w:pStyle w:val="Heading4"/>
      </w:pPr>
      <w:r>
        <w:t>Advantages and Disadvantages</w:t>
      </w:r>
    </w:p>
    <w:p w:rsidR="00B7134E" w:rsidRDefault="00B7134E" w:rsidP="00154D40">
      <w:pPr>
        <w:spacing w:after="480"/>
        <w:ind w:firstLine="720"/>
      </w:pPr>
      <w:r>
        <w:t>There are consists of some advantages of using waterfall model. Firstly, it is easy to schedule for the task to be done within a specific time. Besides, waterfall model is clear partition between work and control. The errors in the software will be detected and asked for correction before proceed to another phases. It is easier for new member of the team to understand what to do next because the emphasis of the system is record down on paperwork in the waterfall method. Lastly, it may develop</w:t>
      </w:r>
      <w:r w:rsidR="004912A1">
        <w:t xml:space="preserve"> various types of </w:t>
      </w:r>
      <w:r>
        <w:t>software throug</w:t>
      </w:r>
      <w:r w:rsidR="00154D40">
        <w:t xml:space="preserve">h this method in a short time. </w:t>
      </w:r>
    </w:p>
    <w:p w:rsidR="00B7134E" w:rsidRDefault="00B7134E" w:rsidP="00154D40">
      <w:pPr>
        <w:spacing w:after="480"/>
        <w:ind w:firstLine="720"/>
      </w:pPr>
      <w:r>
        <w:t>For the disadvantages of waterfall model, this methodology may get the requirements list from the customer even after the communication phase. This project is not always partitioned in a flexible way. Many problems occur when one phase are never solved completely during the same phase. Aside from that, the testing period is come too late, therefore this may waste a lot of time and money.</w:t>
      </w:r>
    </w:p>
    <w:p w:rsidR="0025754C" w:rsidRDefault="0025754C" w:rsidP="00B7134E">
      <w:pPr>
        <w:ind w:firstLine="720"/>
      </w:pPr>
    </w:p>
    <w:p w:rsidR="0025754C" w:rsidRDefault="0025754C" w:rsidP="00B7134E">
      <w:pPr>
        <w:ind w:firstLine="720"/>
      </w:pPr>
    </w:p>
    <w:p w:rsidR="0025754C" w:rsidRDefault="0025754C" w:rsidP="00B7134E">
      <w:pPr>
        <w:ind w:firstLine="720"/>
      </w:pPr>
    </w:p>
    <w:p w:rsidR="0025754C" w:rsidRDefault="0025754C" w:rsidP="00B7134E">
      <w:pPr>
        <w:ind w:firstLine="720"/>
      </w:pPr>
    </w:p>
    <w:p w:rsidR="0025754C" w:rsidRDefault="0025754C" w:rsidP="00B7134E">
      <w:pPr>
        <w:ind w:firstLine="720"/>
      </w:pPr>
    </w:p>
    <w:p w:rsidR="0025754C" w:rsidRDefault="0025754C" w:rsidP="00B7134E">
      <w:pPr>
        <w:ind w:firstLine="720"/>
      </w:pPr>
    </w:p>
    <w:p w:rsidR="0025754C" w:rsidRDefault="0025754C" w:rsidP="00B7134E">
      <w:pPr>
        <w:ind w:firstLine="720"/>
      </w:pPr>
    </w:p>
    <w:p w:rsidR="0025754C" w:rsidRDefault="0025754C" w:rsidP="00154D40"/>
    <w:p w:rsidR="0025754C" w:rsidRDefault="0025754C" w:rsidP="00B7134E">
      <w:pPr>
        <w:ind w:firstLine="720"/>
      </w:pPr>
    </w:p>
    <w:p w:rsidR="0025754C" w:rsidRDefault="0025754C" w:rsidP="009416F4">
      <w:pPr>
        <w:pStyle w:val="Heading3"/>
        <w:rPr>
          <w:noProof/>
          <w:lang w:val="en-US"/>
        </w:rPr>
      </w:pPr>
      <w:bookmarkStart w:id="64" w:name="_Toc409073822"/>
      <w:r>
        <w:rPr>
          <w:noProof/>
          <w:lang w:val="en-US"/>
        </w:rPr>
        <w:lastRenderedPageBreak/>
        <w:t>Gantt Chart</w:t>
      </w:r>
      <w:bookmarkEnd w:id="64"/>
    </w:p>
    <w:p w:rsidR="00B7134E" w:rsidRPr="008A51D2" w:rsidRDefault="00850B7F" w:rsidP="008A51D2">
      <w:pPr>
        <w:pStyle w:val="Caption"/>
        <w:jc w:val="left"/>
        <w:rPr>
          <w:noProof/>
          <w:lang w:val="en-US"/>
        </w:rPr>
      </w:pPr>
      <w:r w:rsidRPr="008A51D2">
        <w:rPr>
          <w:noProof/>
          <w:lang w:val="en-US"/>
        </w:rPr>
        <w:drawing>
          <wp:inline distT="0" distB="0" distL="0" distR="0">
            <wp:extent cx="5219491" cy="2636874"/>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1569" cy="2658132"/>
                    </a:xfrm>
                    <a:prstGeom prst="rect">
                      <a:avLst/>
                    </a:prstGeom>
                  </pic:spPr>
                </pic:pic>
              </a:graphicData>
            </a:graphic>
          </wp:inline>
        </w:drawing>
      </w:r>
    </w:p>
    <w:p w:rsidR="00B7134E" w:rsidRDefault="008A51D2" w:rsidP="008A51D2">
      <w:pPr>
        <w:pStyle w:val="Caption"/>
        <w:rPr>
          <w:b/>
          <w:noProof/>
          <w:lang w:val="en-US"/>
        </w:rPr>
      </w:pPr>
      <w:bookmarkStart w:id="65" w:name="_Toc409037428"/>
      <w:r w:rsidRPr="008A51D2">
        <w:rPr>
          <w:b/>
          <w:noProof/>
          <w:lang w:val="en-US"/>
        </w:rPr>
        <w:t>F</w:t>
      </w:r>
      <w:r w:rsidR="0025754C" w:rsidRPr="008A51D2">
        <w:rPr>
          <w:b/>
          <w:noProof/>
          <w:lang w:val="en-US"/>
        </w:rPr>
        <w:t xml:space="preserve">igure </w:t>
      </w:r>
      <w:r w:rsidR="00472521" w:rsidRPr="008A51D2">
        <w:rPr>
          <w:b/>
          <w:noProof/>
          <w:lang w:val="en-US"/>
        </w:rPr>
        <w:t>3.2</w:t>
      </w:r>
      <w:r w:rsidR="0025754C" w:rsidRPr="008A51D2">
        <w:rPr>
          <w:b/>
          <w:noProof/>
          <w:lang w:val="en-US"/>
        </w:rPr>
        <w:t>: Gantt Chart for Final Year Project Phase 1</w:t>
      </w:r>
      <w:bookmarkEnd w:id="65"/>
    </w:p>
    <w:p w:rsidR="000C10B0" w:rsidRDefault="000C10B0" w:rsidP="000C10B0">
      <w:pPr>
        <w:rPr>
          <w:lang w:val="en-US"/>
        </w:rPr>
      </w:pPr>
    </w:p>
    <w:p w:rsidR="000C10B0" w:rsidRPr="000C10B0" w:rsidRDefault="000C10B0" w:rsidP="000C10B0">
      <w:pPr>
        <w:rPr>
          <w:lang w:val="en-US"/>
        </w:rPr>
      </w:pPr>
    </w:p>
    <w:p w:rsidR="000C10B0" w:rsidRDefault="000C10B0" w:rsidP="000C10B0">
      <w:pPr>
        <w:rPr>
          <w:lang w:val="en-US"/>
        </w:rPr>
      </w:pPr>
      <w:r>
        <w:rPr>
          <w:noProof/>
          <w:lang w:val="en-US"/>
        </w:rPr>
        <w:drawing>
          <wp:inline distT="0" distB="0" distL="0" distR="0">
            <wp:extent cx="5207643" cy="1857376"/>
            <wp:effectExtent l="19050" t="0" r="0" b="0"/>
            <wp:docPr id="23" name="Picture 23" descr="C:\Users\Gc\Desktop\Screenshot\gantt chart ph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c\Desktop\Screenshot\gantt chart phase 2.PNG"/>
                    <pic:cNvPicPr>
                      <a:picLocks noChangeAspect="1" noChangeArrowheads="1"/>
                    </pic:cNvPicPr>
                  </pic:nvPicPr>
                  <pic:blipFill>
                    <a:blip r:embed="rId27"/>
                    <a:srcRect/>
                    <a:stretch>
                      <a:fillRect/>
                    </a:stretch>
                  </pic:blipFill>
                  <pic:spPr bwMode="auto">
                    <a:xfrm>
                      <a:off x="0" y="0"/>
                      <a:ext cx="5221605" cy="1862356"/>
                    </a:xfrm>
                    <a:prstGeom prst="rect">
                      <a:avLst/>
                    </a:prstGeom>
                    <a:noFill/>
                    <a:ln w="9525">
                      <a:noFill/>
                      <a:miter lim="800000"/>
                      <a:headEnd/>
                      <a:tailEnd/>
                    </a:ln>
                  </pic:spPr>
                </pic:pic>
              </a:graphicData>
            </a:graphic>
          </wp:inline>
        </w:drawing>
      </w:r>
    </w:p>
    <w:p w:rsidR="000C10B0" w:rsidRDefault="000C10B0" w:rsidP="000C10B0">
      <w:pPr>
        <w:pStyle w:val="Caption"/>
        <w:rPr>
          <w:b/>
          <w:noProof/>
          <w:lang w:val="en-US"/>
        </w:rPr>
      </w:pPr>
      <w:r w:rsidRPr="008A51D2">
        <w:rPr>
          <w:b/>
          <w:noProof/>
          <w:lang w:val="en-US"/>
        </w:rPr>
        <w:t xml:space="preserve">Figure </w:t>
      </w:r>
      <w:r>
        <w:rPr>
          <w:b/>
          <w:noProof/>
          <w:lang w:val="en-US"/>
        </w:rPr>
        <w:t>3.3</w:t>
      </w:r>
      <w:r w:rsidRPr="008A51D2">
        <w:rPr>
          <w:b/>
          <w:noProof/>
          <w:lang w:val="en-US"/>
        </w:rPr>
        <w:t>: Gantt Char</w:t>
      </w:r>
      <w:r>
        <w:rPr>
          <w:b/>
          <w:noProof/>
          <w:lang w:val="en-US"/>
        </w:rPr>
        <w:t>t for Final Year Project Phase 2</w:t>
      </w:r>
    </w:p>
    <w:p w:rsidR="000C10B0" w:rsidRDefault="000C10B0" w:rsidP="000C10B0">
      <w:pPr>
        <w:rPr>
          <w:lang w:val="en-US"/>
        </w:rPr>
      </w:pPr>
    </w:p>
    <w:p w:rsidR="000C10B0" w:rsidRDefault="000C10B0" w:rsidP="000C10B0">
      <w:pPr>
        <w:rPr>
          <w:lang w:val="en-US"/>
        </w:rPr>
      </w:pPr>
    </w:p>
    <w:p w:rsidR="000C10B0" w:rsidRDefault="000C10B0" w:rsidP="000C10B0">
      <w:pPr>
        <w:rPr>
          <w:lang w:val="en-US"/>
        </w:rPr>
      </w:pPr>
    </w:p>
    <w:p w:rsidR="000C10B0" w:rsidRDefault="000C10B0" w:rsidP="000C10B0">
      <w:pPr>
        <w:rPr>
          <w:lang w:val="en-US"/>
        </w:rPr>
      </w:pPr>
    </w:p>
    <w:p w:rsidR="000C10B0" w:rsidRDefault="000C10B0" w:rsidP="000C10B0">
      <w:pPr>
        <w:rPr>
          <w:lang w:val="en-US"/>
        </w:rPr>
      </w:pPr>
    </w:p>
    <w:p w:rsidR="000C10B0" w:rsidRDefault="000C10B0" w:rsidP="000C10B0">
      <w:pPr>
        <w:rPr>
          <w:lang w:val="en-US"/>
        </w:rPr>
      </w:pPr>
    </w:p>
    <w:p w:rsidR="000C10B0" w:rsidRPr="000C10B0" w:rsidRDefault="000C10B0" w:rsidP="000C10B0">
      <w:pPr>
        <w:rPr>
          <w:lang w:val="en-US"/>
        </w:rPr>
      </w:pPr>
    </w:p>
    <w:p w:rsidR="009416F4" w:rsidRDefault="009416F4" w:rsidP="009416F4">
      <w:pPr>
        <w:pStyle w:val="Heading3"/>
      </w:pPr>
      <w:bookmarkStart w:id="66" w:name="_Toc409073823"/>
      <w:r>
        <w:lastRenderedPageBreak/>
        <w:t>Hardware Requirements</w:t>
      </w:r>
      <w:bookmarkEnd w:id="66"/>
    </w:p>
    <w:p w:rsidR="00154D40" w:rsidRDefault="00803250" w:rsidP="00154D40">
      <w:pPr>
        <w:spacing w:after="480"/>
        <w:ind w:firstLine="720"/>
      </w:pPr>
      <w:r>
        <w:t>Table 3.1 shows the list of hardware requiremen</w:t>
      </w:r>
      <w:r w:rsidR="00154D40">
        <w:t>ts for the project development.</w:t>
      </w:r>
    </w:p>
    <w:p w:rsidR="00803250" w:rsidRPr="00154D40" w:rsidRDefault="00154D40" w:rsidP="00154D40">
      <w:pPr>
        <w:ind w:left="720"/>
        <w:jc w:val="center"/>
        <w:rPr>
          <w:b/>
        </w:rPr>
      </w:pPr>
      <w:r w:rsidRPr="00154D40">
        <w:rPr>
          <w:b/>
        </w:rPr>
        <w:t>Table 3.1: Hardware Requirements</w:t>
      </w:r>
    </w:p>
    <w:tbl>
      <w:tblPr>
        <w:tblStyle w:val="TableGrid1"/>
        <w:tblW w:w="0" w:type="auto"/>
        <w:tblInd w:w="720" w:type="dxa"/>
        <w:tblLook w:val="04A0"/>
      </w:tblPr>
      <w:tblGrid>
        <w:gridCol w:w="2884"/>
        <w:gridCol w:w="4609"/>
      </w:tblGrid>
      <w:tr w:rsidR="009416F4" w:rsidRPr="009416F4" w:rsidTr="009416F4">
        <w:tc>
          <w:tcPr>
            <w:tcW w:w="2884" w:type="dxa"/>
            <w:shd w:val="clear" w:color="auto" w:fill="B8CCE4"/>
            <w:vAlign w:val="center"/>
          </w:tcPr>
          <w:p w:rsidR="009416F4" w:rsidRPr="00154D40" w:rsidRDefault="009416F4" w:rsidP="009416F4">
            <w:pPr>
              <w:jc w:val="center"/>
              <w:rPr>
                <w:b/>
                <w:color w:val="000000"/>
              </w:rPr>
            </w:pPr>
            <w:r w:rsidRPr="00154D40">
              <w:rPr>
                <w:b/>
                <w:color w:val="000000"/>
              </w:rPr>
              <w:t>Hardware</w:t>
            </w:r>
          </w:p>
        </w:tc>
        <w:tc>
          <w:tcPr>
            <w:tcW w:w="4609" w:type="dxa"/>
            <w:shd w:val="clear" w:color="auto" w:fill="B8CCE4"/>
            <w:vAlign w:val="center"/>
          </w:tcPr>
          <w:p w:rsidR="009416F4" w:rsidRPr="00154D40" w:rsidRDefault="009416F4" w:rsidP="009416F4">
            <w:pPr>
              <w:jc w:val="center"/>
              <w:rPr>
                <w:b/>
                <w:color w:val="000000"/>
              </w:rPr>
            </w:pPr>
            <w:r w:rsidRPr="00154D40">
              <w:rPr>
                <w:b/>
                <w:color w:val="000000"/>
              </w:rPr>
              <w:t>Requirement</w:t>
            </w:r>
          </w:p>
        </w:tc>
      </w:tr>
      <w:tr w:rsidR="009416F4" w:rsidRPr="009416F4" w:rsidTr="009416F4">
        <w:tc>
          <w:tcPr>
            <w:tcW w:w="2884" w:type="dxa"/>
            <w:vAlign w:val="center"/>
          </w:tcPr>
          <w:p w:rsidR="009416F4" w:rsidRDefault="009416F4" w:rsidP="009416F4">
            <w:pPr>
              <w:jc w:val="center"/>
              <w:rPr>
                <w:color w:val="000000"/>
              </w:rPr>
            </w:pPr>
            <w:r>
              <w:rPr>
                <w:color w:val="000000"/>
              </w:rPr>
              <w:t>Computer System</w:t>
            </w:r>
          </w:p>
          <w:p w:rsidR="009416F4" w:rsidRDefault="009416F4" w:rsidP="009416F4">
            <w:pPr>
              <w:jc w:val="center"/>
              <w:rPr>
                <w:color w:val="000000"/>
              </w:rPr>
            </w:pPr>
            <w:r>
              <w:rPr>
                <w:color w:val="000000"/>
              </w:rPr>
              <w:t>(Acer Aspire 4830TG)</w:t>
            </w:r>
          </w:p>
        </w:tc>
        <w:tc>
          <w:tcPr>
            <w:tcW w:w="4609" w:type="dxa"/>
            <w:vAlign w:val="center"/>
          </w:tcPr>
          <w:p w:rsidR="009416F4" w:rsidRDefault="009416F4" w:rsidP="009416F4">
            <w:pPr>
              <w:jc w:val="center"/>
              <w:rPr>
                <w:color w:val="000000"/>
              </w:rPr>
            </w:pPr>
            <w:r>
              <w:rPr>
                <w:color w:val="000000"/>
              </w:rPr>
              <w:t xml:space="preserve">Window </w:t>
            </w:r>
            <w:r w:rsidR="00803250">
              <w:rPr>
                <w:color w:val="000000"/>
              </w:rPr>
              <w:t>8 Operating System</w:t>
            </w:r>
          </w:p>
          <w:p w:rsidR="00803250" w:rsidRDefault="00803250" w:rsidP="009416F4">
            <w:pPr>
              <w:jc w:val="center"/>
              <w:rPr>
                <w:color w:val="000000"/>
              </w:rPr>
            </w:pPr>
            <w:r>
              <w:rPr>
                <w:color w:val="000000"/>
              </w:rPr>
              <w:t>4GB DDRIII Memory</w:t>
            </w:r>
            <w:r>
              <w:rPr>
                <w:color w:val="000000"/>
              </w:rPr>
              <w:br/>
            </w:r>
          </w:p>
        </w:tc>
      </w:tr>
      <w:tr w:rsidR="009416F4" w:rsidRPr="009416F4" w:rsidTr="009416F4">
        <w:tc>
          <w:tcPr>
            <w:tcW w:w="2884" w:type="dxa"/>
            <w:vAlign w:val="center"/>
          </w:tcPr>
          <w:p w:rsidR="009416F4" w:rsidRDefault="009416F4" w:rsidP="009416F4">
            <w:pPr>
              <w:jc w:val="center"/>
              <w:rPr>
                <w:color w:val="000000"/>
              </w:rPr>
            </w:pPr>
          </w:p>
          <w:p w:rsidR="009416F4" w:rsidRPr="009416F4" w:rsidRDefault="009416F4" w:rsidP="009416F4">
            <w:pPr>
              <w:jc w:val="center"/>
              <w:rPr>
                <w:color w:val="000000"/>
              </w:rPr>
            </w:pPr>
            <w:r>
              <w:rPr>
                <w:color w:val="000000"/>
              </w:rPr>
              <w:t xml:space="preserve">Android </w:t>
            </w:r>
            <w:r w:rsidRPr="009416F4">
              <w:rPr>
                <w:color w:val="000000"/>
              </w:rPr>
              <w:t>Mobile Phone</w:t>
            </w:r>
          </w:p>
          <w:p w:rsidR="009416F4" w:rsidRPr="009416F4" w:rsidRDefault="009416F4" w:rsidP="009416F4">
            <w:pPr>
              <w:jc w:val="center"/>
              <w:rPr>
                <w:color w:val="000000"/>
              </w:rPr>
            </w:pPr>
          </w:p>
        </w:tc>
        <w:tc>
          <w:tcPr>
            <w:tcW w:w="4609" w:type="dxa"/>
            <w:vAlign w:val="center"/>
          </w:tcPr>
          <w:p w:rsidR="009416F4" w:rsidRPr="009416F4" w:rsidRDefault="009416F4" w:rsidP="009416F4">
            <w:pPr>
              <w:jc w:val="center"/>
              <w:rPr>
                <w:color w:val="000000"/>
              </w:rPr>
            </w:pPr>
            <w:r>
              <w:rPr>
                <w:color w:val="000000"/>
              </w:rPr>
              <w:t>Android O</w:t>
            </w:r>
            <w:r w:rsidRPr="009416F4">
              <w:rPr>
                <w:color w:val="000000"/>
              </w:rPr>
              <w:t>perating System</w:t>
            </w:r>
          </w:p>
        </w:tc>
      </w:tr>
    </w:tbl>
    <w:p w:rsidR="00803250" w:rsidRDefault="00803250" w:rsidP="00FB3667">
      <w:pPr>
        <w:rPr>
          <w:b/>
        </w:rPr>
      </w:pPr>
    </w:p>
    <w:p w:rsidR="00803250" w:rsidRDefault="00803250" w:rsidP="00803250">
      <w:pPr>
        <w:jc w:val="center"/>
        <w:rPr>
          <w:b/>
        </w:rPr>
      </w:pPr>
    </w:p>
    <w:p w:rsidR="00803250" w:rsidRDefault="00803250" w:rsidP="00803250">
      <w:pPr>
        <w:pStyle w:val="Heading3"/>
      </w:pPr>
      <w:bookmarkStart w:id="67" w:name="_Toc409073824"/>
      <w:r>
        <w:t>Software Requirements</w:t>
      </w:r>
      <w:bookmarkEnd w:id="67"/>
    </w:p>
    <w:p w:rsidR="00154D40" w:rsidRDefault="00803250" w:rsidP="00154D40">
      <w:pPr>
        <w:spacing w:after="480"/>
        <w:ind w:firstLine="720"/>
      </w:pPr>
      <w:r>
        <w:t>Table 3.2 shows the list of software</w:t>
      </w:r>
      <w:r w:rsidRPr="00803250">
        <w:t xml:space="preserve"> requirements for the project development.</w:t>
      </w:r>
    </w:p>
    <w:p w:rsidR="00803250" w:rsidRPr="00154D40" w:rsidRDefault="00154D40" w:rsidP="00154D40">
      <w:pPr>
        <w:jc w:val="center"/>
        <w:rPr>
          <w:b/>
        </w:rPr>
      </w:pPr>
      <w:r w:rsidRPr="00154D40">
        <w:rPr>
          <w:b/>
        </w:rPr>
        <w:t>Table 3.2: Software Requirements</w:t>
      </w:r>
    </w:p>
    <w:tbl>
      <w:tblPr>
        <w:tblStyle w:val="TableGrid2"/>
        <w:tblW w:w="7848" w:type="dxa"/>
        <w:jc w:val="center"/>
        <w:tblLook w:val="04A0"/>
      </w:tblPr>
      <w:tblGrid>
        <w:gridCol w:w="2921"/>
        <w:gridCol w:w="4927"/>
      </w:tblGrid>
      <w:tr w:rsidR="00803250" w:rsidRPr="00803250" w:rsidTr="00803250">
        <w:trPr>
          <w:jc w:val="center"/>
        </w:trPr>
        <w:tc>
          <w:tcPr>
            <w:tcW w:w="2921" w:type="dxa"/>
            <w:shd w:val="clear" w:color="auto" w:fill="B8CCE4"/>
            <w:vAlign w:val="center"/>
          </w:tcPr>
          <w:p w:rsidR="00803250" w:rsidRPr="00154D40" w:rsidRDefault="00803250" w:rsidP="00803250">
            <w:pPr>
              <w:jc w:val="center"/>
              <w:rPr>
                <w:b/>
              </w:rPr>
            </w:pPr>
            <w:r w:rsidRPr="00154D40">
              <w:rPr>
                <w:b/>
              </w:rPr>
              <w:t>Activity</w:t>
            </w:r>
          </w:p>
        </w:tc>
        <w:tc>
          <w:tcPr>
            <w:tcW w:w="4927" w:type="dxa"/>
            <w:shd w:val="clear" w:color="auto" w:fill="B8CCE4"/>
            <w:vAlign w:val="center"/>
          </w:tcPr>
          <w:p w:rsidR="00803250" w:rsidRPr="00154D40" w:rsidRDefault="00803250" w:rsidP="00803250">
            <w:pPr>
              <w:jc w:val="center"/>
              <w:rPr>
                <w:b/>
              </w:rPr>
            </w:pPr>
            <w:r w:rsidRPr="00154D40">
              <w:rPr>
                <w:b/>
              </w:rPr>
              <w:t>List of Software</w:t>
            </w:r>
          </w:p>
        </w:tc>
      </w:tr>
      <w:tr w:rsidR="00803250" w:rsidRPr="00803250" w:rsidTr="00E05E70">
        <w:trPr>
          <w:jc w:val="center"/>
        </w:trPr>
        <w:tc>
          <w:tcPr>
            <w:tcW w:w="2921" w:type="dxa"/>
            <w:vAlign w:val="center"/>
          </w:tcPr>
          <w:p w:rsidR="00803250" w:rsidRPr="00803250" w:rsidRDefault="00803250" w:rsidP="00803250">
            <w:pPr>
              <w:jc w:val="center"/>
            </w:pPr>
            <w:r w:rsidRPr="00803250">
              <w:t>Documentation</w:t>
            </w:r>
          </w:p>
        </w:tc>
        <w:tc>
          <w:tcPr>
            <w:tcW w:w="4927" w:type="dxa"/>
            <w:vAlign w:val="center"/>
          </w:tcPr>
          <w:p w:rsidR="00803250" w:rsidRPr="00803250" w:rsidRDefault="00803250" w:rsidP="00803250">
            <w:pPr>
              <w:jc w:val="center"/>
            </w:pPr>
            <w:r>
              <w:t>Microsoft Word 2013</w:t>
            </w:r>
          </w:p>
          <w:p w:rsidR="00803250" w:rsidRPr="00803250" w:rsidRDefault="00803250" w:rsidP="00803250">
            <w:pPr>
              <w:jc w:val="center"/>
            </w:pPr>
            <w:r w:rsidRPr="00803250">
              <w:t>M</w:t>
            </w:r>
            <w:r>
              <w:t>icrosoft Visio 2013</w:t>
            </w:r>
          </w:p>
        </w:tc>
      </w:tr>
      <w:tr w:rsidR="00803250" w:rsidRPr="00803250" w:rsidTr="00E05E70">
        <w:trPr>
          <w:jc w:val="center"/>
        </w:trPr>
        <w:tc>
          <w:tcPr>
            <w:tcW w:w="2921" w:type="dxa"/>
            <w:vAlign w:val="center"/>
          </w:tcPr>
          <w:p w:rsidR="00803250" w:rsidRPr="00803250" w:rsidRDefault="00803250" w:rsidP="00803250">
            <w:pPr>
              <w:jc w:val="center"/>
            </w:pPr>
            <w:r w:rsidRPr="00803250">
              <w:t>System Development</w:t>
            </w:r>
          </w:p>
        </w:tc>
        <w:tc>
          <w:tcPr>
            <w:tcW w:w="4927" w:type="dxa"/>
            <w:vAlign w:val="center"/>
          </w:tcPr>
          <w:p w:rsidR="00803250" w:rsidRPr="00803250" w:rsidRDefault="00803250" w:rsidP="00803250">
            <w:pPr>
              <w:jc w:val="center"/>
            </w:pPr>
            <w:r w:rsidRPr="00803250">
              <w:t>Eclipse Integrated Development Environment</w:t>
            </w:r>
          </w:p>
          <w:p w:rsidR="00803250" w:rsidRPr="00803250" w:rsidRDefault="00803250" w:rsidP="00803250">
            <w:pPr>
              <w:jc w:val="center"/>
            </w:pPr>
            <w:r w:rsidRPr="00803250">
              <w:t>Android Software Development Kit</w:t>
            </w:r>
          </w:p>
          <w:p w:rsidR="00803250" w:rsidRPr="00803250" w:rsidRDefault="00803250" w:rsidP="00803250">
            <w:pPr>
              <w:jc w:val="center"/>
            </w:pPr>
            <w:r w:rsidRPr="00803250">
              <w:t>PHP</w:t>
            </w:r>
          </w:p>
          <w:p w:rsidR="00803250" w:rsidRPr="00803250" w:rsidRDefault="00803250" w:rsidP="00803250">
            <w:pPr>
              <w:jc w:val="center"/>
            </w:pPr>
            <w:r w:rsidRPr="00803250">
              <w:t>MYSQL</w:t>
            </w:r>
          </w:p>
          <w:p w:rsidR="00803250" w:rsidRPr="00803250" w:rsidRDefault="00803250" w:rsidP="00803250">
            <w:pPr>
              <w:jc w:val="center"/>
            </w:pPr>
            <w:r w:rsidRPr="00803250">
              <w:t>Web Server</w:t>
            </w:r>
          </w:p>
        </w:tc>
      </w:tr>
      <w:tr w:rsidR="00803250" w:rsidRPr="00803250" w:rsidTr="00E05E70">
        <w:trPr>
          <w:jc w:val="center"/>
        </w:trPr>
        <w:tc>
          <w:tcPr>
            <w:tcW w:w="2921" w:type="dxa"/>
            <w:vAlign w:val="center"/>
          </w:tcPr>
          <w:p w:rsidR="00803250" w:rsidRPr="00803250" w:rsidRDefault="00803250" w:rsidP="00803250">
            <w:pPr>
              <w:jc w:val="center"/>
            </w:pPr>
            <w:r w:rsidRPr="00803250">
              <w:t>Testing</w:t>
            </w:r>
          </w:p>
        </w:tc>
        <w:tc>
          <w:tcPr>
            <w:tcW w:w="4927" w:type="dxa"/>
            <w:vAlign w:val="center"/>
          </w:tcPr>
          <w:p w:rsidR="00803250" w:rsidRPr="00803250" w:rsidRDefault="00803250" w:rsidP="00803250">
            <w:pPr>
              <w:jc w:val="center"/>
            </w:pPr>
            <w:r w:rsidRPr="00803250">
              <w:t>Android Software Development Kit</w:t>
            </w:r>
          </w:p>
        </w:tc>
      </w:tr>
    </w:tbl>
    <w:p w:rsidR="00154D40" w:rsidRDefault="00154D40" w:rsidP="00803250"/>
    <w:p w:rsidR="00FB3667" w:rsidRDefault="00FB3667" w:rsidP="00803250"/>
    <w:p w:rsidR="00FB3667" w:rsidRDefault="00FB3667" w:rsidP="00803250"/>
    <w:p w:rsidR="00FB3667" w:rsidRDefault="00FB3667" w:rsidP="00803250"/>
    <w:p w:rsidR="00FB3667" w:rsidRPr="00803250" w:rsidRDefault="00FB3667" w:rsidP="00803250"/>
    <w:p w:rsidR="00084851" w:rsidRDefault="006B51C8" w:rsidP="002A081E">
      <w:pPr>
        <w:pStyle w:val="Heading1"/>
      </w:pPr>
      <w:bookmarkStart w:id="68" w:name="_Toc291065765"/>
      <w:bookmarkStart w:id="69" w:name="_Toc346725418"/>
      <w:bookmarkEnd w:id="68"/>
      <w:bookmarkEnd w:id="69"/>
      <w:r>
        <w:lastRenderedPageBreak/>
        <w:br/>
      </w:r>
      <w:bookmarkStart w:id="70" w:name="_Toc409073825"/>
      <w:r>
        <w:t>IMPLEMENTATION PLAN</w:t>
      </w:r>
      <w:r w:rsidR="00347201">
        <w:t>ING</w:t>
      </w:r>
      <w:r>
        <w:t xml:space="preserve"> AND </w:t>
      </w:r>
      <w:r w:rsidR="000B19CA">
        <w:t>DE</w:t>
      </w:r>
      <w:r>
        <w:t>SIGN</w:t>
      </w:r>
      <w:bookmarkEnd w:id="70"/>
    </w:p>
    <w:p w:rsidR="003866E3" w:rsidRDefault="006B51C8" w:rsidP="003866E3">
      <w:pPr>
        <w:pStyle w:val="Heading3"/>
      </w:pPr>
      <w:bookmarkStart w:id="71" w:name="_Toc409073826"/>
      <w:r>
        <w:t>Overview</w:t>
      </w:r>
      <w:bookmarkEnd w:id="71"/>
    </w:p>
    <w:p w:rsidR="008A51D2" w:rsidRPr="008A51D2" w:rsidRDefault="006B51C8" w:rsidP="00154D40">
      <w:pPr>
        <w:spacing w:after="480"/>
        <w:ind w:firstLine="720"/>
      </w:pPr>
      <w:bookmarkStart w:id="72" w:name="_Toc291065768"/>
      <w:bookmarkStart w:id="73" w:name="_Toc346725421"/>
      <w:r w:rsidRPr="008A51D2">
        <w:t xml:space="preserve">The overview of development cycle for the smart queuing system is discussed by using diagram for outlining the system structure. The purpose of each diagram is to make clearer and more understanding about the system. Therefore, different diagram have its own description and explanation of the system. The diagrams which are use in the implement design are flow chart diagram, use case diagram (UCD), data flow diagram (DFD), entity relationship diagram (ERD) and interface design. </w:t>
      </w:r>
      <w:bookmarkEnd w:id="72"/>
      <w:bookmarkEnd w:id="73"/>
    </w:p>
    <w:p w:rsidR="006B51C8" w:rsidRDefault="006B51C8" w:rsidP="006B51C8">
      <w:pPr>
        <w:pStyle w:val="Heading3"/>
      </w:pPr>
      <w:bookmarkStart w:id="74" w:name="_Toc409073827"/>
      <w:r>
        <w:t>Application Development Tool</w:t>
      </w:r>
      <w:bookmarkEnd w:id="74"/>
    </w:p>
    <w:p w:rsidR="008A51D2" w:rsidRPr="008A51D2" w:rsidRDefault="006B51C8" w:rsidP="00154D40">
      <w:pPr>
        <w:spacing w:after="480"/>
        <w:ind w:firstLine="720"/>
      </w:pPr>
      <w:r w:rsidRPr="008A51D2">
        <w:t xml:space="preserve">Every application need to have a development tool in order to create or establish the application. Without the development tool, developer cannot even develop an application successfully and perfectly. This project is to create an application in an android smartphone. Therefore, the details of the development tool for this final year project will explain future at below.   </w:t>
      </w:r>
    </w:p>
    <w:p w:rsidR="006B51C8" w:rsidRPr="006B51C8" w:rsidRDefault="00E63E1A" w:rsidP="00E63E1A">
      <w:pPr>
        <w:pStyle w:val="Heading4"/>
      </w:pPr>
      <w:r>
        <w:t xml:space="preserve">Platform </w:t>
      </w:r>
      <w:r>
        <w:tab/>
      </w:r>
    </w:p>
    <w:p w:rsidR="00E63E1A" w:rsidRDefault="00E63E1A" w:rsidP="009C7B9A">
      <w:pPr>
        <w:spacing w:after="480"/>
        <w:ind w:firstLine="720"/>
      </w:pPr>
      <w:r w:rsidRPr="00E63E1A">
        <w:t>The platform of the application in this final year project is using android based as platform. Nowadays, android is a very famous platform for mobile application development, yet it provides a rich application framework that allows user to create innovative apps or game for mobile devices in Java programming language. One of the popular reason</w:t>
      </w:r>
      <w:r w:rsidR="004912A1">
        <w:t>s</w:t>
      </w:r>
      <w:r w:rsidRPr="00E63E1A">
        <w:t xml:space="preserve"> is because the android is stays open source.</w:t>
      </w:r>
    </w:p>
    <w:p w:rsidR="00BD12E3" w:rsidRDefault="00BD12E3" w:rsidP="009C7B9A">
      <w:pPr>
        <w:spacing w:after="480"/>
        <w:ind w:firstLine="720"/>
      </w:pPr>
    </w:p>
    <w:p w:rsidR="00BD12E3" w:rsidRDefault="00BD12E3" w:rsidP="009C7B9A">
      <w:pPr>
        <w:spacing w:after="480"/>
        <w:ind w:firstLine="720"/>
      </w:pPr>
    </w:p>
    <w:p w:rsidR="00BD12E3" w:rsidRDefault="00BD12E3" w:rsidP="009C7B9A">
      <w:pPr>
        <w:spacing w:after="480"/>
        <w:ind w:firstLine="720"/>
      </w:pPr>
    </w:p>
    <w:p w:rsidR="00E63E1A" w:rsidRDefault="00E63E1A" w:rsidP="00E63E1A">
      <w:pPr>
        <w:pStyle w:val="Heading4"/>
      </w:pPr>
      <w:r>
        <w:lastRenderedPageBreak/>
        <w:t>Tools</w:t>
      </w:r>
    </w:p>
    <w:p w:rsidR="00627B4A" w:rsidRDefault="00E63E1A" w:rsidP="00154D40">
      <w:pPr>
        <w:spacing w:after="480"/>
        <w:ind w:firstLine="720"/>
      </w:pPr>
      <w:r w:rsidRPr="00E63E1A">
        <w:t xml:space="preserve">ADT (Android Developer Tools) is a recommended tool for the beginner of Android developers. ADT is free package and also is a plugin for Eclipse which includes a set of tools that are integrated with the Eclipse IDE. ADT provides many features such as GUI access to many of the command line SDK tools, UI design tool for rapid designing and prototyping as well as establish the application user interface.  </w:t>
      </w:r>
    </w:p>
    <w:p w:rsidR="009C7B9A" w:rsidRDefault="009C7B9A" w:rsidP="009C7B9A">
      <w:pPr>
        <w:pStyle w:val="Heading3"/>
      </w:pPr>
      <w:bookmarkStart w:id="75" w:name="_Toc409073828"/>
      <w:r>
        <w:t>Propose Design</w:t>
      </w:r>
      <w:bookmarkEnd w:id="75"/>
    </w:p>
    <w:p w:rsidR="009C7B9A" w:rsidRDefault="009C7B9A" w:rsidP="00154D40">
      <w:pPr>
        <w:spacing w:after="480"/>
        <w:ind w:firstLine="720"/>
      </w:pPr>
      <w:r w:rsidRPr="009C7B9A">
        <w:t>Before the system start to operation, users require to login their account in order to proceed. The system will be built to operate in real time method, updating the ticket number, view current ticket number, view queuing status, cancel the tick</w:t>
      </w:r>
      <w:r w:rsidR="009676FA">
        <w:t>et</w:t>
      </w:r>
      <w:r w:rsidRPr="009C7B9A">
        <w:t xml:space="preserve"> and lastly notifying customer by SMS when ticket number is almost reach.</w:t>
      </w:r>
    </w:p>
    <w:p w:rsidR="009C7B9A" w:rsidRDefault="009C7B9A" w:rsidP="009C7B9A">
      <w:pPr>
        <w:pStyle w:val="Heading4"/>
      </w:pPr>
      <w:r>
        <w:t>Client-Server Architecture</w:t>
      </w:r>
    </w:p>
    <w:p w:rsidR="009C7B9A" w:rsidRDefault="009C7B9A" w:rsidP="009676FA">
      <w:pPr>
        <w:jc w:val="center"/>
      </w:pPr>
      <w:r>
        <w:rPr>
          <w:noProof/>
          <w:lang w:val="en-US"/>
        </w:rPr>
        <w:drawing>
          <wp:inline distT="0" distB="0" distL="0" distR="0">
            <wp:extent cx="3035935" cy="2286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5935" cy="2286000"/>
                    </a:xfrm>
                    <a:prstGeom prst="rect">
                      <a:avLst/>
                    </a:prstGeom>
                    <a:noFill/>
                  </pic:spPr>
                </pic:pic>
              </a:graphicData>
            </a:graphic>
          </wp:inline>
        </w:drawing>
      </w:r>
    </w:p>
    <w:p w:rsidR="00154D40" w:rsidRDefault="00154D40" w:rsidP="009676FA">
      <w:pPr>
        <w:jc w:val="center"/>
      </w:pPr>
    </w:p>
    <w:p w:rsidR="009C7B9A" w:rsidRPr="00475DDE" w:rsidRDefault="009676FA" w:rsidP="009676FA">
      <w:pPr>
        <w:jc w:val="center"/>
        <w:rPr>
          <w:b/>
        </w:rPr>
      </w:pPr>
      <w:r>
        <w:rPr>
          <w:b/>
        </w:rPr>
        <w:t>Fi</w:t>
      </w:r>
      <w:r w:rsidR="009C7B9A" w:rsidRPr="00475DDE">
        <w:rPr>
          <w:b/>
        </w:rPr>
        <w:t>gure 4.1: Client-Server Architecture</w:t>
      </w:r>
    </w:p>
    <w:p w:rsidR="009C7B9A" w:rsidRDefault="009C7B9A" w:rsidP="009C7B9A">
      <w:pPr>
        <w:ind w:firstLine="720"/>
      </w:pPr>
    </w:p>
    <w:p w:rsidR="009676FA" w:rsidRDefault="009C7B9A" w:rsidP="00154D40">
      <w:pPr>
        <w:spacing w:after="480"/>
        <w:ind w:firstLine="720"/>
      </w:pPr>
      <w:r w:rsidRPr="009C7B9A">
        <w:t>This project is based on the client and server architecture. Mobile phone is acts as the client while the server consists of PHP server and MySQL database. Firstly, the application sends a request to the server. Then, PHP server will process the request and inte</w:t>
      </w:r>
      <w:r w:rsidR="00FF4A83">
        <w:t>ract with MySQL database. Thus</w:t>
      </w:r>
      <w:r w:rsidRPr="009C7B9A">
        <w:t>, PHP server sends the response back to the application.</w:t>
      </w:r>
    </w:p>
    <w:p w:rsidR="00627B4A" w:rsidRDefault="009676FA" w:rsidP="00154D40">
      <w:pPr>
        <w:spacing w:after="480"/>
        <w:ind w:firstLine="720"/>
      </w:pPr>
      <w:r w:rsidRPr="009676FA">
        <w:lastRenderedPageBreak/>
        <w:t>First of all, this application is need Wi-Fi connectivity in order to run the application and get an online ticket with an android handphone. After accessing the Wi-Fi, the users are able to send the ticket request from the application through Wi-Fi connec</w:t>
      </w:r>
      <w:r w:rsidR="006542EE">
        <w:t>tivity to the server. Aside from that, server will response</w:t>
      </w:r>
      <w:r w:rsidRPr="009676FA">
        <w:t xml:space="preserve"> to the application after get the retrieve and updated data from the database. In this moment, an SMS notification will send to the user’s phone to alert the user about their queuing ticket number is almost reach. This remind notification bring the advantage to the user in order to avoid user miss out their ticket.        </w:t>
      </w:r>
    </w:p>
    <w:p w:rsidR="004B21F3" w:rsidRDefault="004B21F3" w:rsidP="004B21F3">
      <w:pPr>
        <w:pStyle w:val="Heading4"/>
      </w:pPr>
      <w:r>
        <w:t>Flow Chart Diagram</w:t>
      </w:r>
    </w:p>
    <w:p w:rsidR="004B21F3" w:rsidRPr="004B21F3" w:rsidRDefault="004B21F3" w:rsidP="00154D40">
      <w:pPr>
        <w:spacing w:after="480"/>
        <w:ind w:firstLine="720"/>
      </w:pPr>
      <w:r w:rsidRPr="004B21F3">
        <w:t>Flowchart is a simple and intuitive illustration of what happens in a workflow, what activities can be done in parallel, and whether there are alternative paths through the workf</w:t>
      </w:r>
      <w:r w:rsidR="00391C3F">
        <w:t xml:space="preserve">low. </w:t>
      </w:r>
      <w:r w:rsidRPr="004B21F3">
        <w:t>The diagram shows the processes of the system and including from the beginning until the en</w:t>
      </w:r>
      <w:r w:rsidR="00627B4A">
        <w:t>d of the application. Figure 4.2</w:t>
      </w:r>
      <w:r w:rsidRPr="004B21F3">
        <w:t xml:space="preserve"> show the flow chart diagram of user phone in m</w:t>
      </w:r>
      <w:r w:rsidR="00627B4A">
        <w:t>obile application and figure 4.4</w:t>
      </w:r>
      <w:r w:rsidRPr="004B21F3">
        <w:t xml:space="preserve"> show the flow chart diagram of </w:t>
      </w:r>
      <w:r w:rsidR="00627B4A">
        <w:t xml:space="preserve">company </w:t>
      </w:r>
      <w:r w:rsidRPr="004B21F3">
        <w:t xml:space="preserve">staff user.      </w:t>
      </w:r>
    </w:p>
    <w:p w:rsidR="004B21F3" w:rsidRDefault="008A565C" w:rsidP="004B21F3">
      <w:pPr>
        <w:jc w:val="left"/>
      </w:pPr>
      <w:r>
        <w:object w:dxaOrig="10666" w:dyaOrig="1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05pt;height:567.65pt" o:ole="">
            <v:imagedata r:id="rId29" o:title=""/>
          </v:shape>
          <o:OLEObject Type="Embed" ProgID="Visio.Drawing.15" ShapeID="_x0000_i1025" DrawAspect="Content" ObjectID="_1503951081" r:id="rId30"/>
        </w:object>
      </w:r>
      <w:r>
        <w:t xml:space="preserve"> </w:t>
      </w:r>
      <w:r>
        <w:tab/>
      </w:r>
    </w:p>
    <w:p w:rsidR="009C7B9A" w:rsidRDefault="009C7B9A" w:rsidP="004B21F3">
      <w:pPr>
        <w:ind w:firstLine="720"/>
        <w:jc w:val="left"/>
      </w:pPr>
    </w:p>
    <w:p w:rsidR="004B21F3" w:rsidRDefault="004B21F3" w:rsidP="004B21F3">
      <w:pPr>
        <w:ind w:firstLine="720"/>
        <w:jc w:val="left"/>
      </w:pPr>
    </w:p>
    <w:p w:rsidR="004B21F3" w:rsidRPr="00291EA0" w:rsidRDefault="006542EE" w:rsidP="00291EA0">
      <w:pPr>
        <w:ind w:firstLine="720"/>
        <w:jc w:val="center"/>
        <w:rPr>
          <w:b/>
        </w:rPr>
      </w:pPr>
      <w:r>
        <w:rPr>
          <w:b/>
        </w:rPr>
        <w:t>Figure 4.2</w:t>
      </w:r>
      <w:r w:rsidR="004B21F3" w:rsidRPr="00291EA0">
        <w:rPr>
          <w:b/>
        </w:rPr>
        <w:t>: Flow Chart of User Phone</w:t>
      </w:r>
    </w:p>
    <w:p w:rsidR="009C7B9A" w:rsidRDefault="009C7B9A" w:rsidP="009C7B9A">
      <w:pPr>
        <w:ind w:firstLine="720"/>
      </w:pPr>
    </w:p>
    <w:p w:rsidR="009C7B9A" w:rsidRPr="009C7B9A" w:rsidRDefault="009C7B9A" w:rsidP="00FB3667"/>
    <w:p w:rsidR="00E63E1A" w:rsidRDefault="004B21F3" w:rsidP="004B21F3">
      <w:pPr>
        <w:pStyle w:val="Heading5"/>
      </w:pPr>
      <w:r>
        <w:lastRenderedPageBreak/>
        <w:t>Sub-process in Flow Chart</w:t>
      </w:r>
    </w:p>
    <w:p w:rsidR="004B21F3" w:rsidRDefault="004B21F3" w:rsidP="004B21F3"/>
    <w:p w:rsidR="004B21F3" w:rsidRDefault="004B21F3" w:rsidP="006542EE">
      <w:pPr>
        <w:jc w:val="center"/>
      </w:pPr>
      <w:r>
        <w:object w:dxaOrig="1816" w:dyaOrig="5056">
          <v:shape id="_x0000_i1026" type="#_x0000_t75" style="width:90.4pt;height:252.85pt" o:ole="">
            <v:imagedata r:id="rId31" o:title=""/>
          </v:shape>
          <o:OLEObject Type="Embed" ProgID="Visio.Drawing.15" ShapeID="_x0000_i1026" DrawAspect="Content" ObjectID="_1503951082" r:id="rId32"/>
        </w:object>
      </w:r>
      <w:r w:rsidR="00104D8D" w:rsidRPr="00104D8D">
        <w:t xml:space="preserve"> </w:t>
      </w:r>
      <w:r w:rsidR="00104D8D">
        <w:object w:dxaOrig="1816" w:dyaOrig="5056">
          <v:shape id="_x0000_i1027" type="#_x0000_t75" style="width:90.4pt;height:252.85pt" o:ole="">
            <v:imagedata r:id="rId33" o:title=""/>
          </v:shape>
          <o:OLEObject Type="Embed" ProgID="Visio.Drawing.15" ShapeID="_x0000_i1027" DrawAspect="Content" ObjectID="_1503951083" r:id="rId34"/>
        </w:object>
      </w:r>
      <w:r w:rsidR="00104D8D" w:rsidRPr="00104D8D">
        <w:t xml:space="preserve"> </w:t>
      </w:r>
      <w:r w:rsidR="00104D8D">
        <w:object w:dxaOrig="1816" w:dyaOrig="5056">
          <v:shape id="_x0000_i1028" type="#_x0000_t75" style="width:90.4pt;height:252.85pt" o:ole="">
            <v:imagedata r:id="rId35" o:title=""/>
          </v:shape>
          <o:OLEObject Type="Embed" ProgID="Visio.Drawing.15" ShapeID="_x0000_i1028" DrawAspect="Content" ObjectID="_1503951084" r:id="rId36"/>
        </w:object>
      </w:r>
      <w:r w:rsidR="00263B3A">
        <w:object w:dxaOrig="1815" w:dyaOrig="5055">
          <v:shape id="_x0000_i1029" type="#_x0000_t75" style="width:90.4pt;height:252.85pt" o:ole="">
            <v:imagedata r:id="rId37" o:title=""/>
          </v:shape>
          <o:OLEObject Type="Embed" ProgID="Visio.Drawing.15" ShapeID="_x0000_i1029" DrawAspect="Content" ObjectID="_1503951085" r:id="rId38"/>
        </w:object>
      </w:r>
    </w:p>
    <w:p w:rsidR="006542EE" w:rsidRDefault="006542EE" w:rsidP="006542EE">
      <w:pPr>
        <w:jc w:val="center"/>
      </w:pPr>
    </w:p>
    <w:p w:rsidR="004B21F3" w:rsidRDefault="006542EE" w:rsidP="006542EE">
      <w:pPr>
        <w:jc w:val="center"/>
        <w:rPr>
          <w:b/>
        </w:rPr>
      </w:pPr>
      <w:r>
        <w:rPr>
          <w:b/>
        </w:rPr>
        <w:t>Figure 4.3: Sub-process in Flow Chart</w:t>
      </w:r>
    </w:p>
    <w:p w:rsidR="006542EE" w:rsidRPr="006542EE" w:rsidRDefault="006542EE" w:rsidP="006542EE">
      <w:pPr>
        <w:jc w:val="center"/>
        <w:rPr>
          <w:b/>
        </w:rPr>
      </w:pPr>
    </w:p>
    <w:p w:rsidR="004B21F3" w:rsidRDefault="002D7C81" w:rsidP="006542EE">
      <w:pPr>
        <w:spacing w:after="480"/>
        <w:ind w:firstLine="720"/>
      </w:pPr>
      <w:r>
        <w:t>There are four sub-process of process in the figure above. Each of the diagram is to show the h</w:t>
      </w:r>
      <w:r w:rsidR="006542EE">
        <w:t>ow its own process flow. These first of the</w:t>
      </w:r>
      <w:r>
        <w:t xml:space="preserve"> sub-process ar</w:t>
      </w:r>
      <w:r w:rsidR="006542EE">
        <w:t xml:space="preserve">e come from get ticket process, follow by </w:t>
      </w:r>
      <w:r>
        <w:t xml:space="preserve">view </w:t>
      </w:r>
      <w:r w:rsidR="000360F4">
        <w:t>my ticket process</w:t>
      </w:r>
      <w:r>
        <w:t xml:space="preserve">, view </w:t>
      </w:r>
      <w:r w:rsidR="000360F4">
        <w:t xml:space="preserve">serving ticket </w:t>
      </w:r>
      <w:r>
        <w:t xml:space="preserve">process </w:t>
      </w:r>
      <w:r w:rsidR="00A71427">
        <w:t xml:space="preserve">and cancel ticket process. </w:t>
      </w:r>
    </w:p>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4B21F3" w:rsidP="004B21F3"/>
    <w:p w:rsidR="004B21F3" w:rsidRDefault="00263B3A" w:rsidP="00263B3A">
      <w:pPr>
        <w:pStyle w:val="Heading4"/>
      </w:pPr>
      <w:r>
        <w:lastRenderedPageBreak/>
        <w:t>Flow Chart Diagram of Company Staff User</w:t>
      </w:r>
    </w:p>
    <w:p w:rsidR="008A565C" w:rsidRPr="008A565C" w:rsidRDefault="008A565C" w:rsidP="008A565C"/>
    <w:p w:rsidR="008A565C" w:rsidRDefault="008A565C" w:rsidP="00F7450E">
      <w:pPr>
        <w:jc w:val="center"/>
      </w:pPr>
      <w:r>
        <w:object w:dxaOrig="9001" w:dyaOrig="11640">
          <v:shape id="_x0000_i1030" type="#_x0000_t75" style="width:411.05pt;height:530.8pt" o:ole="">
            <v:imagedata r:id="rId39" o:title=""/>
          </v:shape>
          <o:OLEObject Type="Embed" ProgID="Visio.Drawing.15" ShapeID="_x0000_i1030" DrawAspect="Content" ObjectID="_1503951086" r:id="rId40"/>
        </w:object>
      </w:r>
    </w:p>
    <w:p w:rsidR="008A565C" w:rsidRDefault="008A565C" w:rsidP="00F7450E">
      <w:pPr>
        <w:jc w:val="center"/>
        <w:rPr>
          <w:b/>
        </w:rPr>
      </w:pPr>
    </w:p>
    <w:p w:rsidR="004B21F3" w:rsidRPr="00F7450E" w:rsidRDefault="006542EE" w:rsidP="00F7450E">
      <w:pPr>
        <w:jc w:val="center"/>
        <w:rPr>
          <w:b/>
        </w:rPr>
      </w:pPr>
      <w:r>
        <w:rPr>
          <w:b/>
        </w:rPr>
        <w:t>Figure 4.4</w:t>
      </w:r>
      <w:r w:rsidR="00263B3A" w:rsidRPr="00703322">
        <w:rPr>
          <w:b/>
        </w:rPr>
        <w:t>: Flow Chart Diagram of Company Staff User</w:t>
      </w:r>
    </w:p>
    <w:p w:rsidR="004B21F3" w:rsidRDefault="004B21F3" w:rsidP="004B21F3"/>
    <w:p w:rsidR="00994024" w:rsidRDefault="00994024" w:rsidP="004B21F3"/>
    <w:p w:rsidR="004B21F3" w:rsidRDefault="00263B3A" w:rsidP="00263B3A">
      <w:pPr>
        <w:pStyle w:val="Heading4"/>
      </w:pPr>
      <w:r>
        <w:lastRenderedPageBreak/>
        <w:t>Use Case Diagram</w:t>
      </w:r>
    </w:p>
    <w:p w:rsidR="00807A3C" w:rsidRDefault="00263B3A" w:rsidP="00985142">
      <w:pPr>
        <w:spacing w:after="480"/>
        <w:ind w:firstLine="720"/>
      </w:pPr>
      <w:r w:rsidRPr="00263B3A">
        <w:t xml:space="preserve">Use Case Diagram (UCD) is a graphic description of the system interaction among the elements. Besides, use case is a methodology used in system analysis to clarify, identify, and organize system requirements. UCD is a scenario that describe “thread of usage” for a system (Pressman, 2009). </w:t>
      </w:r>
      <w:r w:rsidR="00E17829">
        <w:t>The project’s UCD is as seen in the figure below.</w:t>
      </w:r>
    </w:p>
    <w:bookmarkStart w:id="76" w:name="_GoBack"/>
    <w:bookmarkEnd w:id="76"/>
    <w:p w:rsidR="004B21F3" w:rsidRDefault="00C24286" w:rsidP="004B21F3">
      <w:r>
        <w:object w:dxaOrig="10395" w:dyaOrig="12285">
          <v:shape id="_x0000_i1031" type="#_x0000_t75" style="width:411.05pt;height:485.6pt" o:ole="">
            <v:imagedata r:id="rId41" o:title=""/>
          </v:shape>
          <o:OLEObject Type="Embed" ProgID="Visio.Drawing.15" ShapeID="_x0000_i1031" DrawAspect="Content" ObjectID="_1503951087" r:id="rId42"/>
        </w:object>
      </w:r>
    </w:p>
    <w:p w:rsidR="00807A3C" w:rsidRPr="004B21F3" w:rsidRDefault="00807A3C" w:rsidP="004B21F3"/>
    <w:p w:rsidR="00994024" w:rsidRPr="0040793D" w:rsidRDefault="006542EE" w:rsidP="00994024">
      <w:pPr>
        <w:jc w:val="center"/>
        <w:rPr>
          <w:b/>
        </w:rPr>
      </w:pPr>
      <w:bookmarkStart w:id="77" w:name="_Ref290982499"/>
      <w:bookmarkStart w:id="78" w:name="_Toc346726326"/>
      <w:r>
        <w:rPr>
          <w:b/>
        </w:rPr>
        <w:t>Figure 4.5</w:t>
      </w:r>
      <w:r w:rsidR="003B39EF" w:rsidRPr="00F7450E">
        <w:rPr>
          <w:b/>
        </w:rPr>
        <w:t>: Use Case Diagram of System</w:t>
      </w:r>
    </w:p>
    <w:p w:rsidR="003B39EF" w:rsidRDefault="00807A3C" w:rsidP="00807A3C">
      <w:pPr>
        <w:pStyle w:val="Heading4"/>
      </w:pPr>
      <w:r>
        <w:lastRenderedPageBreak/>
        <w:t>Data Flow Diagram</w:t>
      </w:r>
    </w:p>
    <w:p w:rsidR="00807A3C" w:rsidRDefault="00807A3C" w:rsidP="00985142">
      <w:pPr>
        <w:spacing w:after="480"/>
        <w:ind w:firstLine="720"/>
      </w:pPr>
      <w:r w:rsidRPr="00807A3C">
        <w:t xml:space="preserve">In this section, data flow diagram is to describe how the user interacting with the system. First of all, user have to login to the system before they start using. A login is required, there will pop out an interface for user to key in the user ID and password. Users are able to use the system once they successful login. From the general to more detail about the system, the system data flow diagram between user and system </w:t>
      </w:r>
      <w:r w:rsidR="00627B4A">
        <w:t>can be illustrated in figure 4.6, 4.7 and 4.8, 4.9, 4.10 and 4.11</w:t>
      </w:r>
      <w:r w:rsidRPr="00807A3C">
        <w:t>.</w:t>
      </w:r>
    </w:p>
    <w:p w:rsidR="00807A3C" w:rsidRDefault="00807A3C" w:rsidP="00807A3C">
      <w:pPr>
        <w:pStyle w:val="Heading5"/>
      </w:pPr>
      <w:r>
        <w:t>Context Diagram</w:t>
      </w:r>
    </w:p>
    <w:p w:rsidR="00807A3C" w:rsidRPr="00807A3C" w:rsidRDefault="00807A3C" w:rsidP="00807A3C"/>
    <w:p w:rsidR="00807A3C" w:rsidRDefault="009A6306" w:rsidP="00807A3C">
      <w:pPr>
        <w:ind w:firstLine="720"/>
      </w:pPr>
      <w:r>
        <w:object w:dxaOrig="7006" w:dyaOrig="7695">
          <v:shape id="_x0000_i1032" type="#_x0000_t75" style="width:349.95pt;height:385.1pt" o:ole="">
            <v:imagedata r:id="rId43" o:title=""/>
          </v:shape>
          <o:OLEObject Type="Embed" ProgID="Visio.Drawing.15" ShapeID="_x0000_i1032" DrawAspect="Content" ObjectID="_1503951088" r:id="rId44"/>
        </w:object>
      </w:r>
    </w:p>
    <w:p w:rsidR="00807A3C" w:rsidRDefault="00807A3C" w:rsidP="00807A3C">
      <w:pPr>
        <w:ind w:firstLine="720"/>
      </w:pPr>
    </w:p>
    <w:p w:rsidR="00741E8E" w:rsidRPr="006542EE" w:rsidRDefault="00F7450E" w:rsidP="006542EE">
      <w:pPr>
        <w:jc w:val="center"/>
        <w:rPr>
          <w:b/>
        </w:rPr>
      </w:pPr>
      <w:r w:rsidRPr="00291EA0">
        <w:rPr>
          <w:b/>
        </w:rPr>
        <w:t>Figure</w:t>
      </w:r>
      <w:r w:rsidR="006542EE">
        <w:rPr>
          <w:b/>
        </w:rPr>
        <w:t xml:space="preserve"> 4.6</w:t>
      </w:r>
      <w:r w:rsidRPr="00291EA0">
        <w:rPr>
          <w:b/>
        </w:rPr>
        <w:t>: Context Diagram</w:t>
      </w:r>
    </w:p>
    <w:p w:rsidR="00741E8E" w:rsidRDefault="00741E8E" w:rsidP="00807A3C">
      <w:pPr>
        <w:ind w:firstLine="720"/>
      </w:pPr>
    </w:p>
    <w:p w:rsidR="002706C5" w:rsidRDefault="002706C5" w:rsidP="00807A3C">
      <w:pPr>
        <w:ind w:firstLine="720"/>
      </w:pPr>
    </w:p>
    <w:p w:rsidR="002706C5" w:rsidRPr="002706C5" w:rsidRDefault="0058582C" w:rsidP="002706C5">
      <w:pPr>
        <w:pStyle w:val="Heading5"/>
      </w:pPr>
      <w:r>
        <w:lastRenderedPageBreak/>
        <w:t>Data Flow Level 0 Diagram</w:t>
      </w:r>
    </w:p>
    <w:p w:rsidR="0058582C" w:rsidRDefault="0058582C" w:rsidP="0058582C"/>
    <w:p w:rsidR="0058582C" w:rsidRDefault="0058582C" w:rsidP="0058582C"/>
    <w:p w:rsidR="0058582C" w:rsidRDefault="00A65864" w:rsidP="0058582C">
      <w:r>
        <w:object w:dxaOrig="9226" w:dyaOrig="9465">
          <v:shape id="_x0000_i1033" type="#_x0000_t75" style="width:411.05pt;height:421.95pt" o:ole="">
            <v:imagedata r:id="rId45" o:title=""/>
          </v:shape>
          <o:OLEObject Type="Embed" ProgID="Visio.Drawing.15" ShapeID="_x0000_i1033" DrawAspect="Content" ObjectID="_1503951089" r:id="rId46"/>
        </w:object>
      </w:r>
    </w:p>
    <w:p w:rsidR="0058582C" w:rsidRPr="0058582C" w:rsidRDefault="0058582C" w:rsidP="0058582C"/>
    <w:p w:rsidR="00807A3C" w:rsidRPr="00741E8E" w:rsidRDefault="006542EE" w:rsidP="00741E8E">
      <w:pPr>
        <w:jc w:val="center"/>
        <w:rPr>
          <w:b/>
        </w:rPr>
      </w:pPr>
      <w:r>
        <w:rPr>
          <w:b/>
        </w:rPr>
        <w:t>Figure 4.7</w:t>
      </w:r>
      <w:r w:rsidR="0058582C" w:rsidRPr="00741E8E">
        <w:rPr>
          <w:b/>
        </w:rPr>
        <w:t>: Data Flow Level 0 Diagram</w:t>
      </w: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807A3C" w:rsidP="00807A3C">
      <w:pPr>
        <w:ind w:firstLine="720"/>
      </w:pPr>
    </w:p>
    <w:p w:rsidR="00807A3C" w:rsidRDefault="002017BF" w:rsidP="0058582C">
      <w:pPr>
        <w:pStyle w:val="Heading5"/>
      </w:pPr>
      <w:r>
        <w:lastRenderedPageBreak/>
        <w:t>Process of 1.0</w:t>
      </w:r>
    </w:p>
    <w:p w:rsidR="002017BF" w:rsidRPr="002017BF" w:rsidRDefault="002017BF" w:rsidP="002017BF"/>
    <w:p w:rsidR="0058582C" w:rsidRDefault="0058582C" w:rsidP="0058582C"/>
    <w:p w:rsidR="0058582C" w:rsidRDefault="009A6306" w:rsidP="0058582C">
      <w:r>
        <w:object w:dxaOrig="9240" w:dyaOrig="8295">
          <v:shape id="_x0000_i1034" type="#_x0000_t75" style="width:411.05pt;height:369.2pt" o:ole="">
            <v:imagedata r:id="rId47" o:title=""/>
          </v:shape>
          <o:OLEObject Type="Embed" ProgID="Visio.Drawing.15" ShapeID="_x0000_i1034" DrawAspect="Content" ObjectID="_1503951090" r:id="rId48"/>
        </w:object>
      </w:r>
    </w:p>
    <w:p w:rsidR="00A6332F" w:rsidRDefault="00A6332F" w:rsidP="0058582C"/>
    <w:p w:rsidR="0058582C" w:rsidRPr="00A6332F" w:rsidRDefault="006542EE" w:rsidP="00A6332F">
      <w:pPr>
        <w:jc w:val="center"/>
        <w:rPr>
          <w:b/>
        </w:rPr>
      </w:pPr>
      <w:r>
        <w:rPr>
          <w:b/>
        </w:rPr>
        <w:t>Figure 4.8</w:t>
      </w:r>
      <w:r w:rsidR="0058582C" w:rsidRPr="00A6332F">
        <w:rPr>
          <w:b/>
        </w:rPr>
        <w:t>: Data Flow Level 1 Diagram for Process 1.0</w:t>
      </w:r>
    </w:p>
    <w:p w:rsidR="00807A3C" w:rsidRDefault="00807A3C" w:rsidP="00807A3C">
      <w:pPr>
        <w:ind w:firstLine="720"/>
      </w:pPr>
    </w:p>
    <w:p w:rsidR="00807A3C" w:rsidRDefault="00807A3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2017BF"/>
    <w:p w:rsidR="001532FC" w:rsidRDefault="001532FC" w:rsidP="002017BF"/>
    <w:p w:rsidR="00994024" w:rsidRDefault="00994024" w:rsidP="002017BF"/>
    <w:p w:rsidR="00994024" w:rsidRDefault="00994024" w:rsidP="002017BF"/>
    <w:p w:rsidR="00994024" w:rsidRDefault="00994024" w:rsidP="002017BF"/>
    <w:p w:rsidR="0058582C" w:rsidRDefault="002017BF" w:rsidP="002017BF">
      <w:pPr>
        <w:pStyle w:val="Heading5"/>
      </w:pPr>
      <w:r>
        <w:t>Process of 2.0</w:t>
      </w:r>
    </w:p>
    <w:p w:rsidR="002017BF" w:rsidRPr="002017BF" w:rsidRDefault="002017BF" w:rsidP="002017BF"/>
    <w:p w:rsidR="0058582C" w:rsidRDefault="00950F6E" w:rsidP="0058582C">
      <w:r>
        <w:object w:dxaOrig="9075" w:dyaOrig="3826">
          <v:shape id="_x0000_i1035" type="#_x0000_t75" style="width:411.05pt;height:173.3pt" o:ole="">
            <v:imagedata r:id="rId49" o:title=""/>
          </v:shape>
          <o:OLEObject Type="Embed" ProgID="Visio.Drawing.15" ShapeID="_x0000_i1035" DrawAspect="Content" ObjectID="_1503951091" r:id="rId50"/>
        </w:object>
      </w:r>
    </w:p>
    <w:p w:rsidR="0058582C" w:rsidRDefault="0058582C" w:rsidP="0058582C"/>
    <w:p w:rsidR="0058582C" w:rsidRPr="00F7450E" w:rsidRDefault="006542EE" w:rsidP="00807A3C">
      <w:pPr>
        <w:ind w:firstLine="720"/>
        <w:rPr>
          <w:b/>
        </w:rPr>
      </w:pPr>
      <w:r>
        <w:rPr>
          <w:b/>
        </w:rPr>
        <w:t>Figure 4.9</w:t>
      </w:r>
      <w:r w:rsidR="0058582C" w:rsidRPr="00F7450E">
        <w:rPr>
          <w:b/>
        </w:rPr>
        <w:t>: Data Flow Level 1 Diagram for Process 2.0</w:t>
      </w: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58582C" w:rsidRDefault="0058582C" w:rsidP="00807A3C">
      <w:pPr>
        <w:ind w:firstLine="720"/>
      </w:pPr>
    </w:p>
    <w:p w:rsidR="00994024" w:rsidRDefault="00994024" w:rsidP="00807A3C">
      <w:pPr>
        <w:ind w:firstLine="720"/>
      </w:pPr>
    </w:p>
    <w:p w:rsidR="0058582C" w:rsidRDefault="0058582C" w:rsidP="00985142"/>
    <w:p w:rsidR="0058582C" w:rsidRDefault="002017BF" w:rsidP="002017BF">
      <w:pPr>
        <w:pStyle w:val="Heading5"/>
      </w:pPr>
      <w:r>
        <w:lastRenderedPageBreak/>
        <w:t>Process of 3.0</w:t>
      </w:r>
    </w:p>
    <w:p w:rsidR="0058582C" w:rsidRPr="00807A3C" w:rsidRDefault="0058582C" w:rsidP="00807A3C">
      <w:pPr>
        <w:ind w:firstLine="720"/>
      </w:pPr>
    </w:p>
    <w:p w:rsidR="0058582C" w:rsidRDefault="0058582C" w:rsidP="006542EE">
      <w:pPr>
        <w:pStyle w:val="Caption"/>
        <w:spacing w:after="0" w:line="240" w:lineRule="auto"/>
        <w:rPr>
          <w:b/>
        </w:rPr>
      </w:pPr>
      <w:r w:rsidRPr="0058582C">
        <w:rPr>
          <w:b/>
        </w:rPr>
        <w:object w:dxaOrig="3571" w:dyaOrig="6736">
          <v:shape id="_x0000_i1036" type="#_x0000_t75" style="width:178.35pt;height:336.55pt" o:ole="">
            <v:imagedata r:id="rId51" o:title=""/>
          </v:shape>
          <o:OLEObject Type="Embed" ProgID="Visio.Drawing.15" ShapeID="_x0000_i1036" DrawAspect="Content" ObjectID="_1503951092" r:id="rId52"/>
        </w:object>
      </w:r>
    </w:p>
    <w:p w:rsidR="006542EE" w:rsidRPr="006542EE" w:rsidRDefault="006542EE" w:rsidP="006542EE"/>
    <w:p w:rsidR="0058582C" w:rsidRPr="00F7450E" w:rsidRDefault="006542EE" w:rsidP="00F7450E">
      <w:pPr>
        <w:jc w:val="center"/>
        <w:rPr>
          <w:b/>
        </w:rPr>
      </w:pPr>
      <w:r>
        <w:rPr>
          <w:b/>
        </w:rPr>
        <w:t>Figure 4.10</w:t>
      </w:r>
      <w:r w:rsidR="0058582C" w:rsidRPr="00F7450E">
        <w:rPr>
          <w:b/>
        </w:rPr>
        <w:t>: Data Fl</w:t>
      </w:r>
      <w:r w:rsidR="00475DDE" w:rsidRPr="00F7450E">
        <w:rPr>
          <w:b/>
        </w:rPr>
        <w:t>ow Level 1 Diagram for Process 3</w:t>
      </w:r>
      <w:r w:rsidR="0058582C" w:rsidRPr="00F7450E">
        <w:rPr>
          <w:b/>
        </w:rPr>
        <w:t>.0</w:t>
      </w:r>
    </w:p>
    <w:p w:rsidR="0058582C" w:rsidRDefault="0058582C" w:rsidP="008519FF">
      <w:pPr>
        <w:pStyle w:val="Caption"/>
        <w:spacing w:after="0" w:line="240" w:lineRule="auto"/>
        <w:rPr>
          <w:b/>
        </w:rPr>
      </w:pPr>
    </w:p>
    <w:p w:rsidR="0058582C" w:rsidRDefault="0058582C" w:rsidP="008519FF">
      <w:pPr>
        <w:pStyle w:val="Caption"/>
        <w:spacing w:after="0" w:line="240" w:lineRule="auto"/>
        <w:rPr>
          <w:b/>
        </w:rPr>
      </w:pPr>
    </w:p>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2017BF" w:rsidP="002017BF">
      <w:pPr>
        <w:pStyle w:val="Heading5"/>
      </w:pPr>
      <w:r>
        <w:lastRenderedPageBreak/>
        <w:t>Process of 4.0</w:t>
      </w:r>
    </w:p>
    <w:p w:rsidR="0058582C" w:rsidRDefault="0058582C" w:rsidP="0058582C"/>
    <w:p w:rsidR="0058582C" w:rsidRPr="0058582C" w:rsidRDefault="00356C00" w:rsidP="006542EE">
      <w:pPr>
        <w:jc w:val="center"/>
      </w:pPr>
      <w:r>
        <w:object w:dxaOrig="7126" w:dyaOrig="5266">
          <v:shape id="_x0000_i1037" type="#_x0000_t75" style="width:356.65pt;height:262.9pt" o:ole="">
            <v:imagedata r:id="rId53" o:title=""/>
          </v:shape>
          <o:OLEObject Type="Embed" ProgID="Visio.Drawing.15" ShapeID="_x0000_i1037" DrawAspect="Content" ObjectID="_1503951093" r:id="rId54"/>
        </w:object>
      </w:r>
    </w:p>
    <w:p w:rsidR="0058582C" w:rsidRDefault="0058582C" w:rsidP="008519FF">
      <w:pPr>
        <w:pStyle w:val="Caption"/>
        <w:spacing w:after="0" w:line="240" w:lineRule="auto"/>
        <w:rPr>
          <w:b/>
        </w:rPr>
      </w:pPr>
    </w:p>
    <w:p w:rsidR="0058582C" w:rsidRPr="00F7450E" w:rsidRDefault="006542EE" w:rsidP="00F7450E">
      <w:pPr>
        <w:jc w:val="center"/>
        <w:rPr>
          <w:b/>
        </w:rPr>
      </w:pPr>
      <w:r>
        <w:rPr>
          <w:b/>
        </w:rPr>
        <w:t>Figure 4.11</w:t>
      </w:r>
      <w:r w:rsidR="0058582C" w:rsidRPr="00F7450E">
        <w:rPr>
          <w:b/>
        </w:rPr>
        <w:t>: Data Fl</w:t>
      </w:r>
      <w:r w:rsidR="00475DDE" w:rsidRPr="00F7450E">
        <w:rPr>
          <w:b/>
        </w:rPr>
        <w:t>ow Level 1 Diagram for Process 4</w:t>
      </w:r>
      <w:r w:rsidR="0058582C" w:rsidRPr="00F7450E">
        <w:rPr>
          <w:b/>
        </w:rPr>
        <w:t>.0</w:t>
      </w:r>
    </w:p>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58582C" w:rsidRDefault="0058582C" w:rsidP="0058582C"/>
    <w:p w:rsidR="006542EE" w:rsidRDefault="006542EE" w:rsidP="0058582C"/>
    <w:p w:rsidR="006542EE" w:rsidRDefault="006542EE" w:rsidP="0058582C"/>
    <w:p w:rsidR="006542EE" w:rsidRDefault="006542EE" w:rsidP="0058582C"/>
    <w:p w:rsidR="006542EE" w:rsidRDefault="006542EE" w:rsidP="0058582C"/>
    <w:p w:rsidR="006542EE" w:rsidRDefault="006542EE" w:rsidP="0058582C"/>
    <w:p w:rsidR="0058582C" w:rsidRDefault="0058582C" w:rsidP="0058582C"/>
    <w:p w:rsidR="0058582C" w:rsidRDefault="0058582C" w:rsidP="0058582C">
      <w:pPr>
        <w:pStyle w:val="Heading5"/>
      </w:pPr>
      <w:r>
        <w:lastRenderedPageBreak/>
        <w:t>Entity Relationship Diagram</w:t>
      </w:r>
    </w:p>
    <w:p w:rsidR="0058582C" w:rsidRDefault="0058582C" w:rsidP="0058582C"/>
    <w:p w:rsidR="0058582C" w:rsidRPr="0058582C" w:rsidRDefault="0058582C" w:rsidP="0058582C">
      <w:pPr>
        <w:ind w:firstLine="720"/>
      </w:pPr>
      <w:r w:rsidRPr="0058582C">
        <w:t>Entity Relationship Diagram (ERD) is a data modeling technique that illustrates data entities of the system as well as the relationships linked to each other among the entities. Moreover, ERD is also a conceptual model of data used to on behalf the entity framework infrastructure. In ERD, the relationship</w:t>
      </w:r>
      <w:r w:rsidR="00994024">
        <w:t>s</w:t>
      </w:r>
      <w:r w:rsidRPr="0058582C">
        <w:t xml:space="preserve"> between two data entities are correlated with modality and cardinality. Thus, modality could be either 0 or 1, but cardinality</w:t>
      </w:r>
      <w:r w:rsidR="00E05E70">
        <w:t xml:space="preserve"> could be 1 or many.  Figure 4.12</w:t>
      </w:r>
      <w:r w:rsidRPr="0058582C">
        <w:t xml:space="preserve"> illustrates the entity relationship diagram of the system.     </w:t>
      </w:r>
    </w:p>
    <w:p w:rsidR="0058582C" w:rsidRDefault="0058582C" w:rsidP="0058582C"/>
    <w:p w:rsidR="005727E1" w:rsidRDefault="001532FC" w:rsidP="0058582C">
      <w:r>
        <w:object w:dxaOrig="9900" w:dyaOrig="10170">
          <v:shape id="_x0000_i1038" type="#_x0000_t75" style="width:411.05pt;height:421.95pt" o:ole="">
            <v:imagedata r:id="rId55" o:title=""/>
          </v:shape>
          <o:OLEObject Type="Embed" ProgID="Visio.Drawing.15" ShapeID="_x0000_i1038" DrawAspect="Content" ObjectID="_1503951094" r:id="rId56"/>
        </w:object>
      </w:r>
    </w:p>
    <w:p w:rsidR="005727E1" w:rsidRPr="002D7C81" w:rsidRDefault="005727E1" w:rsidP="001532FC">
      <w:pPr>
        <w:rPr>
          <w:b/>
        </w:rPr>
      </w:pPr>
    </w:p>
    <w:p w:rsidR="00773EBD" w:rsidRDefault="006542EE" w:rsidP="00291EA0">
      <w:pPr>
        <w:jc w:val="center"/>
        <w:rPr>
          <w:b/>
        </w:rPr>
      </w:pPr>
      <w:r>
        <w:rPr>
          <w:b/>
        </w:rPr>
        <w:t>Figure 4.12</w:t>
      </w:r>
      <w:r w:rsidR="0058582C" w:rsidRPr="002D7C81">
        <w:rPr>
          <w:b/>
        </w:rPr>
        <w:t>: Entity Relationship Diagram</w:t>
      </w:r>
    </w:p>
    <w:p w:rsidR="00D6448B" w:rsidRDefault="00D6448B" w:rsidP="001532FC">
      <w:pPr>
        <w:rPr>
          <w:b/>
        </w:rPr>
      </w:pPr>
    </w:p>
    <w:p w:rsidR="00D6448B" w:rsidRPr="00D6448B" w:rsidRDefault="00D6448B" w:rsidP="00D6448B">
      <w:pPr>
        <w:pStyle w:val="Heading1"/>
      </w:pPr>
      <w:r>
        <w:rPr>
          <w:szCs w:val="28"/>
        </w:rPr>
        <w:lastRenderedPageBreak/>
        <w:br/>
      </w:r>
      <w:r w:rsidRPr="00D6448B">
        <w:rPr>
          <w:szCs w:val="28"/>
        </w:rPr>
        <w:t>THE SOLUTION</w:t>
      </w:r>
    </w:p>
    <w:p w:rsidR="00822320" w:rsidRDefault="00822320" w:rsidP="00822320">
      <w:pPr>
        <w:pStyle w:val="Heading3"/>
        <w:tabs>
          <w:tab w:val="left" w:pos="851"/>
        </w:tabs>
      </w:pPr>
      <w:bookmarkStart w:id="79" w:name="_Toc313467776"/>
      <w:r>
        <w:t>System Functions and Interfaces</w:t>
      </w:r>
      <w:bookmarkEnd w:id="79"/>
    </w:p>
    <w:p w:rsidR="00F44D14" w:rsidRDefault="00F44D14" w:rsidP="00F44D14">
      <w:pPr>
        <w:ind w:firstLine="720"/>
      </w:pPr>
      <w:r w:rsidRPr="00F44D14">
        <w:t xml:space="preserve">In this project, there are some interfaces needed to be design for the interactions between users and program. The design in this project is aimed to create a </w:t>
      </w:r>
      <w:r w:rsidR="00822320">
        <w:t xml:space="preserve">user </w:t>
      </w:r>
      <w:r w:rsidRPr="00F44D14">
        <w:t>friendly and interesting environmen</w:t>
      </w:r>
      <w:r w:rsidR="00822320">
        <w:t>t for the users when operating</w:t>
      </w:r>
      <w:r w:rsidRPr="00F44D14">
        <w:t xml:space="preserve"> the system. Therefore, it is easy to get user’s gladness when using the system.  </w:t>
      </w:r>
    </w:p>
    <w:p w:rsidR="00F44D14" w:rsidRDefault="00F44D14" w:rsidP="004C2716">
      <w:pPr>
        <w:ind w:firstLine="720"/>
      </w:pPr>
    </w:p>
    <w:p w:rsidR="00F44D14" w:rsidRDefault="00106FE8" w:rsidP="00F44D14">
      <w:pPr>
        <w:pStyle w:val="Heading4"/>
      </w:pPr>
      <w:r>
        <w:t>Login</w:t>
      </w:r>
      <w:r w:rsidR="00187399">
        <w:t xml:space="preserve"> </w:t>
      </w:r>
    </w:p>
    <w:p w:rsidR="009D1C46" w:rsidRPr="009D1C46" w:rsidRDefault="009D1C46" w:rsidP="009D1C46"/>
    <w:p w:rsidR="006542EE" w:rsidRDefault="00106FE8" w:rsidP="007F169B">
      <w:pPr>
        <w:jc w:val="center"/>
      </w:pPr>
      <w:r>
        <w:rPr>
          <w:noProof/>
          <w:lang w:val="en-US"/>
        </w:rPr>
        <w:drawing>
          <wp:inline distT="0" distB="0" distL="0" distR="0">
            <wp:extent cx="2607415" cy="3914776"/>
            <wp:effectExtent l="19050" t="0" r="2435" b="0"/>
            <wp:docPr id="71" name="Picture 71" descr="C:\Users\Gc\Desktop\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c\Desktop\Screenshot\Login.jpg"/>
                    <pic:cNvPicPr>
                      <a:picLocks noChangeAspect="1" noChangeArrowheads="1"/>
                    </pic:cNvPicPr>
                  </pic:nvPicPr>
                  <pic:blipFill>
                    <a:blip r:embed="rId57"/>
                    <a:srcRect/>
                    <a:stretch>
                      <a:fillRect/>
                    </a:stretch>
                  </pic:blipFill>
                  <pic:spPr bwMode="auto">
                    <a:xfrm>
                      <a:off x="0" y="0"/>
                      <a:ext cx="2607415" cy="3914776"/>
                    </a:xfrm>
                    <a:prstGeom prst="rect">
                      <a:avLst/>
                    </a:prstGeom>
                    <a:noFill/>
                    <a:ln w="9525">
                      <a:noFill/>
                      <a:miter lim="800000"/>
                      <a:headEnd/>
                      <a:tailEnd/>
                    </a:ln>
                  </pic:spPr>
                </pic:pic>
              </a:graphicData>
            </a:graphic>
          </wp:inline>
        </w:drawing>
      </w:r>
    </w:p>
    <w:p w:rsidR="00187399" w:rsidRDefault="006542EE" w:rsidP="006542EE">
      <w:pPr>
        <w:jc w:val="center"/>
        <w:rPr>
          <w:b/>
        </w:rPr>
      </w:pPr>
      <w:r>
        <w:rPr>
          <w:b/>
        </w:rPr>
        <w:t>Figu</w:t>
      </w:r>
      <w:r w:rsidR="00822320">
        <w:rPr>
          <w:b/>
        </w:rPr>
        <w:t>re 5.1.1</w:t>
      </w:r>
      <w:r>
        <w:rPr>
          <w:b/>
        </w:rPr>
        <w:t xml:space="preserve">: </w:t>
      </w:r>
      <w:r w:rsidR="00106FE8">
        <w:rPr>
          <w:b/>
        </w:rPr>
        <w:t>Interface Design of Login</w:t>
      </w:r>
    </w:p>
    <w:p w:rsidR="00106FE8" w:rsidRPr="004C2716" w:rsidRDefault="00106FE8" w:rsidP="00106FE8">
      <w:pPr>
        <w:spacing w:after="200" w:line="276" w:lineRule="auto"/>
        <w:jc w:val="left"/>
      </w:pPr>
    </w:p>
    <w:p w:rsidR="00187399" w:rsidRDefault="008C0543" w:rsidP="00106FE8">
      <w:pPr>
        <w:spacing w:after="480"/>
        <w:ind w:firstLine="720"/>
      </w:pPr>
      <w:r>
        <w:t>This is the first screen of the application, w</w:t>
      </w:r>
      <w:r w:rsidR="00106FE8">
        <w:t xml:space="preserve">hen smart queuing system application is started, </w:t>
      </w:r>
      <w:r>
        <w:t xml:space="preserve">user may sign in with his/her existing user account at this login activity. User is required to fill in the username and password for the authentication </w:t>
      </w:r>
      <w:r>
        <w:lastRenderedPageBreak/>
        <w:t>in order to proceed to the next stage.</w:t>
      </w:r>
      <w:r w:rsidR="00091BC2">
        <w:t xml:space="preserve"> </w:t>
      </w:r>
      <w:r w:rsidR="00091BC2" w:rsidRPr="00091BC2">
        <w:t>In contrast,</w:t>
      </w:r>
      <w:r w:rsidR="00091BC2">
        <w:t xml:space="preserve"> an error message will pop out for user when they filled in the incorrect username or password. User could re-try by entering the </w:t>
      </w:r>
      <w:r w:rsidR="009D1C46">
        <w:t xml:space="preserve">correct </w:t>
      </w:r>
      <w:r w:rsidR="00091BC2">
        <w:t>username or password until they obtain the authentication from the server.</w:t>
      </w:r>
      <w:r w:rsidR="009D1C46">
        <w:t xml:space="preserve"> Besides that, user who are forgotten their username or password could register a new account. A sign up button is provided in this screen for the user to create a new account of the application. Figure 5.1.1</w:t>
      </w:r>
      <w:r w:rsidR="00106FE8">
        <w:t xml:space="preserve"> </w:t>
      </w:r>
      <w:r w:rsidR="00106FE8" w:rsidRPr="004C2716">
        <w:t xml:space="preserve">shows the login interface design of the application. </w:t>
      </w:r>
    </w:p>
    <w:p w:rsidR="009D1C46" w:rsidRDefault="009D1C46" w:rsidP="009D1C46">
      <w:pPr>
        <w:pStyle w:val="Heading4"/>
      </w:pPr>
      <w:r>
        <w:t>Registration</w:t>
      </w:r>
    </w:p>
    <w:p w:rsidR="00FB3667" w:rsidRPr="00FB3667" w:rsidRDefault="00FB3667" w:rsidP="00FB3667"/>
    <w:p w:rsidR="0040793D" w:rsidRPr="004C2716" w:rsidRDefault="009D1C46" w:rsidP="007F169B">
      <w:pPr>
        <w:spacing w:after="200" w:line="276" w:lineRule="auto"/>
        <w:jc w:val="center"/>
      </w:pPr>
      <w:r>
        <w:rPr>
          <w:noProof/>
          <w:lang w:val="en-US"/>
        </w:rPr>
        <w:drawing>
          <wp:inline distT="0" distB="0" distL="0" distR="0">
            <wp:extent cx="2638425" cy="3876675"/>
            <wp:effectExtent l="19050" t="0" r="9525" b="0"/>
            <wp:docPr id="2" name="Picture 72" descr="C:\Users\Gc\Desktop\Screensho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Gc\Desktop\Screenshot\Register.jpg"/>
                    <pic:cNvPicPr>
                      <a:picLocks noChangeAspect="1" noChangeArrowheads="1"/>
                    </pic:cNvPicPr>
                  </pic:nvPicPr>
                  <pic:blipFill>
                    <a:blip r:embed="rId58"/>
                    <a:srcRect/>
                    <a:stretch>
                      <a:fillRect/>
                    </a:stretch>
                  </pic:blipFill>
                  <pic:spPr bwMode="auto">
                    <a:xfrm>
                      <a:off x="0" y="0"/>
                      <a:ext cx="2641727" cy="3881527"/>
                    </a:xfrm>
                    <a:prstGeom prst="rect">
                      <a:avLst/>
                    </a:prstGeom>
                    <a:noFill/>
                    <a:ln w="9525">
                      <a:noFill/>
                      <a:miter lim="800000"/>
                      <a:headEnd/>
                      <a:tailEnd/>
                    </a:ln>
                  </pic:spPr>
                </pic:pic>
              </a:graphicData>
            </a:graphic>
          </wp:inline>
        </w:drawing>
      </w:r>
    </w:p>
    <w:p w:rsidR="00F44D14" w:rsidRDefault="00773EBD" w:rsidP="006542EE">
      <w:pPr>
        <w:spacing w:after="200" w:line="276" w:lineRule="auto"/>
        <w:jc w:val="center"/>
        <w:rPr>
          <w:b/>
        </w:rPr>
      </w:pPr>
      <w:r w:rsidRPr="006542EE">
        <w:rPr>
          <w:b/>
        </w:rPr>
        <w:t>Figure</w:t>
      </w:r>
      <w:r w:rsidR="009D1C46">
        <w:rPr>
          <w:b/>
        </w:rPr>
        <w:t xml:space="preserve"> 5.1.2</w:t>
      </w:r>
      <w:r w:rsidRPr="006542EE">
        <w:rPr>
          <w:b/>
        </w:rPr>
        <w:t>:</w:t>
      </w:r>
      <w:r w:rsidR="006542EE">
        <w:rPr>
          <w:b/>
        </w:rPr>
        <w:t xml:space="preserve"> Interface design of Login</w:t>
      </w:r>
    </w:p>
    <w:p w:rsidR="007F169B" w:rsidRPr="006542EE" w:rsidRDefault="007F169B" w:rsidP="006542EE">
      <w:pPr>
        <w:spacing w:after="200" w:line="276" w:lineRule="auto"/>
        <w:jc w:val="center"/>
        <w:rPr>
          <w:b/>
        </w:rPr>
      </w:pPr>
    </w:p>
    <w:p w:rsidR="008652CA" w:rsidRDefault="009D1C46" w:rsidP="008652CA">
      <w:pPr>
        <w:spacing w:after="480"/>
        <w:ind w:firstLine="720"/>
      </w:pPr>
      <w:bookmarkStart w:id="80" w:name="_Toc290902324"/>
      <w:bookmarkEnd w:id="77"/>
      <w:bookmarkEnd w:id="78"/>
      <w:r>
        <w:t>After pressing the sign up button</w:t>
      </w:r>
      <w:r w:rsidR="00106FE8">
        <w:t>,</w:t>
      </w:r>
      <w:r>
        <w:t xml:space="preserve"> this registration activity will display on your android phone. </w:t>
      </w:r>
      <w:r w:rsidR="0012051F">
        <w:t xml:space="preserve">Registration is required for every user. </w:t>
      </w:r>
      <w:r>
        <w:t>This</w:t>
      </w:r>
      <w:r w:rsidR="00106FE8">
        <w:t xml:space="preserve"> regis</w:t>
      </w:r>
      <w:r w:rsidR="0012051F">
        <w:t xml:space="preserve">tration form is design for </w:t>
      </w:r>
      <w:r w:rsidR="00F911F4">
        <w:t>users</w:t>
      </w:r>
      <w:r w:rsidR="0012051F">
        <w:t xml:space="preserve"> to register themselves to smart queuing system application. This registration activity contains a form for user to key in their personal information. All the fields are required to key in this form. Contact number of user </w:t>
      </w:r>
      <w:r w:rsidR="00F911F4">
        <w:t>is</w:t>
      </w:r>
      <w:r w:rsidR="0012051F">
        <w:t xml:space="preserve"> very important </w:t>
      </w:r>
      <w:r w:rsidR="00F911F4">
        <w:lastRenderedPageBreak/>
        <w:t xml:space="preserve">and need to insert correctly </w:t>
      </w:r>
      <w:r w:rsidR="0012051F">
        <w:t>because</w:t>
      </w:r>
      <w:r w:rsidR="00F911F4">
        <w:t xml:space="preserve"> </w:t>
      </w:r>
      <w:r w:rsidR="0012051F">
        <w:t>sms notification will send to the contact n</w:t>
      </w:r>
      <w:r w:rsidR="00F911F4">
        <w:t>umber to notify user when the queuing number is almost reach. Besides</w:t>
      </w:r>
      <w:r w:rsidR="003E6EEC">
        <w:t xml:space="preserve"> that</w:t>
      </w:r>
      <w:r w:rsidR="00F911F4">
        <w:t xml:space="preserve">, username must be unique in this field in order to create a new account. </w:t>
      </w:r>
      <w:r w:rsidR="00106FE8">
        <w:t xml:space="preserve">After </w:t>
      </w:r>
      <w:r w:rsidR="003E6EEC">
        <w:t>filled in all of the personal information</w:t>
      </w:r>
      <w:r w:rsidR="00F07FE5">
        <w:t xml:space="preserve"> and the new account is created</w:t>
      </w:r>
      <w:r w:rsidR="003E6EEC">
        <w:t xml:space="preserve">, </w:t>
      </w:r>
      <w:r w:rsidR="00106FE8">
        <w:t>user</w:t>
      </w:r>
      <w:r w:rsidR="003E6EEC">
        <w:t>s</w:t>
      </w:r>
      <w:r w:rsidR="00F07FE5">
        <w:t xml:space="preserve"> are able</w:t>
      </w:r>
      <w:r w:rsidR="00106FE8">
        <w:t xml:space="preserve"> </w:t>
      </w:r>
      <w:r w:rsidR="00090058">
        <w:t xml:space="preserve">login to the application by using the valid username and password. </w:t>
      </w:r>
      <w:r w:rsidR="008652CA">
        <w:t>Figure 5.1.2 shows the register</w:t>
      </w:r>
      <w:r w:rsidR="008652CA" w:rsidRPr="004C2716">
        <w:t xml:space="preserve"> interface design of the application. </w:t>
      </w:r>
    </w:p>
    <w:p w:rsidR="004C2716" w:rsidRDefault="007F169B" w:rsidP="00985142">
      <w:pPr>
        <w:pStyle w:val="Heading4"/>
      </w:pPr>
      <w:r>
        <w:t>Main Menu</w:t>
      </w:r>
    </w:p>
    <w:p w:rsidR="00FB3667" w:rsidRPr="00FB3667" w:rsidRDefault="00FB3667" w:rsidP="00FB3667"/>
    <w:p w:rsidR="004C2716" w:rsidRDefault="007F169B" w:rsidP="007F169B">
      <w:pPr>
        <w:jc w:val="center"/>
      </w:pPr>
      <w:r>
        <w:rPr>
          <w:noProof/>
          <w:lang w:val="en-US"/>
        </w:rPr>
        <w:drawing>
          <wp:inline distT="0" distB="0" distL="0" distR="0">
            <wp:extent cx="2867025" cy="3971925"/>
            <wp:effectExtent l="19050" t="0" r="9525" b="0"/>
            <wp:docPr id="3" name="Picture 87" descr="C:\Users\Gc\Desktop\Screenshot\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c\Desktop\Screenshot\MainMenu.jpg"/>
                    <pic:cNvPicPr>
                      <a:picLocks noChangeAspect="1" noChangeArrowheads="1"/>
                    </pic:cNvPicPr>
                  </pic:nvPicPr>
                  <pic:blipFill>
                    <a:blip r:embed="rId59"/>
                    <a:srcRect/>
                    <a:stretch>
                      <a:fillRect/>
                    </a:stretch>
                  </pic:blipFill>
                  <pic:spPr bwMode="auto">
                    <a:xfrm>
                      <a:off x="0" y="0"/>
                      <a:ext cx="2867025" cy="3971925"/>
                    </a:xfrm>
                    <a:prstGeom prst="rect">
                      <a:avLst/>
                    </a:prstGeom>
                    <a:noFill/>
                    <a:ln w="9525">
                      <a:noFill/>
                      <a:miter lim="800000"/>
                      <a:headEnd/>
                      <a:tailEnd/>
                    </a:ln>
                  </pic:spPr>
                </pic:pic>
              </a:graphicData>
            </a:graphic>
          </wp:inline>
        </w:drawing>
      </w:r>
    </w:p>
    <w:p w:rsidR="004C2716" w:rsidRPr="006542EE" w:rsidRDefault="00773EBD" w:rsidP="006542EE">
      <w:pPr>
        <w:jc w:val="center"/>
        <w:rPr>
          <w:b/>
        </w:rPr>
      </w:pPr>
      <w:r w:rsidRPr="006542EE">
        <w:rPr>
          <w:b/>
        </w:rPr>
        <w:t>Figure</w:t>
      </w:r>
      <w:r w:rsidR="007F169B">
        <w:rPr>
          <w:b/>
        </w:rPr>
        <w:t xml:space="preserve"> 5.1.3</w:t>
      </w:r>
      <w:r w:rsidRPr="006542EE">
        <w:rPr>
          <w:b/>
        </w:rPr>
        <w:t>:</w:t>
      </w:r>
      <w:r w:rsidR="006542EE">
        <w:rPr>
          <w:b/>
        </w:rPr>
        <w:t xml:space="preserve"> Interface Design of Main Menu</w:t>
      </w:r>
    </w:p>
    <w:p w:rsidR="00773EBD" w:rsidRDefault="00773EBD" w:rsidP="00773EBD"/>
    <w:p w:rsidR="00773EBD" w:rsidRDefault="00A544ED" w:rsidP="00985142">
      <w:pPr>
        <w:ind w:firstLine="720"/>
      </w:pPr>
      <w:r w:rsidRPr="00A544ED">
        <w:t xml:space="preserve">After login </w:t>
      </w:r>
      <w:r w:rsidR="007F169B">
        <w:t xml:space="preserve">was </w:t>
      </w:r>
      <w:r w:rsidRPr="00A544ED">
        <w:t>su</w:t>
      </w:r>
      <w:r w:rsidR="007F169B">
        <w:t>ccessful, the main menu will display to the user.</w:t>
      </w:r>
      <w:r w:rsidR="00AA5FFF">
        <w:t xml:space="preserve"> In the main menu activity, there are four buttons are available here. Each of the buttons had the different of function. User can get the queuing ticket, view their owned ticket, view the current serving ticket and as well as cancel the ticket in anytime. Figure 5</w:t>
      </w:r>
      <w:r w:rsidR="00E05E70">
        <w:t>.1</w:t>
      </w:r>
      <w:r w:rsidR="00AA5FFF">
        <w:t>.3</w:t>
      </w:r>
      <w:r w:rsidR="008D7CDA">
        <w:t xml:space="preserve"> is the main m</w:t>
      </w:r>
      <w:r w:rsidRPr="00A544ED">
        <w:t>enu of the application.</w:t>
      </w:r>
    </w:p>
    <w:p w:rsidR="007A6602" w:rsidRDefault="007A6602" w:rsidP="00AA5FFF"/>
    <w:p w:rsidR="007A6602" w:rsidRDefault="001E67C1" w:rsidP="00A544ED">
      <w:pPr>
        <w:pStyle w:val="Heading4"/>
      </w:pPr>
      <w:r>
        <w:lastRenderedPageBreak/>
        <w:t>Get</w:t>
      </w:r>
      <w:r w:rsidR="00A544ED">
        <w:t xml:space="preserve"> Ticket</w:t>
      </w:r>
    </w:p>
    <w:p w:rsidR="00AA5FFF" w:rsidRPr="00AA5FFF" w:rsidRDefault="00AA5FFF" w:rsidP="00AA5FFF"/>
    <w:p w:rsidR="00E05E70" w:rsidRDefault="00AA5FFF" w:rsidP="00AA5FFF">
      <w:pPr>
        <w:jc w:val="center"/>
      </w:pPr>
      <w:r>
        <w:rPr>
          <w:noProof/>
          <w:lang w:val="en-US"/>
        </w:rPr>
        <w:drawing>
          <wp:inline distT="0" distB="0" distL="0" distR="0">
            <wp:extent cx="2724150" cy="4000500"/>
            <wp:effectExtent l="19050" t="0" r="0" b="0"/>
            <wp:docPr id="4" name="Picture 88" descr="C:\Users\Gc\Desktop\Screenshot\Get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Gc\Desktop\Screenshot\GetTicket.jpg"/>
                    <pic:cNvPicPr>
                      <a:picLocks noChangeAspect="1" noChangeArrowheads="1"/>
                    </pic:cNvPicPr>
                  </pic:nvPicPr>
                  <pic:blipFill>
                    <a:blip r:embed="rId60"/>
                    <a:srcRect/>
                    <a:stretch>
                      <a:fillRect/>
                    </a:stretch>
                  </pic:blipFill>
                  <pic:spPr bwMode="auto">
                    <a:xfrm>
                      <a:off x="0" y="0"/>
                      <a:ext cx="2724150" cy="4000500"/>
                    </a:xfrm>
                    <a:prstGeom prst="rect">
                      <a:avLst/>
                    </a:prstGeom>
                    <a:noFill/>
                    <a:ln w="9525">
                      <a:noFill/>
                      <a:miter lim="800000"/>
                      <a:headEnd/>
                      <a:tailEnd/>
                    </a:ln>
                  </pic:spPr>
                </pic:pic>
              </a:graphicData>
            </a:graphic>
          </wp:inline>
        </w:drawing>
      </w:r>
    </w:p>
    <w:p w:rsidR="004D5B61" w:rsidRPr="001E67C1" w:rsidRDefault="004D5B61" w:rsidP="001E67C1">
      <w:pPr>
        <w:pStyle w:val="Caption"/>
        <w:rPr>
          <w:b/>
        </w:rPr>
      </w:pPr>
      <w:r w:rsidRPr="001E67C1">
        <w:rPr>
          <w:b/>
        </w:rPr>
        <w:t>Figure</w:t>
      </w:r>
      <w:r w:rsidR="00AA5FFF">
        <w:rPr>
          <w:b/>
        </w:rPr>
        <w:t xml:space="preserve"> 5.1.4</w:t>
      </w:r>
      <w:r w:rsidR="001E67C1">
        <w:rPr>
          <w:b/>
        </w:rPr>
        <w:t>: Interface Design of Get Ticket</w:t>
      </w:r>
    </w:p>
    <w:p w:rsidR="008D7CDA" w:rsidRDefault="00900974" w:rsidP="008D7CDA">
      <w:pPr>
        <w:spacing w:after="480"/>
        <w:ind w:firstLine="720"/>
      </w:pPr>
      <w:r>
        <w:t>When the user clicks</w:t>
      </w:r>
      <w:r w:rsidR="004D5B61" w:rsidRPr="004D5B61">
        <w:t xml:space="preserve"> the Get Ticket button, the interface will be </w:t>
      </w:r>
      <w:r w:rsidR="00006C57">
        <w:t xml:space="preserve">change </w:t>
      </w:r>
      <w:r>
        <w:t>to</w:t>
      </w:r>
      <w:r w:rsidR="00006C57">
        <w:t xml:space="preserve"> another activity as the figure above</w:t>
      </w:r>
      <w:r>
        <w:t>. Therefore, user can obtain a paperless queuing ticket by using this application. The online e-</w:t>
      </w:r>
      <w:r w:rsidR="008D7CDA">
        <w:t>T</w:t>
      </w:r>
      <w:r w:rsidRPr="00900974">
        <w:t>icket</w:t>
      </w:r>
      <w:r>
        <w:t xml:space="preserve"> </w:t>
      </w:r>
      <w:r w:rsidR="008D7CDA">
        <w:t xml:space="preserve">will display on the screen for user after user pressing the get ticket button. </w:t>
      </w:r>
      <w:r>
        <w:t xml:space="preserve">In this example, number 437 is the ticket owned by the user. Every </w:t>
      </w:r>
      <w:r w:rsidR="008D7CDA">
        <w:t xml:space="preserve">single </w:t>
      </w:r>
      <w:r>
        <w:t>use</w:t>
      </w:r>
      <w:r w:rsidR="008D7CDA">
        <w:t>r had</w:t>
      </w:r>
      <w:r>
        <w:t xml:space="preserve"> </w:t>
      </w:r>
      <w:r w:rsidR="008D7CDA">
        <w:t>the different queuing number</w:t>
      </w:r>
      <w:r>
        <w:t xml:space="preserve"> and it is unique.</w:t>
      </w:r>
      <w:r w:rsidR="00713731">
        <w:t xml:space="preserve"> Aside from that, the current user is not able to get another new ticket before the number 437 being served or deleted. </w:t>
      </w:r>
      <w:r w:rsidR="008D7CDA">
        <w:t>Figure</w:t>
      </w:r>
      <w:r>
        <w:t xml:space="preserve"> </w:t>
      </w:r>
      <w:r w:rsidR="008D7CDA">
        <w:t xml:space="preserve">5.1.4 shows the get ticket function of the application. </w:t>
      </w:r>
    </w:p>
    <w:p w:rsidR="008D7CDA" w:rsidRDefault="008D7CDA" w:rsidP="008D7CDA">
      <w:pPr>
        <w:spacing w:after="480"/>
        <w:ind w:firstLine="720"/>
      </w:pPr>
    </w:p>
    <w:p w:rsidR="008D7CDA" w:rsidRDefault="008D7CDA" w:rsidP="00713731">
      <w:pPr>
        <w:spacing w:after="480"/>
      </w:pPr>
    </w:p>
    <w:p w:rsidR="008D7CDA" w:rsidRDefault="008D7CDA" w:rsidP="008D7CDA">
      <w:pPr>
        <w:pStyle w:val="Heading4"/>
      </w:pPr>
      <w:r>
        <w:lastRenderedPageBreak/>
        <w:t>View My Ticket</w:t>
      </w:r>
    </w:p>
    <w:p w:rsidR="00713731" w:rsidRPr="00713731" w:rsidRDefault="00713731" w:rsidP="00713731"/>
    <w:p w:rsidR="008D7CDA" w:rsidRDefault="008D7CDA" w:rsidP="008D7CDA">
      <w:pPr>
        <w:jc w:val="center"/>
      </w:pPr>
      <w:r>
        <w:rPr>
          <w:noProof/>
          <w:lang w:val="en-US"/>
        </w:rPr>
        <w:drawing>
          <wp:inline distT="0" distB="0" distL="0" distR="0">
            <wp:extent cx="2548890" cy="3752850"/>
            <wp:effectExtent l="19050" t="0" r="3810" b="0"/>
            <wp:docPr id="91" name="Picture 91" descr="C:\Users\Gc\Desktop\Screenshot\Show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Gc\Desktop\Screenshot\ShowTic.jpg"/>
                    <pic:cNvPicPr>
                      <a:picLocks noChangeAspect="1" noChangeArrowheads="1"/>
                    </pic:cNvPicPr>
                  </pic:nvPicPr>
                  <pic:blipFill>
                    <a:blip r:embed="rId61"/>
                    <a:srcRect/>
                    <a:stretch>
                      <a:fillRect/>
                    </a:stretch>
                  </pic:blipFill>
                  <pic:spPr bwMode="auto">
                    <a:xfrm>
                      <a:off x="0" y="0"/>
                      <a:ext cx="2548890" cy="3752850"/>
                    </a:xfrm>
                    <a:prstGeom prst="rect">
                      <a:avLst/>
                    </a:prstGeom>
                    <a:noFill/>
                    <a:ln w="9525">
                      <a:noFill/>
                      <a:miter lim="800000"/>
                      <a:headEnd/>
                      <a:tailEnd/>
                    </a:ln>
                  </pic:spPr>
                </pic:pic>
              </a:graphicData>
            </a:graphic>
          </wp:inline>
        </w:drawing>
      </w:r>
    </w:p>
    <w:p w:rsidR="00713731" w:rsidRDefault="00713731" w:rsidP="00713731">
      <w:pPr>
        <w:pStyle w:val="Caption"/>
        <w:rPr>
          <w:b/>
        </w:rPr>
      </w:pPr>
      <w:r w:rsidRPr="001E67C1">
        <w:rPr>
          <w:b/>
        </w:rPr>
        <w:t>Figure</w:t>
      </w:r>
      <w:r>
        <w:rPr>
          <w:b/>
        </w:rPr>
        <w:t xml:space="preserve"> 5.1.5: Interface Design of View My Ticket</w:t>
      </w:r>
    </w:p>
    <w:p w:rsidR="00E52196" w:rsidRDefault="007B3BB4" w:rsidP="00E52196">
      <w:pPr>
        <w:spacing w:after="480"/>
        <w:ind w:firstLine="720"/>
      </w:pPr>
      <w:r>
        <w:t xml:space="preserve">At view my ticket activity, users can </w:t>
      </w:r>
      <w:r w:rsidR="00E52196">
        <w:t xml:space="preserve">view back their </w:t>
      </w:r>
      <w:r>
        <w:t xml:space="preserve">online e-Ticket </w:t>
      </w:r>
      <w:r w:rsidR="00E52196">
        <w:t>which were</w:t>
      </w:r>
      <w:r>
        <w:t xml:space="preserve"> </w:t>
      </w:r>
      <w:r w:rsidR="00E52196">
        <w:t>taken by themselves</w:t>
      </w:r>
      <w:r>
        <w:t>.</w:t>
      </w:r>
      <w:r w:rsidR="005154A4">
        <w:t xml:space="preserve"> </w:t>
      </w:r>
      <w:r>
        <w:t>T</w:t>
      </w:r>
      <w:r w:rsidR="00E52196">
        <w:t>h</w:t>
      </w:r>
      <w:r w:rsidR="00920411">
        <w:t>e</w:t>
      </w:r>
      <w:r w:rsidR="00E52196">
        <w:t xml:space="preserve"> aim of this </w:t>
      </w:r>
      <w:r>
        <w:t xml:space="preserve">function is </w:t>
      </w:r>
      <w:r w:rsidR="005154A4">
        <w:t>purposely</w:t>
      </w:r>
      <w:r>
        <w:t xml:space="preserve"> </w:t>
      </w:r>
      <w:r w:rsidR="00647A44">
        <w:t xml:space="preserve">created </w:t>
      </w:r>
      <w:r w:rsidR="00E52196">
        <w:t>for user to view their ticket especially for the forgetful user. They are able to view</w:t>
      </w:r>
      <w:r>
        <w:t xml:space="preserve"> back their online e-Ticket</w:t>
      </w:r>
      <w:r w:rsidR="00E52196">
        <w:t xml:space="preserve"> if they forget the queuing number</w:t>
      </w:r>
      <w:r>
        <w:t>.</w:t>
      </w:r>
      <w:r w:rsidR="00E52196">
        <w:t xml:space="preserve"> Figure 5.1.5 shows the view my ticket function of the application. </w:t>
      </w:r>
    </w:p>
    <w:p w:rsidR="007B3BB4" w:rsidRDefault="00E52196" w:rsidP="007B3BB4">
      <w:pPr>
        <w:spacing w:after="480"/>
        <w:ind w:firstLine="720"/>
      </w:pPr>
      <w:r>
        <w:t xml:space="preserve"> </w:t>
      </w:r>
      <w:r w:rsidR="007B3BB4">
        <w:t xml:space="preserve">   </w:t>
      </w:r>
    </w:p>
    <w:p w:rsidR="007B3BB4" w:rsidRPr="007B3BB4" w:rsidRDefault="007B3BB4" w:rsidP="007B3BB4"/>
    <w:p w:rsidR="00713731" w:rsidRDefault="00713731" w:rsidP="008D7CDA">
      <w:pPr>
        <w:jc w:val="center"/>
      </w:pPr>
    </w:p>
    <w:p w:rsidR="00713731" w:rsidRDefault="00713731" w:rsidP="008D7CDA">
      <w:pPr>
        <w:jc w:val="center"/>
      </w:pPr>
    </w:p>
    <w:p w:rsidR="008D7CDA" w:rsidRDefault="008D7CDA" w:rsidP="008D7CDA"/>
    <w:p w:rsidR="008D7CDA" w:rsidRDefault="008D7CDA" w:rsidP="008D7CDA"/>
    <w:p w:rsidR="008D7CDA" w:rsidRDefault="008D7CDA" w:rsidP="008D7CDA"/>
    <w:p w:rsidR="008D7CDA" w:rsidRDefault="009D5C04" w:rsidP="009D5C04">
      <w:pPr>
        <w:pStyle w:val="Heading4"/>
      </w:pPr>
      <w:r>
        <w:lastRenderedPageBreak/>
        <w:t>View Serving Ticket</w:t>
      </w:r>
    </w:p>
    <w:p w:rsidR="009D5C04" w:rsidRPr="009D5C04" w:rsidRDefault="009D5C04" w:rsidP="009D5C04"/>
    <w:p w:rsidR="009D5C04" w:rsidRDefault="009D5C04" w:rsidP="009D5C04">
      <w:pPr>
        <w:jc w:val="center"/>
      </w:pPr>
      <w:r>
        <w:rPr>
          <w:noProof/>
          <w:lang w:val="en-US"/>
        </w:rPr>
        <w:drawing>
          <wp:inline distT="0" distB="0" distL="0" distR="0">
            <wp:extent cx="2809875" cy="4352925"/>
            <wp:effectExtent l="19050" t="0" r="9525" b="0"/>
            <wp:docPr id="92" name="Picture 92" descr="C:\Users\Gc\Desktop\Screenshot\Serve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c\Desktop\Screenshot\ServeTic.jpg"/>
                    <pic:cNvPicPr>
                      <a:picLocks noChangeAspect="1" noChangeArrowheads="1"/>
                    </pic:cNvPicPr>
                  </pic:nvPicPr>
                  <pic:blipFill>
                    <a:blip r:embed="rId62"/>
                    <a:srcRect/>
                    <a:stretch>
                      <a:fillRect/>
                    </a:stretch>
                  </pic:blipFill>
                  <pic:spPr bwMode="auto">
                    <a:xfrm>
                      <a:off x="0" y="0"/>
                      <a:ext cx="2809875" cy="4352925"/>
                    </a:xfrm>
                    <a:prstGeom prst="rect">
                      <a:avLst/>
                    </a:prstGeom>
                    <a:noFill/>
                    <a:ln w="9525">
                      <a:noFill/>
                      <a:miter lim="800000"/>
                      <a:headEnd/>
                      <a:tailEnd/>
                    </a:ln>
                  </pic:spPr>
                </pic:pic>
              </a:graphicData>
            </a:graphic>
          </wp:inline>
        </w:drawing>
      </w:r>
    </w:p>
    <w:p w:rsidR="009D5C04" w:rsidRDefault="009D5C04" w:rsidP="009D5C04">
      <w:pPr>
        <w:pStyle w:val="Caption"/>
        <w:rPr>
          <w:b/>
        </w:rPr>
      </w:pPr>
      <w:r w:rsidRPr="001E67C1">
        <w:rPr>
          <w:b/>
        </w:rPr>
        <w:t>Figure</w:t>
      </w:r>
      <w:r>
        <w:rPr>
          <w:b/>
        </w:rPr>
        <w:t xml:space="preserve"> 5.1.6: Interface Design of View Serving Ticket</w:t>
      </w:r>
    </w:p>
    <w:p w:rsidR="009D5C04" w:rsidRDefault="009D5C04" w:rsidP="009D5C04">
      <w:pPr>
        <w:spacing w:after="480"/>
        <w:ind w:firstLine="720"/>
      </w:pPr>
      <w:r>
        <w:t xml:space="preserve">At view serving ticket activity, user is able to view the current serving number </w:t>
      </w:r>
      <w:r w:rsidR="00D742E1">
        <w:t xml:space="preserve">on the application. User can get to know what number is having the service now and </w:t>
      </w:r>
      <w:r w:rsidR="00AD2788">
        <w:t xml:space="preserve">also </w:t>
      </w:r>
      <w:r w:rsidR="00D742E1">
        <w:t xml:space="preserve">able to do the comparison between how many numbers more to reach their turn. In this example, the user of number 432 is having the service right now. </w:t>
      </w:r>
      <w:r>
        <w:t xml:space="preserve">Figure 5.1.5 shows the view serving ticket function of the application. </w:t>
      </w:r>
    </w:p>
    <w:p w:rsidR="00323FE8" w:rsidRDefault="00323FE8" w:rsidP="009D5C04">
      <w:pPr>
        <w:spacing w:after="480"/>
        <w:ind w:firstLine="720"/>
      </w:pPr>
    </w:p>
    <w:p w:rsidR="00323FE8" w:rsidRDefault="00323FE8" w:rsidP="009D5C04">
      <w:pPr>
        <w:spacing w:after="480"/>
        <w:ind w:firstLine="720"/>
      </w:pPr>
    </w:p>
    <w:p w:rsidR="00323FE8" w:rsidRDefault="00323FE8" w:rsidP="009D5C04">
      <w:pPr>
        <w:spacing w:after="480"/>
        <w:ind w:firstLine="720"/>
      </w:pPr>
    </w:p>
    <w:p w:rsidR="00323FE8" w:rsidRDefault="00323FE8" w:rsidP="00323FE8">
      <w:pPr>
        <w:pStyle w:val="Heading4"/>
      </w:pPr>
      <w:r>
        <w:lastRenderedPageBreak/>
        <w:t>Cancel Ticket</w:t>
      </w:r>
    </w:p>
    <w:p w:rsidR="00323FE8" w:rsidRPr="00323FE8" w:rsidRDefault="00323FE8" w:rsidP="00323FE8"/>
    <w:p w:rsidR="00323FE8" w:rsidRPr="00323FE8" w:rsidRDefault="00323FE8" w:rsidP="00323FE8">
      <w:pPr>
        <w:jc w:val="center"/>
      </w:pPr>
      <w:r>
        <w:rPr>
          <w:noProof/>
          <w:lang w:val="en-US"/>
        </w:rPr>
        <w:drawing>
          <wp:inline distT="0" distB="0" distL="0" distR="0">
            <wp:extent cx="2800350" cy="4029075"/>
            <wp:effectExtent l="19050" t="0" r="0" b="0"/>
            <wp:docPr id="93" name="Picture 93" descr="C:\Users\Gc\Desktop\Screenshot\Cancel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Gc\Desktop\Screenshot\CancelTic.jpg"/>
                    <pic:cNvPicPr>
                      <a:picLocks noChangeAspect="1" noChangeArrowheads="1"/>
                    </pic:cNvPicPr>
                  </pic:nvPicPr>
                  <pic:blipFill>
                    <a:blip r:embed="rId63"/>
                    <a:srcRect/>
                    <a:stretch>
                      <a:fillRect/>
                    </a:stretch>
                  </pic:blipFill>
                  <pic:spPr bwMode="auto">
                    <a:xfrm>
                      <a:off x="0" y="0"/>
                      <a:ext cx="2800350" cy="4029075"/>
                    </a:xfrm>
                    <a:prstGeom prst="rect">
                      <a:avLst/>
                    </a:prstGeom>
                    <a:noFill/>
                    <a:ln w="9525">
                      <a:noFill/>
                      <a:miter lim="800000"/>
                      <a:headEnd/>
                      <a:tailEnd/>
                    </a:ln>
                  </pic:spPr>
                </pic:pic>
              </a:graphicData>
            </a:graphic>
          </wp:inline>
        </w:drawing>
      </w:r>
    </w:p>
    <w:p w:rsidR="0063121D" w:rsidRDefault="0063121D" w:rsidP="0063121D">
      <w:pPr>
        <w:pStyle w:val="Caption"/>
        <w:rPr>
          <w:b/>
        </w:rPr>
      </w:pPr>
      <w:r w:rsidRPr="001E67C1">
        <w:rPr>
          <w:b/>
        </w:rPr>
        <w:t>Figure</w:t>
      </w:r>
      <w:r>
        <w:rPr>
          <w:b/>
        </w:rPr>
        <w:t xml:space="preserve"> 5.1.7: Interface Design of Cancel Ticket</w:t>
      </w:r>
    </w:p>
    <w:p w:rsidR="0063121D" w:rsidRDefault="0063121D" w:rsidP="00CF77B5">
      <w:pPr>
        <w:spacing w:after="480"/>
        <w:ind w:firstLine="720"/>
      </w:pPr>
      <w:r>
        <w:t xml:space="preserve">At cancel ticket activity, user </w:t>
      </w:r>
      <w:r w:rsidR="007C60A1">
        <w:t>can</w:t>
      </w:r>
      <w:r>
        <w:t xml:space="preserve"> cancel their online e-Ticket number when they </w:t>
      </w:r>
      <w:r w:rsidR="007C60A1">
        <w:t xml:space="preserve">want to </w:t>
      </w:r>
      <w:r>
        <w:t xml:space="preserve">give up the service. </w:t>
      </w:r>
      <w:r w:rsidR="007C60A1">
        <w:t>After user cancel</w:t>
      </w:r>
      <w:r w:rsidR="00CF77B5">
        <w:t>s</w:t>
      </w:r>
      <w:r w:rsidR="007C60A1">
        <w:t xml:space="preserve"> the ticket, </w:t>
      </w:r>
      <w:r w:rsidR="00CF77B5">
        <w:t>they are just qualified</w:t>
      </w:r>
      <w:r w:rsidR="007C60A1">
        <w:t xml:space="preserve"> to get a new t</w:t>
      </w:r>
      <w:r w:rsidR="001B1DF8">
        <w:t xml:space="preserve">icket. A user cannot get the second ticket before the first ticket being served or cancelled. </w:t>
      </w:r>
      <w:r>
        <w:t>Figure 5.1.7 shows the cancel ticket function of the application.</w:t>
      </w:r>
      <w:r w:rsidR="007C60A1">
        <w:t xml:space="preserve"> </w:t>
      </w:r>
      <w:r>
        <w:t xml:space="preserve"> </w:t>
      </w:r>
    </w:p>
    <w:p w:rsidR="001B1DF8" w:rsidRDefault="001B1DF8" w:rsidP="00CF77B5">
      <w:pPr>
        <w:spacing w:after="480"/>
        <w:ind w:firstLine="720"/>
      </w:pPr>
    </w:p>
    <w:p w:rsidR="001B1DF8" w:rsidRDefault="001B1DF8" w:rsidP="00CF77B5">
      <w:pPr>
        <w:spacing w:after="480"/>
        <w:ind w:firstLine="720"/>
      </w:pPr>
    </w:p>
    <w:p w:rsidR="001B1DF8" w:rsidRDefault="001B1DF8" w:rsidP="00CF77B5">
      <w:pPr>
        <w:spacing w:after="480"/>
        <w:ind w:firstLine="720"/>
      </w:pPr>
    </w:p>
    <w:p w:rsidR="001B1DF8" w:rsidRDefault="001B1DF8" w:rsidP="00CF77B5">
      <w:pPr>
        <w:spacing w:after="480"/>
        <w:ind w:firstLine="720"/>
      </w:pPr>
    </w:p>
    <w:p w:rsidR="007F124C" w:rsidRPr="007F124C" w:rsidRDefault="001B1DF8" w:rsidP="007F124C">
      <w:pPr>
        <w:pStyle w:val="Heading4"/>
      </w:pPr>
      <w:r>
        <w:lastRenderedPageBreak/>
        <w:t>A</w:t>
      </w:r>
      <w:r w:rsidR="007F124C">
        <w:t>dmin</w:t>
      </w:r>
      <w:r w:rsidR="00467A1B">
        <w:t>istrator</w:t>
      </w:r>
      <w:r w:rsidR="007F124C">
        <w:t xml:space="preserve"> Login</w:t>
      </w:r>
    </w:p>
    <w:p w:rsidR="007F124C" w:rsidRPr="007F124C" w:rsidRDefault="007F124C" w:rsidP="007F124C">
      <w:pPr>
        <w:jc w:val="center"/>
      </w:pPr>
      <w:r>
        <w:rPr>
          <w:noProof/>
          <w:lang w:val="en-US"/>
        </w:rPr>
        <w:drawing>
          <wp:inline distT="0" distB="0" distL="0" distR="0">
            <wp:extent cx="5199945" cy="1466850"/>
            <wp:effectExtent l="19050" t="0" r="705" b="0"/>
            <wp:docPr id="17" name="Picture 17" descr="C:\Users\Gc\Desktop\Screenshot\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c\Desktop\Screenshot\adminlogin.PNG"/>
                    <pic:cNvPicPr>
                      <a:picLocks noChangeAspect="1" noChangeArrowheads="1"/>
                    </pic:cNvPicPr>
                  </pic:nvPicPr>
                  <pic:blipFill>
                    <a:blip r:embed="rId64"/>
                    <a:srcRect/>
                    <a:stretch>
                      <a:fillRect/>
                    </a:stretch>
                  </pic:blipFill>
                  <pic:spPr bwMode="auto">
                    <a:xfrm>
                      <a:off x="0" y="0"/>
                      <a:ext cx="5221605" cy="1472960"/>
                    </a:xfrm>
                    <a:prstGeom prst="rect">
                      <a:avLst/>
                    </a:prstGeom>
                    <a:noFill/>
                    <a:ln w="9525">
                      <a:noFill/>
                      <a:miter lim="800000"/>
                      <a:headEnd/>
                      <a:tailEnd/>
                    </a:ln>
                  </pic:spPr>
                </pic:pic>
              </a:graphicData>
            </a:graphic>
          </wp:inline>
        </w:drawing>
      </w:r>
    </w:p>
    <w:p w:rsidR="00EA6B51" w:rsidRPr="00EA6B51" w:rsidRDefault="00467A1B" w:rsidP="00EA6B51">
      <w:pPr>
        <w:pStyle w:val="Caption"/>
        <w:rPr>
          <w:b/>
        </w:rPr>
      </w:pPr>
      <w:r w:rsidRPr="001E67C1">
        <w:rPr>
          <w:b/>
        </w:rPr>
        <w:t>Figure</w:t>
      </w:r>
      <w:r>
        <w:rPr>
          <w:b/>
        </w:rPr>
        <w:t xml:space="preserve"> 5.1.8: Interface Design of Administrator Login</w:t>
      </w:r>
    </w:p>
    <w:p w:rsidR="00467A1B" w:rsidRDefault="00467A1B" w:rsidP="00467A1B">
      <w:pPr>
        <w:spacing w:after="480"/>
        <w:ind w:firstLine="720"/>
      </w:pPr>
      <w:r>
        <w:t>The figure above is the login page for administrator side. Admin</w:t>
      </w:r>
      <w:r w:rsidR="00C80411">
        <w:t>istrator needs</w:t>
      </w:r>
      <w:r>
        <w:t xml:space="preserve"> to login in order to update the serving ticket. Administrator is required to have the admin ID and </w:t>
      </w:r>
      <w:r w:rsidR="00C80411">
        <w:t xml:space="preserve">admin </w:t>
      </w:r>
      <w:r>
        <w:t xml:space="preserve">Password </w:t>
      </w:r>
      <w:r w:rsidR="00C80411">
        <w:t xml:space="preserve">used </w:t>
      </w:r>
      <w:r>
        <w:t>to proceed</w:t>
      </w:r>
      <w:r w:rsidR="00C80411">
        <w:t xml:space="preserve"> to the administrator area.</w:t>
      </w:r>
      <w:r w:rsidR="002423D3">
        <w:t xml:space="preserve"> Figure 5.1</w:t>
      </w:r>
      <w:r w:rsidR="00463B39">
        <w:t>.</w:t>
      </w:r>
      <w:r w:rsidR="002423D3">
        <w:t xml:space="preserve">8 is the administration side login page. </w:t>
      </w:r>
      <w:r w:rsidR="00C80411">
        <w:t xml:space="preserve"> </w:t>
      </w:r>
    </w:p>
    <w:p w:rsidR="00C80411" w:rsidRDefault="00C80411" w:rsidP="00C80411">
      <w:pPr>
        <w:pStyle w:val="Heading4"/>
      </w:pPr>
      <w:r>
        <w:t>Administrator Registration</w:t>
      </w:r>
    </w:p>
    <w:p w:rsidR="00C80411" w:rsidRPr="00C80411" w:rsidRDefault="00C80411" w:rsidP="00C80411">
      <w:r>
        <w:rPr>
          <w:noProof/>
          <w:lang w:val="en-US"/>
        </w:rPr>
        <w:drawing>
          <wp:inline distT="0" distB="0" distL="0" distR="0">
            <wp:extent cx="5206854" cy="1438275"/>
            <wp:effectExtent l="19050" t="0" r="0" b="0"/>
            <wp:docPr id="18" name="Picture 18" descr="C:\Users\Gc\Desktop\Screenshot\adm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c\Desktop\Screenshot\adminregister.PNG"/>
                    <pic:cNvPicPr>
                      <a:picLocks noChangeAspect="1" noChangeArrowheads="1"/>
                    </pic:cNvPicPr>
                  </pic:nvPicPr>
                  <pic:blipFill>
                    <a:blip r:embed="rId65"/>
                    <a:srcRect/>
                    <a:stretch>
                      <a:fillRect/>
                    </a:stretch>
                  </pic:blipFill>
                  <pic:spPr bwMode="auto">
                    <a:xfrm>
                      <a:off x="0" y="0"/>
                      <a:ext cx="5221605" cy="1442350"/>
                    </a:xfrm>
                    <a:prstGeom prst="rect">
                      <a:avLst/>
                    </a:prstGeom>
                    <a:noFill/>
                    <a:ln w="9525">
                      <a:noFill/>
                      <a:miter lim="800000"/>
                      <a:headEnd/>
                      <a:tailEnd/>
                    </a:ln>
                  </pic:spPr>
                </pic:pic>
              </a:graphicData>
            </a:graphic>
          </wp:inline>
        </w:drawing>
      </w:r>
    </w:p>
    <w:p w:rsidR="00EA6B51" w:rsidRPr="00EA6B51" w:rsidRDefault="00C80411" w:rsidP="00EA6B51">
      <w:pPr>
        <w:pStyle w:val="Caption"/>
        <w:rPr>
          <w:b/>
        </w:rPr>
      </w:pPr>
      <w:r w:rsidRPr="001E67C1">
        <w:rPr>
          <w:b/>
        </w:rPr>
        <w:t>Figure</w:t>
      </w:r>
      <w:r>
        <w:rPr>
          <w:b/>
        </w:rPr>
        <w:t xml:space="preserve"> 5.1.9: Interface Design of Administrator Registration</w:t>
      </w:r>
    </w:p>
    <w:p w:rsidR="003A5BA1" w:rsidRDefault="000A4E45" w:rsidP="00A32E19">
      <w:pPr>
        <w:spacing w:after="480"/>
        <w:ind w:firstLine="720"/>
      </w:pPr>
      <w:r>
        <w:t>Administrator registration page is only allowed admin to register an account. Administrators have to register an account by fill in the admin ID and admin Password which are prov</w:t>
      </w:r>
      <w:r w:rsidR="00BF5051">
        <w:t>ided at the registration</w:t>
      </w:r>
      <w:r>
        <w:t xml:space="preserve"> page.</w:t>
      </w:r>
      <w:r w:rsidR="003A5BA1">
        <w:t xml:space="preserve"> </w:t>
      </w:r>
      <w:r>
        <w:t xml:space="preserve">Once the registration is done, administrator can handle the update of the serving ticket. </w:t>
      </w:r>
      <w:r w:rsidR="003A5BA1">
        <w:t>Figure 5.1.9 is the administration side registration page.</w:t>
      </w:r>
      <w:r w:rsidR="005D03B5">
        <w:t xml:space="preserve"> </w:t>
      </w:r>
      <w:r w:rsidR="003A5BA1">
        <w:t xml:space="preserve">  </w:t>
      </w:r>
    </w:p>
    <w:p w:rsidR="005D03B5" w:rsidRDefault="005D03B5" w:rsidP="003A5BA1">
      <w:pPr>
        <w:spacing w:after="480"/>
        <w:ind w:firstLine="720"/>
      </w:pPr>
    </w:p>
    <w:p w:rsidR="005D03B5" w:rsidRDefault="00F074B8" w:rsidP="005D03B5">
      <w:pPr>
        <w:pStyle w:val="Heading4"/>
      </w:pPr>
      <w:r>
        <w:lastRenderedPageBreak/>
        <w:t>Dummy User Page</w:t>
      </w:r>
    </w:p>
    <w:p w:rsidR="00A32E19" w:rsidRPr="00A32E19" w:rsidRDefault="00A32E19" w:rsidP="00A32E19"/>
    <w:p w:rsidR="00F074B8" w:rsidRDefault="00F074B8" w:rsidP="00F074B8">
      <w:r>
        <w:rPr>
          <w:noProof/>
          <w:lang w:val="en-US"/>
        </w:rPr>
        <w:drawing>
          <wp:inline distT="0" distB="0" distL="0" distR="0">
            <wp:extent cx="5221605" cy="2433324"/>
            <wp:effectExtent l="19050" t="0" r="0" b="0"/>
            <wp:docPr id="19" name="Picture 19" descr="C:\Users\Gc\Desktop\Screenshot\f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c\Desktop\Screenshot\fake.PNG"/>
                    <pic:cNvPicPr>
                      <a:picLocks noChangeAspect="1" noChangeArrowheads="1"/>
                    </pic:cNvPicPr>
                  </pic:nvPicPr>
                  <pic:blipFill>
                    <a:blip r:embed="rId66"/>
                    <a:srcRect/>
                    <a:stretch>
                      <a:fillRect/>
                    </a:stretch>
                  </pic:blipFill>
                  <pic:spPr bwMode="auto">
                    <a:xfrm>
                      <a:off x="0" y="0"/>
                      <a:ext cx="5221605" cy="2433324"/>
                    </a:xfrm>
                    <a:prstGeom prst="rect">
                      <a:avLst/>
                    </a:prstGeom>
                    <a:noFill/>
                    <a:ln w="9525">
                      <a:noFill/>
                      <a:miter lim="800000"/>
                      <a:headEnd/>
                      <a:tailEnd/>
                    </a:ln>
                  </pic:spPr>
                </pic:pic>
              </a:graphicData>
            </a:graphic>
          </wp:inline>
        </w:drawing>
      </w:r>
    </w:p>
    <w:p w:rsidR="00A32E19" w:rsidRDefault="00A32E19" w:rsidP="00A32E19">
      <w:pPr>
        <w:pStyle w:val="Caption"/>
        <w:rPr>
          <w:b/>
        </w:rPr>
      </w:pPr>
      <w:r w:rsidRPr="001E67C1">
        <w:rPr>
          <w:b/>
        </w:rPr>
        <w:t>Figure</w:t>
      </w:r>
      <w:r>
        <w:rPr>
          <w:b/>
        </w:rPr>
        <w:t xml:space="preserve"> 5.1.10: Interface Design of Dummy User Page</w:t>
      </w:r>
    </w:p>
    <w:p w:rsidR="00050606" w:rsidRDefault="00A32E19" w:rsidP="00050606">
      <w:pPr>
        <w:spacing w:after="480"/>
        <w:ind w:firstLine="720"/>
      </w:pPr>
      <w:r>
        <w:t>Dummy user page is created here because lacking of the quantity of android devices. The purpose of this page is to let the dummy user to obtain the online e-Ticket.</w:t>
      </w:r>
      <w:r w:rsidR="00701CCD">
        <w:t xml:space="preserve"> Each</w:t>
      </w:r>
      <w:r>
        <w:t xml:space="preserve"> android device only can </w:t>
      </w:r>
      <w:r w:rsidR="00701CCD">
        <w:t xml:space="preserve">obtain a ticket in the application to avoid the spamming case. Therefore, sms notification will send to the user </w:t>
      </w:r>
      <w:r w:rsidR="00050606">
        <w:t xml:space="preserve">when the services almost reach their turn. Figure 5.1.10 </w:t>
      </w:r>
      <w:r w:rsidR="00D231FA">
        <w:t>shows the dummy user web page</w:t>
      </w:r>
      <w:r w:rsidR="00050606">
        <w:t>.</w:t>
      </w:r>
      <w:r w:rsidR="00D231FA">
        <w:t xml:space="preserve"> </w:t>
      </w:r>
      <w:r w:rsidR="00050606">
        <w:t xml:space="preserve">   </w:t>
      </w:r>
    </w:p>
    <w:p w:rsidR="00A32E19" w:rsidRDefault="00050606" w:rsidP="00A32E19">
      <w:pPr>
        <w:ind w:firstLine="720"/>
      </w:pPr>
      <w:r>
        <w:t xml:space="preserve">    </w:t>
      </w:r>
    </w:p>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Default="00A32E19" w:rsidP="00F074B8"/>
    <w:p w:rsidR="00A32E19" w:rsidRPr="00F074B8" w:rsidRDefault="00A32E19" w:rsidP="00F074B8"/>
    <w:p w:rsidR="00C80411" w:rsidRDefault="00C80411" w:rsidP="00F074B8">
      <w:pPr>
        <w:pStyle w:val="Heading4"/>
      </w:pPr>
      <w:r>
        <w:lastRenderedPageBreak/>
        <w:t xml:space="preserve"> </w:t>
      </w:r>
      <w:r w:rsidR="00D231FA">
        <w:t>Ticket f</w:t>
      </w:r>
      <w:r w:rsidR="00A32E19">
        <w:t>or Dummy User</w:t>
      </w:r>
    </w:p>
    <w:p w:rsidR="00884191" w:rsidRDefault="00A32E19" w:rsidP="00A32E19">
      <w:r>
        <w:rPr>
          <w:noProof/>
          <w:lang w:val="en-US"/>
        </w:rPr>
        <w:drawing>
          <wp:inline distT="0" distB="0" distL="0" distR="0">
            <wp:extent cx="5219022" cy="2867025"/>
            <wp:effectExtent l="19050" t="0" r="678" b="0"/>
            <wp:docPr id="20" name="Picture 20" descr="C:\Users\Gc\Desktop\Screenshot\Get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c\Desktop\Screenshot\GetTic.PNG"/>
                    <pic:cNvPicPr>
                      <a:picLocks noChangeAspect="1" noChangeArrowheads="1"/>
                    </pic:cNvPicPr>
                  </pic:nvPicPr>
                  <pic:blipFill>
                    <a:blip r:embed="rId67"/>
                    <a:srcRect/>
                    <a:stretch>
                      <a:fillRect/>
                    </a:stretch>
                  </pic:blipFill>
                  <pic:spPr bwMode="auto">
                    <a:xfrm>
                      <a:off x="0" y="0"/>
                      <a:ext cx="5221605" cy="2868444"/>
                    </a:xfrm>
                    <a:prstGeom prst="rect">
                      <a:avLst/>
                    </a:prstGeom>
                    <a:noFill/>
                    <a:ln w="9525">
                      <a:noFill/>
                      <a:miter lim="800000"/>
                      <a:headEnd/>
                      <a:tailEnd/>
                    </a:ln>
                  </pic:spPr>
                </pic:pic>
              </a:graphicData>
            </a:graphic>
          </wp:inline>
        </w:drawing>
      </w:r>
    </w:p>
    <w:p w:rsidR="00D231FA" w:rsidRDefault="00D231FA" w:rsidP="00D231FA">
      <w:pPr>
        <w:pStyle w:val="Caption"/>
        <w:rPr>
          <w:b/>
        </w:rPr>
      </w:pPr>
      <w:r w:rsidRPr="001E67C1">
        <w:rPr>
          <w:b/>
        </w:rPr>
        <w:t>Figure</w:t>
      </w:r>
      <w:r>
        <w:rPr>
          <w:b/>
        </w:rPr>
        <w:t xml:space="preserve"> 5.1.11: Interface Design of Ticket for Dummy User</w:t>
      </w:r>
    </w:p>
    <w:p w:rsidR="00D231FA" w:rsidRPr="00A32E19" w:rsidRDefault="00D231FA" w:rsidP="00D231FA">
      <w:pPr>
        <w:ind w:firstLine="720"/>
      </w:pPr>
      <w:r>
        <w:t>After a dummy user fill in the username, an online e-Ticket will display for the dummy user.</w:t>
      </w:r>
      <w:r w:rsidR="00FD0851">
        <w:t xml:space="preserve"> In this example, ticket number 434 is belongs to this dummy user.</w:t>
      </w:r>
      <w:r w:rsidR="004E37D7">
        <w:t xml:space="preserve"> Therefore, the ticket number will update to the server and ticket number 434 is not longer available for another user</w:t>
      </w:r>
      <w:r w:rsidR="00C20D4A">
        <w:t xml:space="preserve"> before</w:t>
      </w:r>
      <w:r w:rsidR="00C76C7B">
        <w:t xml:space="preserve"> the ticket number is being reset</w:t>
      </w:r>
      <w:r w:rsidR="004E37D7">
        <w:t>.</w:t>
      </w:r>
      <w:r w:rsidR="00884191">
        <w:t xml:space="preserve"> Figure 5.1.11 shows the dummy user get the online ticket.     </w:t>
      </w:r>
      <w:r w:rsidR="004E37D7">
        <w:t xml:space="preserve"> </w:t>
      </w:r>
    </w:p>
    <w:p w:rsidR="00F074B8" w:rsidRDefault="00F074B8" w:rsidP="00F074B8"/>
    <w:p w:rsidR="00884191" w:rsidRDefault="00884191" w:rsidP="00F074B8"/>
    <w:p w:rsidR="00884191" w:rsidRDefault="00884191" w:rsidP="00F074B8"/>
    <w:p w:rsidR="00884191" w:rsidRDefault="00884191" w:rsidP="00F074B8"/>
    <w:p w:rsidR="00DB22AB" w:rsidRDefault="00DB22AB" w:rsidP="00F074B8"/>
    <w:p w:rsidR="00884191" w:rsidRDefault="00884191" w:rsidP="00F074B8"/>
    <w:p w:rsidR="00884191" w:rsidRDefault="00884191" w:rsidP="00F074B8"/>
    <w:p w:rsidR="00884191" w:rsidRDefault="00884191" w:rsidP="00F074B8"/>
    <w:p w:rsidR="00884191" w:rsidRDefault="00884191" w:rsidP="00F074B8"/>
    <w:p w:rsidR="00DB22AB" w:rsidRDefault="00DB22AB" w:rsidP="00F074B8"/>
    <w:p w:rsidR="00DB22AB" w:rsidRDefault="00DB22AB" w:rsidP="00F074B8"/>
    <w:p w:rsidR="00DB22AB" w:rsidRDefault="00DB22AB" w:rsidP="00F074B8"/>
    <w:p w:rsidR="00DB22AB" w:rsidRDefault="00DB22AB" w:rsidP="00F074B8"/>
    <w:p w:rsidR="00DB22AB" w:rsidRPr="00F074B8" w:rsidRDefault="00DB22AB" w:rsidP="00F074B8"/>
    <w:p w:rsidR="00DB22AB" w:rsidRPr="00DB22AB" w:rsidRDefault="00F074B8" w:rsidP="00DB22AB">
      <w:pPr>
        <w:pStyle w:val="Heading4"/>
      </w:pPr>
      <w:r>
        <w:lastRenderedPageBreak/>
        <w:t xml:space="preserve">Update Serving Ticket </w:t>
      </w:r>
    </w:p>
    <w:p w:rsidR="00A32E19" w:rsidRDefault="00A32E19" w:rsidP="00A32E19">
      <w:r>
        <w:rPr>
          <w:noProof/>
          <w:lang w:val="en-US"/>
        </w:rPr>
        <w:drawing>
          <wp:inline distT="0" distB="0" distL="0" distR="0">
            <wp:extent cx="5216971" cy="3143250"/>
            <wp:effectExtent l="19050" t="0" r="2729" b="0"/>
            <wp:docPr id="21" name="Picture 21" descr="C:\Users\Gc\Desktop\Screenshot\Admin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c\Desktop\Screenshot\AdminUpdate.PNG"/>
                    <pic:cNvPicPr>
                      <a:picLocks noChangeAspect="1" noChangeArrowheads="1"/>
                    </pic:cNvPicPr>
                  </pic:nvPicPr>
                  <pic:blipFill>
                    <a:blip r:embed="rId68"/>
                    <a:srcRect/>
                    <a:stretch>
                      <a:fillRect/>
                    </a:stretch>
                  </pic:blipFill>
                  <pic:spPr bwMode="auto">
                    <a:xfrm>
                      <a:off x="0" y="0"/>
                      <a:ext cx="5221605" cy="3146042"/>
                    </a:xfrm>
                    <a:prstGeom prst="rect">
                      <a:avLst/>
                    </a:prstGeom>
                    <a:noFill/>
                    <a:ln w="9525">
                      <a:noFill/>
                      <a:miter lim="800000"/>
                      <a:headEnd/>
                      <a:tailEnd/>
                    </a:ln>
                  </pic:spPr>
                </pic:pic>
              </a:graphicData>
            </a:graphic>
          </wp:inline>
        </w:drawing>
      </w:r>
    </w:p>
    <w:p w:rsidR="00884191" w:rsidRDefault="00884191" w:rsidP="00884191">
      <w:pPr>
        <w:pStyle w:val="Caption"/>
        <w:rPr>
          <w:b/>
        </w:rPr>
      </w:pPr>
      <w:r w:rsidRPr="001E67C1">
        <w:rPr>
          <w:b/>
        </w:rPr>
        <w:t>Figure</w:t>
      </w:r>
      <w:r>
        <w:rPr>
          <w:b/>
        </w:rPr>
        <w:t xml:space="preserve"> 5.1.12: Interface Design of Update Serving Ticket</w:t>
      </w:r>
    </w:p>
    <w:p w:rsidR="00B955B0" w:rsidRPr="00A32E19" w:rsidRDefault="00884191" w:rsidP="00B955B0">
      <w:pPr>
        <w:ind w:firstLine="720"/>
      </w:pPr>
      <w:r>
        <w:t xml:space="preserve">After administrator successfully login, this page will pop out for the administrator to update the serving ticket. Once the number 432 done the service, administrator will update the ticket by clicking the next number button. Therefore, user with the </w:t>
      </w:r>
      <w:r w:rsidR="00DD1196">
        <w:t xml:space="preserve">ticket </w:t>
      </w:r>
      <w:r w:rsidR="00520335">
        <w:t>number</w:t>
      </w:r>
      <w:r>
        <w:t xml:space="preserve"> 433</w:t>
      </w:r>
      <w:r w:rsidR="00DD1196">
        <w:t xml:space="preserve"> can have the service because it is his/her turn.</w:t>
      </w:r>
      <w:r w:rsidR="00520335">
        <w:t xml:space="preserve"> At this moment, ticket number 433 will be synchronized and user is able to view the current serving ticket on android phone. </w:t>
      </w:r>
      <w:r w:rsidR="00B955B0">
        <w:t xml:space="preserve">Figure 5.1.12 shows the web page for administrator to update the serving ticket.      </w:t>
      </w:r>
    </w:p>
    <w:p w:rsidR="00884191" w:rsidRDefault="00DD1196" w:rsidP="00884191">
      <w:pPr>
        <w:ind w:firstLine="720"/>
      </w:pPr>
      <w:r>
        <w:t xml:space="preserve"> </w:t>
      </w:r>
      <w:r w:rsidR="00884191">
        <w:t xml:space="preserve">   </w:t>
      </w:r>
    </w:p>
    <w:p w:rsidR="00884191" w:rsidRDefault="00884191" w:rsidP="00A32E19"/>
    <w:p w:rsidR="00884191" w:rsidRDefault="00884191" w:rsidP="00A32E19"/>
    <w:p w:rsidR="00884191" w:rsidRPr="00A32E19" w:rsidRDefault="00884191" w:rsidP="00A32E19"/>
    <w:p w:rsidR="00F074B8" w:rsidRDefault="00F074B8" w:rsidP="00F074B8">
      <w:pPr>
        <w:pStyle w:val="Heading4"/>
      </w:pPr>
      <w:r>
        <w:lastRenderedPageBreak/>
        <w:t>SMS Notification</w:t>
      </w:r>
    </w:p>
    <w:p w:rsidR="00A32E19" w:rsidRPr="00A32E19" w:rsidRDefault="00A32E19" w:rsidP="00894520">
      <w:pPr>
        <w:jc w:val="center"/>
      </w:pPr>
      <w:r>
        <w:rPr>
          <w:noProof/>
          <w:lang w:val="en-US"/>
        </w:rPr>
        <w:drawing>
          <wp:inline distT="0" distB="0" distL="0" distR="0">
            <wp:extent cx="2533650" cy="3889352"/>
            <wp:effectExtent l="19050" t="0" r="0" b="0"/>
            <wp:docPr id="22" name="Picture 22" descr="C:\Users\Gc\Desktop\Screenshot\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c\Desktop\Screenshot\Sms.jpg"/>
                    <pic:cNvPicPr>
                      <a:picLocks noChangeAspect="1" noChangeArrowheads="1"/>
                    </pic:cNvPicPr>
                  </pic:nvPicPr>
                  <pic:blipFill>
                    <a:blip r:embed="rId69"/>
                    <a:srcRect/>
                    <a:stretch>
                      <a:fillRect/>
                    </a:stretch>
                  </pic:blipFill>
                  <pic:spPr bwMode="auto">
                    <a:xfrm>
                      <a:off x="0" y="0"/>
                      <a:ext cx="2537485" cy="3895239"/>
                    </a:xfrm>
                    <a:prstGeom prst="rect">
                      <a:avLst/>
                    </a:prstGeom>
                    <a:noFill/>
                    <a:ln w="9525">
                      <a:noFill/>
                      <a:miter lim="800000"/>
                      <a:headEnd/>
                      <a:tailEnd/>
                    </a:ln>
                  </pic:spPr>
                </pic:pic>
              </a:graphicData>
            </a:graphic>
          </wp:inline>
        </w:drawing>
      </w:r>
    </w:p>
    <w:p w:rsidR="007F124C" w:rsidRPr="007F124C" w:rsidRDefault="007F124C" w:rsidP="007F124C"/>
    <w:p w:rsidR="00874A1E" w:rsidRDefault="00874A1E" w:rsidP="00874A1E">
      <w:pPr>
        <w:pStyle w:val="Caption"/>
        <w:rPr>
          <w:b/>
        </w:rPr>
      </w:pPr>
      <w:r w:rsidRPr="001E67C1">
        <w:rPr>
          <w:b/>
        </w:rPr>
        <w:t>Figure</w:t>
      </w:r>
      <w:r>
        <w:rPr>
          <w:b/>
        </w:rPr>
        <w:t xml:space="preserve"> 5.1.13: SMS notification  </w:t>
      </w:r>
    </w:p>
    <w:p w:rsidR="00CD07BC" w:rsidRPr="00A32E19" w:rsidRDefault="00B22EB5" w:rsidP="00CD07BC">
      <w:pPr>
        <w:ind w:firstLine="720"/>
      </w:pPr>
      <w:r>
        <w:t>On the other hand, a SMS will send to the user via the contact number. The purpose of SMS is to notify the user about their ticket number is almost reach. One of the advantages of SMS notification is to avoid the user miss out their services. SMS notificat</w:t>
      </w:r>
      <w:r w:rsidR="00D922E6">
        <w:t>ion will send to the user with the gap of 5 numbers earlier with the user’s ticket number. In this example, administrator is serving the</w:t>
      </w:r>
      <w:r w:rsidR="00CD07BC">
        <w:t xml:space="preserve"> ticket</w:t>
      </w:r>
      <w:r w:rsidR="00D922E6">
        <w:t xml:space="preserve"> number 432 and the SMS</w:t>
      </w:r>
      <w:r w:rsidR="00CD07BC">
        <w:t xml:space="preserve"> notification</w:t>
      </w:r>
      <w:r w:rsidR="00D922E6">
        <w:t xml:space="preserve"> </w:t>
      </w:r>
      <w:r w:rsidR="00CD07BC">
        <w:t xml:space="preserve">will send to user who is owned the ticket number 437. Figure 5.1.13 shows that a SMS sent to user for the notification.       </w:t>
      </w:r>
    </w:p>
    <w:p w:rsidR="001B1DF8" w:rsidRPr="001B1DF8" w:rsidRDefault="00CD07BC" w:rsidP="00B22EB5">
      <w:pPr>
        <w:ind w:firstLine="720"/>
      </w:pPr>
      <w:r>
        <w:t xml:space="preserve"> </w:t>
      </w:r>
    </w:p>
    <w:p w:rsidR="009D5C04" w:rsidRPr="009D5C04" w:rsidRDefault="009D5C04" w:rsidP="009D5C04">
      <w:pPr>
        <w:jc w:val="center"/>
      </w:pPr>
    </w:p>
    <w:p w:rsidR="008D7CDA" w:rsidRDefault="008D7CDA" w:rsidP="008D7CDA"/>
    <w:p w:rsidR="008D7CDA" w:rsidRDefault="008D7CDA" w:rsidP="008D7CDA"/>
    <w:p w:rsidR="008D7CDA" w:rsidRDefault="008D7CDA" w:rsidP="00890172">
      <w:pPr>
        <w:spacing w:after="480"/>
      </w:pPr>
    </w:p>
    <w:p w:rsidR="004D5B61" w:rsidRDefault="004D5B61" w:rsidP="004D5B61">
      <w:pPr>
        <w:pStyle w:val="Caption"/>
        <w:jc w:val="left"/>
      </w:pPr>
    </w:p>
    <w:p w:rsidR="00CE3CE5" w:rsidRDefault="00CE3CE5" w:rsidP="00CE3CE5">
      <w:pPr>
        <w:pStyle w:val="Heading1"/>
      </w:pPr>
      <w:bookmarkStart w:id="81" w:name="_Toc313467790"/>
      <w:r>
        <w:lastRenderedPageBreak/>
        <w:br/>
      </w:r>
      <w:bookmarkEnd w:id="81"/>
      <w:r>
        <w:t>THE IMPLEMENTATION PROCESS</w:t>
      </w:r>
      <w:r w:rsidR="00311375">
        <w:t xml:space="preserve"> </w:t>
      </w:r>
      <w:r>
        <w:t>/</w:t>
      </w:r>
      <w:r w:rsidR="00311375">
        <w:t xml:space="preserve"> </w:t>
      </w:r>
      <w:r>
        <w:t>RESULTS</w:t>
      </w:r>
    </w:p>
    <w:p w:rsidR="00CE3CE5" w:rsidRDefault="00CE3CE5" w:rsidP="00CE3CE5">
      <w:pPr>
        <w:pStyle w:val="Heading3"/>
      </w:pPr>
      <w:bookmarkStart w:id="82" w:name="_Toc291065791"/>
      <w:bookmarkStart w:id="83" w:name="_Toc346725430"/>
      <w:bookmarkStart w:id="84" w:name="_Toc346727737"/>
      <w:r>
        <w:t>P</w:t>
      </w:r>
      <w:bookmarkEnd w:id="82"/>
      <w:bookmarkEnd w:id="83"/>
      <w:bookmarkEnd w:id="84"/>
      <w:r>
        <w:t>reparations</w:t>
      </w:r>
    </w:p>
    <w:p w:rsidR="002F5749" w:rsidRDefault="008F676C" w:rsidP="00CE3CE5">
      <w:pPr>
        <w:spacing w:after="480"/>
        <w:ind w:firstLine="720"/>
      </w:pPr>
      <w:r>
        <w:t xml:space="preserve">Preparation is a very important process of making ready or being made ready for consideration or use of the system. Without preparation, the processing of the system could not be able to </w:t>
      </w:r>
      <w:r>
        <w:rPr>
          <w:lang w:val="en-US"/>
        </w:rPr>
        <w:t xml:space="preserve">conduct smoothly. </w:t>
      </w:r>
      <w:r w:rsidR="00311375">
        <w:t>There are some several preparations need to be prepare before the implementation process begins.</w:t>
      </w:r>
      <w:r w:rsidR="00414018">
        <w:t xml:space="preserve"> First of all,</w:t>
      </w:r>
      <w:r>
        <w:t xml:space="preserve"> </w:t>
      </w:r>
      <w:r w:rsidR="00886EF1">
        <w:t xml:space="preserve">android development environment must be setup on the development system. Android software development kit (SDK) </w:t>
      </w:r>
      <w:r w:rsidR="001323C6">
        <w:t>provides tools and APIs which are</w:t>
      </w:r>
      <w:r w:rsidR="00886EF1">
        <w:t xml:space="preserve"> necessary </w:t>
      </w:r>
      <w:r w:rsidR="001323C6">
        <w:t xml:space="preserve">used to </w:t>
      </w:r>
      <w:r w:rsidR="00886EF1">
        <w:t>developing applications on the Android environment.</w:t>
      </w:r>
      <w:r w:rsidR="001323C6">
        <w:t xml:space="preserve"> Therefore, most of the applications are normally developed in Java programming language by using the SDK.</w:t>
      </w:r>
      <w:r w:rsidR="002F5749">
        <w:t xml:space="preserve"> Java Development Kit (JDK) is needed for a development system to develop an application. Aside from that, Eclipse Integrated Development Environment (IDE) brings huge advantage when established an android applications because of its Android Development Tools (ADT) plugin. Lastly, PHP server and MYSQL database are also need to setup on the server in order to develop applications. </w:t>
      </w:r>
    </w:p>
    <w:p w:rsidR="002F5749" w:rsidRDefault="002F5749" w:rsidP="002F5749">
      <w:pPr>
        <w:pStyle w:val="Heading3"/>
        <w:tabs>
          <w:tab w:val="left" w:pos="851"/>
        </w:tabs>
      </w:pPr>
      <w:bookmarkStart w:id="85" w:name="_Toc313467792"/>
      <w:r>
        <w:t>Setup Eclipse Integrated Development Environment</w:t>
      </w:r>
      <w:bookmarkEnd w:id="85"/>
    </w:p>
    <w:p w:rsidR="002F5749" w:rsidRDefault="007B3C05" w:rsidP="00386688">
      <w:pPr>
        <w:pStyle w:val="ListParagraph"/>
        <w:numPr>
          <w:ilvl w:val="0"/>
          <w:numId w:val="11"/>
        </w:numPr>
        <w:spacing w:after="480"/>
      </w:pPr>
      <w:r>
        <w:t>The f</w:t>
      </w:r>
      <w:r w:rsidR="00386688">
        <w:t>irst step is to download the Java Development Kit (JDK</w:t>
      </w:r>
      <w:r>
        <w:t xml:space="preserve">) from </w:t>
      </w:r>
      <w:hyperlink r:id="rId70" w:history="1">
        <w:r w:rsidR="00386688">
          <w:rPr>
            <w:rStyle w:val="Hyperlink"/>
          </w:rPr>
          <w:t>http://www.oracle.com/technetwork/java/javase/downloads/index.html</w:t>
        </w:r>
      </w:hyperlink>
    </w:p>
    <w:p w:rsidR="007B3C05" w:rsidRDefault="007B3C05" w:rsidP="00386688">
      <w:pPr>
        <w:pStyle w:val="ListParagraph"/>
        <w:numPr>
          <w:ilvl w:val="0"/>
          <w:numId w:val="11"/>
        </w:numPr>
        <w:spacing w:after="480"/>
      </w:pPr>
      <w:r>
        <w:t xml:space="preserve">The second step is to download the Eclipse Integrated Development Environment (IDE) from </w:t>
      </w:r>
      <w:hyperlink r:id="rId71" w:history="1">
        <w:r>
          <w:rPr>
            <w:rStyle w:val="Hyperlink"/>
          </w:rPr>
          <w:t>http://www.eclipse.org/downloads/</w:t>
        </w:r>
      </w:hyperlink>
    </w:p>
    <w:p w:rsidR="007B3C05" w:rsidRDefault="007B3C05" w:rsidP="00386688">
      <w:pPr>
        <w:pStyle w:val="ListParagraph"/>
        <w:numPr>
          <w:ilvl w:val="0"/>
          <w:numId w:val="11"/>
        </w:numPr>
        <w:spacing w:after="480"/>
      </w:pPr>
      <w:r>
        <w:t>Run</w:t>
      </w:r>
      <w:r w:rsidR="00E23831">
        <w:t xml:space="preserve"> the Eclipse IDE and also setup the workspace path for your preferred directory.</w:t>
      </w:r>
    </w:p>
    <w:p w:rsidR="00E23831" w:rsidRDefault="00E23831" w:rsidP="00386688">
      <w:pPr>
        <w:pStyle w:val="ListParagraph"/>
        <w:numPr>
          <w:ilvl w:val="0"/>
          <w:numId w:val="11"/>
        </w:numPr>
        <w:spacing w:after="480"/>
      </w:pPr>
      <w:r>
        <w:t xml:space="preserve">Open the menu bar, select Help and choose Install New Software.  Insert </w:t>
      </w:r>
      <w:hyperlink r:id="rId72" w:history="1">
        <w:r>
          <w:rPr>
            <w:rStyle w:val="Hyperlink"/>
          </w:rPr>
          <w:t>https://dl-ssl.google.com/android/eclipse/</w:t>
        </w:r>
      </w:hyperlink>
      <w:r>
        <w:t xml:space="preserve"> at the location field and proceed with the OK button. </w:t>
      </w:r>
    </w:p>
    <w:p w:rsidR="00E23831" w:rsidRDefault="00770146" w:rsidP="00386688">
      <w:pPr>
        <w:pStyle w:val="ListParagraph"/>
        <w:numPr>
          <w:ilvl w:val="0"/>
          <w:numId w:val="11"/>
        </w:numPr>
        <w:spacing w:after="480"/>
      </w:pPr>
      <w:r>
        <w:t xml:space="preserve">Checking and make sure the Developer Tools and the necessary APIs are installed. </w:t>
      </w:r>
    </w:p>
    <w:p w:rsidR="00770146" w:rsidRDefault="00770146" w:rsidP="00386688">
      <w:pPr>
        <w:pStyle w:val="ListParagraph"/>
        <w:numPr>
          <w:ilvl w:val="0"/>
          <w:numId w:val="11"/>
        </w:numPr>
        <w:spacing w:after="480"/>
      </w:pPr>
      <w:r>
        <w:lastRenderedPageBreak/>
        <w:t xml:space="preserve">After installed everything, restart Eclipse IDE. Go to the Window and choose Preferences to select the directory for Android SDK. </w:t>
      </w:r>
    </w:p>
    <w:p w:rsidR="00770146" w:rsidRDefault="00770146" w:rsidP="00770146">
      <w:pPr>
        <w:pStyle w:val="Heading3"/>
        <w:tabs>
          <w:tab w:val="left" w:pos="851"/>
        </w:tabs>
      </w:pPr>
      <w:bookmarkStart w:id="86" w:name="_Toc313467793"/>
      <w:r>
        <w:t>Setup Android Software Development Kit</w:t>
      </w:r>
      <w:bookmarkEnd w:id="86"/>
    </w:p>
    <w:p w:rsidR="00770146" w:rsidRDefault="00770146" w:rsidP="00770146">
      <w:pPr>
        <w:pStyle w:val="ListParagraph1"/>
        <w:numPr>
          <w:ilvl w:val="0"/>
          <w:numId w:val="12"/>
        </w:numPr>
      </w:pPr>
      <w:r>
        <w:t xml:space="preserve">Download the Android Software Development Kit (SDK) from </w:t>
      </w:r>
      <w:hyperlink r:id="rId73" w:history="1">
        <w:r>
          <w:rPr>
            <w:rStyle w:val="Hyperlink"/>
          </w:rPr>
          <w:t>http://developer.android.com/sdk/index.html</w:t>
        </w:r>
      </w:hyperlink>
    </w:p>
    <w:p w:rsidR="00770146" w:rsidRDefault="00770146" w:rsidP="00770146">
      <w:pPr>
        <w:pStyle w:val="ListParagraph1"/>
        <w:numPr>
          <w:ilvl w:val="0"/>
          <w:numId w:val="12"/>
        </w:numPr>
      </w:pPr>
      <w:r>
        <w:t>Start the Android SDK manager</w:t>
      </w:r>
    </w:p>
    <w:p w:rsidR="00770146" w:rsidRDefault="00770146" w:rsidP="00770146">
      <w:pPr>
        <w:pStyle w:val="ListParagraph1"/>
        <w:numPr>
          <w:ilvl w:val="0"/>
          <w:numId w:val="12"/>
        </w:numPr>
      </w:pPr>
      <w:r>
        <w:t>Select ‘Accept All’ and click on the ‘Install’ button</w:t>
      </w:r>
      <w:r>
        <w:tab/>
      </w:r>
    </w:p>
    <w:p w:rsidR="00770146" w:rsidRDefault="00770146" w:rsidP="00770146">
      <w:pPr>
        <w:pStyle w:val="ListParagraph1"/>
        <w:numPr>
          <w:ilvl w:val="0"/>
          <w:numId w:val="12"/>
        </w:numPr>
      </w:pPr>
      <w:r>
        <w:t>At the menu bar, Select Tools &gt; Manage AVD</w:t>
      </w:r>
    </w:p>
    <w:p w:rsidR="00CE3CE5" w:rsidRDefault="00770146" w:rsidP="00EA6B51">
      <w:pPr>
        <w:pStyle w:val="ListParagraph1"/>
        <w:numPr>
          <w:ilvl w:val="0"/>
          <w:numId w:val="12"/>
        </w:numPr>
      </w:pPr>
      <w:r>
        <w:t>In the Create new Android Virtual Device windows,</w:t>
      </w:r>
      <w:r w:rsidR="00354492" w:rsidRPr="00354492">
        <w:t xml:space="preserve"> </w:t>
      </w:r>
      <w:r w:rsidR="00354492">
        <w:t>select ‘Android 2.2 – API Level 8’ at the target.</w:t>
      </w:r>
      <w:r w:rsidR="00354492" w:rsidRPr="00354492">
        <w:t xml:space="preserve"> </w:t>
      </w:r>
      <w:r w:rsidR="00354492">
        <w:t>Then click on the ‘Create AVD’ button.</w:t>
      </w:r>
    </w:p>
    <w:p w:rsidR="00B81B24" w:rsidRDefault="00B81B24" w:rsidP="00B81B24">
      <w:pPr>
        <w:pStyle w:val="ListParagraph1"/>
        <w:ind w:left="1440"/>
      </w:pPr>
    </w:p>
    <w:p w:rsidR="00EA6B51" w:rsidRDefault="00B81B24" w:rsidP="00B81B24">
      <w:pPr>
        <w:pStyle w:val="Heading3"/>
      </w:pPr>
      <w:r>
        <w:t>Get Ticket</w:t>
      </w:r>
    </w:p>
    <w:p w:rsidR="00B81B24" w:rsidRDefault="00B81B24" w:rsidP="00B81B24">
      <w:pPr>
        <w:jc w:val="center"/>
      </w:pPr>
      <w:r>
        <w:rPr>
          <w:noProof/>
          <w:lang w:val="en-US"/>
        </w:rPr>
        <w:drawing>
          <wp:inline distT="0" distB="0" distL="0" distR="0">
            <wp:extent cx="5221605" cy="3309834"/>
            <wp:effectExtent l="19050" t="0" r="0" b="0"/>
            <wp:docPr id="24" name="Picture 24" descr="C:\Users\Gc\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c\Desktop\Screenshot\1.PNG"/>
                    <pic:cNvPicPr>
                      <a:picLocks noChangeAspect="1" noChangeArrowheads="1"/>
                    </pic:cNvPicPr>
                  </pic:nvPicPr>
                  <pic:blipFill>
                    <a:blip r:embed="rId74"/>
                    <a:srcRect/>
                    <a:stretch>
                      <a:fillRect/>
                    </a:stretch>
                  </pic:blipFill>
                  <pic:spPr bwMode="auto">
                    <a:xfrm>
                      <a:off x="0" y="0"/>
                      <a:ext cx="5221605" cy="3309834"/>
                    </a:xfrm>
                    <a:prstGeom prst="rect">
                      <a:avLst/>
                    </a:prstGeom>
                    <a:noFill/>
                    <a:ln w="9525">
                      <a:noFill/>
                      <a:miter lim="800000"/>
                      <a:headEnd/>
                      <a:tailEnd/>
                    </a:ln>
                  </pic:spPr>
                </pic:pic>
              </a:graphicData>
            </a:graphic>
          </wp:inline>
        </w:drawing>
      </w:r>
    </w:p>
    <w:p w:rsidR="00BA0A77" w:rsidRPr="006542EE" w:rsidRDefault="00BA0A77" w:rsidP="00BA0A77">
      <w:pPr>
        <w:jc w:val="center"/>
        <w:rPr>
          <w:b/>
        </w:rPr>
      </w:pPr>
      <w:r w:rsidRPr="006542EE">
        <w:rPr>
          <w:b/>
        </w:rPr>
        <w:t>Figure</w:t>
      </w:r>
      <w:r>
        <w:rPr>
          <w:b/>
        </w:rPr>
        <w:t xml:space="preserve"> 6.1</w:t>
      </w:r>
      <w:r w:rsidRPr="006542EE">
        <w:rPr>
          <w:b/>
        </w:rPr>
        <w:t>:</w:t>
      </w:r>
      <w:r>
        <w:rPr>
          <w:b/>
        </w:rPr>
        <w:t xml:space="preserve"> Source Code for Get Ticket Function</w:t>
      </w:r>
    </w:p>
    <w:p w:rsidR="00BA0A77" w:rsidRPr="00B81B24" w:rsidRDefault="00BA0A77" w:rsidP="00B81B24">
      <w:pPr>
        <w:jc w:val="center"/>
      </w:pPr>
    </w:p>
    <w:p w:rsidR="00B81B24" w:rsidRDefault="00B81B24" w:rsidP="00B81B24">
      <w:pPr>
        <w:pStyle w:val="Heading3"/>
      </w:pPr>
      <w:r>
        <w:lastRenderedPageBreak/>
        <w:t>View My Ticket</w:t>
      </w:r>
    </w:p>
    <w:p w:rsidR="00B81B24" w:rsidRDefault="00B81B24" w:rsidP="00B81B24">
      <w:r>
        <w:rPr>
          <w:noProof/>
          <w:lang w:val="en-US"/>
        </w:rPr>
        <w:drawing>
          <wp:inline distT="0" distB="0" distL="0" distR="0">
            <wp:extent cx="5221605" cy="3110478"/>
            <wp:effectExtent l="19050" t="0" r="0" b="0"/>
            <wp:docPr id="25" name="Picture 25" descr="C:\Users\Gc\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c\Desktop\Screenshot\2.PNG"/>
                    <pic:cNvPicPr>
                      <a:picLocks noChangeAspect="1" noChangeArrowheads="1"/>
                    </pic:cNvPicPr>
                  </pic:nvPicPr>
                  <pic:blipFill>
                    <a:blip r:embed="rId75"/>
                    <a:srcRect/>
                    <a:stretch>
                      <a:fillRect/>
                    </a:stretch>
                  </pic:blipFill>
                  <pic:spPr bwMode="auto">
                    <a:xfrm>
                      <a:off x="0" y="0"/>
                      <a:ext cx="5221605" cy="3110478"/>
                    </a:xfrm>
                    <a:prstGeom prst="rect">
                      <a:avLst/>
                    </a:prstGeom>
                    <a:noFill/>
                    <a:ln w="9525">
                      <a:noFill/>
                      <a:miter lim="800000"/>
                      <a:headEnd/>
                      <a:tailEnd/>
                    </a:ln>
                  </pic:spPr>
                </pic:pic>
              </a:graphicData>
            </a:graphic>
          </wp:inline>
        </w:drawing>
      </w:r>
    </w:p>
    <w:p w:rsidR="00BA0A77" w:rsidRDefault="00BA0A77" w:rsidP="00BA0A77">
      <w:pPr>
        <w:jc w:val="center"/>
      </w:pPr>
      <w:r w:rsidRPr="006542EE">
        <w:rPr>
          <w:b/>
        </w:rPr>
        <w:t>Figure</w:t>
      </w:r>
      <w:r>
        <w:rPr>
          <w:b/>
        </w:rPr>
        <w:t xml:space="preserve"> 6.2</w:t>
      </w:r>
      <w:r w:rsidRPr="006542EE">
        <w:rPr>
          <w:b/>
        </w:rPr>
        <w:t>:</w:t>
      </w:r>
      <w:r>
        <w:rPr>
          <w:b/>
        </w:rPr>
        <w:t xml:space="preserve"> Source Code for View My Ticket Function</w:t>
      </w:r>
    </w:p>
    <w:p w:rsidR="00BA0A77" w:rsidRDefault="00BA0A77" w:rsidP="00B81B24"/>
    <w:p w:rsidR="00B81B24" w:rsidRPr="00B81B24" w:rsidRDefault="00B81B24" w:rsidP="00B81B24"/>
    <w:p w:rsidR="00B81B24" w:rsidRDefault="00B81B24" w:rsidP="00B81B24">
      <w:pPr>
        <w:pStyle w:val="Heading3"/>
      </w:pPr>
      <w:r>
        <w:t>View Serving Ticket</w:t>
      </w:r>
    </w:p>
    <w:p w:rsidR="00B81B24" w:rsidRDefault="00B81B24" w:rsidP="00B81B24">
      <w:r>
        <w:rPr>
          <w:noProof/>
          <w:lang w:val="en-US"/>
        </w:rPr>
        <w:drawing>
          <wp:inline distT="0" distB="0" distL="0" distR="0">
            <wp:extent cx="5221605" cy="3571454"/>
            <wp:effectExtent l="19050" t="0" r="0" b="0"/>
            <wp:docPr id="5" name="Picture 26" descr="C:\Users\Gc\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c\Desktop\Screenshot\3.PNG"/>
                    <pic:cNvPicPr>
                      <a:picLocks noChangeAspect="1" noChangeArrowheads="1"/>
                    </pic:cNvPicPr>
                  </pic:nvPicPr>
                  <pic:blipFill>
                    <a:blip r:embed="rId76"/>
                    <a:srcRect/>
                    <a:stretch>
                      <a:fillRect/>
                    </a:stretch>
                  </pic:blipFill>
                  <pic:spPr bwMode="auto">
                    <a:xfrm>
                      <a:off x="0" y="0"/>
                      <a:ext cx="5221605" cy="3571454"/>
                    </a:xfrm>
                    <a:prstGeom prst="rect">
                      <a:avLst/>
                    </a:prstGeom>
                    <a:noFill/>
                    <a:ln w="9525">
                      <a:noFill/>
                      <a:miter lim="800000"/>
                      <a:headEnd/>
                      <a:tailEnd/>
                    </a:ln>
                  </pic:spPr>
                </pic:pic>
              </a:graphicData>
            </a:graphic>
          </wp:inline>
        </w:drawing>
      </w:r>
    </w:p>
    <w:p w:rsidR="00BA0A77" w:rsidRPr="00B81B24" w:rsidRDefault="00BA0A77" w:rsidP="00A153D9">
      <w:pPr>
        <w:jc w:val="center"/>
      </w:pPr>
      <w:r w:rsidRPr="006542EE">
        <w:rPr>
          <w:b/>
        </w:rPr>
        <w:t>Figure</w:t>
      </w:r>
      <w:r>
        <w:rPr>
          <w:b/>
        </w:rPr>
        <w:t xml:space="preserve"> 6.3</w:t>
      </w:r>
      <w:r w:rsidRPr="006542EE">
        <w:rPr>
          <w:b/>
        </w:rPr>
        <w:t>:</w:t>
      </w:r>
      <w:r>
        <w:rPr>
          <w:b/>
        </w:rPr>
        <w:t xml:space="preserve"> Source Code for View Serving Ticket Function</w:t>
      </w:r>
    </w:p>
    <w:p w:rsidR="00B81B24" w:rsidRDefault="00B81B24" w:rsidP="00B81B24">
      <w:pPr>
        <w:pStyle w:val="Heading3"/>
      </w:pPr>
      <w:r>
        <w:lastRenderedPageBreak/>
        <w:t>Cancel Ticket</w:t>
      </w:r>
    </w:p>
    <w:p w:rsidR="00B81B24" w:rsidRDefault="00B81B24" w:rsidP="00B81B24">
      <w:r>
        <w:rPr>
          <w:noProof/>
          <w:lang w:val="en-US"/>
        </w:rPr>
        <w:drawing>
          <wp:inline distT="0" distB="0" distL="0" distR="0">
            <wp:extent cx="5221605" cy="3178080"/>
            <wp:effectExtent l="19050" t="0" r="0" b="0"/>
            <wp:docPr id="6" name="Picture 27" descr="C:\Users\Gc\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c\Desktop\Screenshot\4.PNG"/>
                    <pic:cNvPicPr>
                      <a:picLocks noChangeAspect="1" noChangeArrowheads="1"/>
                    </pic:cNvPicPr>
                  </pic:nvPicPr>
                  <pic:blipFill>
                    <a:blip r:embed="rId77"/>
                    <a:srcRect/>
                    <a:stretch>
                      <a:fillRect/>
                    </a:stretch>
                  </pic:blipFill>
                  <pic:spPr bwMode="auto">
                    <a:xfrm>
                      <a:off x="0" y="0"/>
                      <a:ext cx="5221605" cy="3178080"/>
                    </a:xfrm>
                    <a:prstGeom prst="rect">
                      <a:avLst/>
                    </a:prstGeom>
                    <a:noFill/>
                    <a:ln w="9525">
                      <a:noFill/>
                      <a:miter lim="800000"/>
                      <a:headEnd/>
                      <a:tailEnd/>
                    </a:ln>
                  </pic:spPr>
                </pic:pic>
              </a:graphicData>
            </a:graphic>
          </wp:inline>
        </w:drawing>
      </w:r>
    </w:p>
    <w:p w:rsidR="00BA0A77" w:rsidRDefault="00BA0A77" w:rsidP="00BA0A77">
      <w:pPr>
        <w:jc w:val="center"/>
      </w:pPr>
      <w:r w:rsidRPr="006542EE">
        <w:rPr>
          <w:b/>
        </w:rPr>
        <w:t>Figure</w:t>
      </w:r>
      <w:r>
        <w:rPr>
          <w:b/>
        </w:rPr>
        <w:t xml:space="preserve"> 6.4</w:t>
      </w:r>
      <w:r w:rsidRPr="006542EE">
        <w:rPr>
          <w:b/>
        </w:rPr>
        <w:t>:</w:t>
      </w:r>
      <w:r>
        <w:rPr>
          <w:b/>
        </w:rPr>
        <w:t xml:space="preserve"> Source Code for Cancel Ticket Function</w:t>
      </w:r>
    </w:p>
    <w:p w:rsidR="00B81B24" w:rsidRPr="00B81B24" w:rsidRDefault="00B81B24" w:rsidP="00B81B24"/>
    <w:p w:rsidR="00B81B24" w:rsidRDefault="00B81B24" w:rsidP="00B81B24">
      <w:pPr>
        <w:pStyle w:val="Heading3"/>
      </w:pPr>
      <w:r>
        <w:t>Connection.php</w:t>
      </w:r>
    </w:p>
    <w:p w:rsidR="00B81B24" w:rsidRDefault="00B81B24" w:rsidP="00B81B24">
      <w:pPr>
        <w:jc w:val="center"/>
      </w:pPr>
      <w:r>
        <w:rPr>
          <w:noProof/>
          <w:lang w:val="en-US"/>
        </w:rPr>
        <w:drawing>
          <wp:inline distT="0" distB="0" distL="0" distR="0">
            <wp:extent cx="4143375" cy="1495425"/>
            <wp:effectExtent l="19050" t="0" r="9525" b="0"/>
            <wp:docPr id="7" name="Picture 28" descr="C:\Users\Gc\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c\Desktop\Screenshot\5.PNG"/>
                    <pic:cNvPicPr>
                      <a:picLocks noChangeAspect="1" noChangeArrowheads="1"/>
                    </pic:cNvPicPr>
                  </pic:nvPicPr>
                  <pic:blipFill>
                    <a:blip r:embed="rId78"/>
                    <a:srcRect/>
                    <a:stretch>
                      <a:fillRect/>
                    </a:stretch>
                  </pic:blipFill>
                  <pic:spPr bwMode="auto">
                    <a:xfrm>
                      <a:off x="0" y="0"/>
                      <a:ext cx="4143375" cy="1495425"/>
                    </a:xfrm>
                    <a:prstGeom prst="rect">
                      <a:avLst/>
                    </a:prstGeom>
                    <a:noFill/>
                    <a:ln w="9525">
                      <a:noFill/>
                      <a:miter lim="800000"/>
                      <a:headEnd/>
                      <a:tailEnd/>
                    </a:ln>
                  </pic:spPr>
                </pic:pic>
              </a:graphicData>
            </a:graphic>
          </wp:inline>
        </w:drawing>
      </w:r>
    </w:p>
    <w:p w:rsidR="00BA0A77" w:rsidRPr="00B81B24" w:rsidRDefault="00BA0A77" w:rsidP="00BA0A77">
      <w:pPr>
        <w:jc w:val="center"/>
      </w:pPr>
      <w:r w:rsidRPr="006542EE">
        <w:rPr>
          <w:b/>
        </w:rPr>
        <w:t>Figure</w:t>
      </w:r>
      <w:r>
        <w:rPr>
          <w:b/>
        </w:rPr>
        <w:t xml:space="preserve"> 6.5</w:t>
      </w:r>
      <w:r w:rsidRPr="006542EE">
        <w:rPr>
          <w:b/>
        </w:rPr>
        <w:t>:</w:t>
      </w:r>
      <w:r>
        <w:rPr>
          <w:b/>
        </w:rPr>
        <w:t xml:space="preserve"> Source Code for Connection.php</w:t>
      </w:r>
    </w:p>
    <w:p w:rsidR="00BA0A77" w:rsidRPr="00B81B24" w:rsidRDefault="00BA0A77" w:rsidP="00B81B24">
      <w:pPr>
        <w:jc w:val="center"/>
      </w:pPr>
    </w:p>
    <w:p w:rsidR="00B81B24" w:rsidRDefault="00B81B24" w:rsidP="00B81B24">
      <w:pPr>
        <w:pStyle w:val="Heading3"/>
      </w:pPr>
      <w:r>
        <w:lastRenderedPageBreak/>
        <w:t>Sms.php</w:t>
      </w:r>
    </w:p>
    <w:p w:rsidR="00B81B24" w:rsidRDefault="00B81B24" w:rsidP="00B81B24">
      <w:r>
        <w:rPr>
          <w:noProof/>
          <w:lang w:val="en-US"/>
        </w:rPr>
        <w:drawing>
          <wp:inline distT="0" distB="0" distL="0" distR="0">
            <wp:extent cx="5219699" cy="2647950"/>
            <wp:effectExtent l="19050" t="0" r="1" b="0"/>
            <wp:docPr id="12" name="Picture 30" descr="C:\Users\Gc\Desktop\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c\Desktop\Screenshot\6.PNG"/>
                    <pic:cNvPicPr>
                      <a:picLocks noChangeAspect="1" noChangeArrowheads="1"/>
                    </pic:cNvPicPr>
                  </pic:nvPicPr>
                  <pic:blipFill>
                    <a:blip r:embed="rId79"/>
                    <a:srcRect/>
                    <a:stretch>
                      <a:fillRect/>
                    </a:stretch>
                  </pic:blipFill>
                  <pic:spPr bwMode="auto">
                    <a:xfrm>
                      <a:off x="0" y="0"/>
                      <a:ext cx="5221605" cy="2648917"/>
                    </a:xfrm>
                    <a:prstGeom prst="rect">
                      <a:avLst/>
                    </a:prstGeom>
                    <a:noFill/>
                    <a:ln w="9525">
                      <a:noFill/>
                      <a:miter lim="800000"/>
                      <a:headEnd/>
                      <a:tailEnd/>
                    </a:ln>
                  </pic:spPr>
                </pic:pic>
              </a:graphicData>
            </a:graphic>
          </wp:inline>
        </w:drawing>
      </w:r>
    </w:p>
    <w:p w:rsidR="00BA0A77" w:rsidRDefault="00BA0A77" w:rsidP="00BA0A77">
      <w:pPr>
        <w:jc w:val="center"/>
      </w:pPr>
      <w:r w:rsidRPr="006542EE">
        <w:rPr>
          <w:b/>
        </w:rPr>
        <w:t>Figure</w:t>
      </w:r>
      <w:r>
        <w:rPr>
          <w:b/>
        </w:rPr>
        <w:t xml:space="preserve"> 6.6</w:t>
      </w:r>
      <w:r w:rsidRPr="006542EE">
        <w:rPr>
          <w:b/>
        </w:rPr>
        <w:t>:</w:t>
      </w:r>
      <w:r>
        <w:rPr>
          <w:b/>
        </w:rPr>
        <w:t xml:space="preserve"> Source Code for sms.php</w:t>
      </w:r>
    </w:p>
    <w:p w:rsidR="00FB3667" w:rsidRPr="00B81B24" w:rsidRDefault="00FB3667" w:rsidP="00B81B24"/>
    <w:p w:rsidR="00B81B24" w:rsidRDefault="00B81B24" w:rsidP="00B81B24">
      <w:pPr>
        <w:pStyle w:val="Heading3"/>
      </w:pPr>
      <w:r>
        <w:t>Ticket.php</w:t>
      </w:r>
    </w:p>
    <w:p w:rsidR="00B81B24" w:rsidRDefault="00B81B24" w:rsidP="00B81B24">
      <w:r>
        <w:rPr>
          <w:noProof/>
          <w:lang w:val="en-US"/>
        </w:rPr>
        <w:drawing>
          <wp:inline distT="0" distB="0" distL="0" distR="0">
            <wp:extent cx="5221605" cy="3245271"/>
            <wp:effectExtent l="19050" t="0" r="0" b="0"/>
            <wp:docPr id="31" name="Picture 31" descr="C:\Users\Gc\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c\Desktop\Screenshot\7.PNG"/>
                    <pic:cNvPicPr>
                      <a:picLocks noChangeAspect="1" noChangeArrowheads="1"/>
                    </pic:cNvPicPr>
                  </pic:nvPicPr>
                  <pic:blipFill>
                    <a:blip r:embed="rId80"/>
                    <a:srcRect/>
                    <a:stretch>
                      <a:fillRect/>
                    </a:stretch>
                  </pic:blipFill>
                  <pic:spPr bwMode="auto">
                    <a:xfrm>
                      <a:off x="0" y="0"/>
                      <a:ext cx="5221605" cy="3245271"/>
                    </a:xfrm>
                    <a:prstGeom prst="rect">
                      <a:avLst/>
                    </a:prstGeom>
                    <a:noFill/>
                    <a:ln w="9525">
                      <a:noFill/>
                      <a:miter lim="800000"/>
                      <a:headEnd/>
                      <a:tailEnd/>
                    </a:ln>
                  </pic:spPr>
                </pic:pic>
              </a:graphicData>
            </a:graphic>
          </wp:inline>
        </w:drawing>
      </w:r>
    </w:p>
    <w:p w:rsidR="00D2743C" w:rsidRPr="00B81B24" w:rsidRDefault="00BA0A77" w:rsidP="00BA0A77">
      <w:pPr>
        <w:jc w:val="center"/>
      </w:pPr>
      <w:r w:rsidRPr="006542EE">
        <w:rPr>
          <w:b/>
        </w:rPr>
        <w:t>Figure</w:t>
      </w:r>
      <w:r>
        <w:rPr>
          <w:b/>
        </w:rPr>
        <w:t xml:space="preserve"> 6.7</w:t>
      </w:r>
      <w:r w:rsidRPr="006542EE">
        <w:rPr>
          <w:b/>
        </w:rPr>
        <w:t>:</w:t>
      </w:r>
      <w:r>
        <w:rPr>
          <w:b/>
        </w:rPr>
        <w:t xml:space="preserve"> Source Code for Ticket.php</w:t>
      </w:r>
    </w:p>
    <w:p w:rsidR="00B81B24" w:rsidRDefault="00B81B24" w:rsidP="00B81B24">
      <w:pPr>
        <w:pStyle w:val="Heading3"/>
      </w:pPr>
      <w:r>
        <w:lastRenderedPageBreak/>
        <w:t>View-my-ticket.php</w:t>
      </w:r>
    </w:p>
    <w:p w:rsidR="00B81B24" w:rsidRPr="00B81B24" w:rsidRDefault="00B81B24" w:rsidP="00B81B24">
      <w:r>
        <w:rPr>
          <w:noProof/>
          <w:lang w:val="en-US"/>
        </w:rPr>
        <w:drawing>
          <wp:inline distT="0" distB="0" distL="0" distR="0">
            <wp:extent cx="4676775" cy="3790950"/>
            <wp:effectExtent l="19050" t="0" r="9525" b="0"/>
            <wp:docPr id="13" name="Picture 32" descr="C:\Users\Gc\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c\Desktop\Screenshot\8.PNG"/>
                    <pic:cNvPicPr>
                      <a:picLocks noChangeAspect="1" noChangeArrowheads="1"/>
                    </pic:cNvPicPr>
                  </pic:nvPicPr>
                  <pic:blipFill>
                    <a:blip r:embed="rId81"/>
                    <a:srcRect/>
                    <a:stretch>
                      <a:fillRect/>
                    </a:stretch>
                  </pic:blipFill>
                  <pic:spPr bwMode="auto">
                    <a:xfrm>
                      <a:off x="0" y="0"/>
                      <a:ext cx="4676775" cy="3790950"/>
                    </a:xfrm>
                    <a:prstGeom prst="rect">
                      <a:avLst/>
                    </a:prstGeom>
                    <a:noFill/>
                    <a:ln w="9525">
                      <a:noFill/>
                      <a:miter lim="800000"/>
                      <a:headEnd/>
                      <a:tailEnd/>
                    </a:ln>
                  </pic:spPr>
                </pic:pic>
              </a:graphicData>
            </a:graphic>
          </wp:inline>
        </w:drawing>
      </w:r>
    </w:p>
    <w:p w:rsidR="00BA0A77" w:rsidRDefault="00BA0A77" w:rsidP="00BA0A77">
      <w:pPr>
        <w:jc w:val="center"/>
        <w:rPr>
          <w:b/>
        </w:rPr>
      </w:pPr>
      <w:r w:rsidRPr="006542EE">
        <w:rPr>
          <w:b/>
        </w:rPr>
        <w:t>Figure</w:t>
      </w:r>
      <w:r>
        <w:rPr>
          <w:b/>
        </w:rPr>
        <w:t xml:space="preserve"> 6.8</w:t>
      </w:r>
      <w:r w:rsidRPr="006542EE">
        <w:rPr>
          <w:b/>
        </w:rPr>
        <w:t>:</w:t>
      </w:r>
      <w:r>
        <w:rPr>
          <w:b/>
        </w:rPr>
        <w:t xml:space="preserve"> Source Code for View-my-ticket.php</w:t>
      </w:r>
    </w:p>
    <w:p w:rsidR="00B81B24" w:rsidRPr="00B81B24" w:rsidRDefault="00B81B24" w:rsidP="00B81B24"/>
    <w:p w:rsidR="00B81B24" w:rsidRDefault="00D2743C" w:rsidP="00B81B24">
      <w:pPr>
        <w:pStyle w:val="Heading3"/>
      </w:pPr>
      <w:r>
        <w:t>Get_current_next.php</w:t>
      </w:r>
    </w:p>
    <w:p w:rsidR="00D2743C" w:rsidRDefault="00D2743C" w:rsidP="00D2743C">
      <w:r>
        <w:rPr>
          <w:noProof/>
          <w:lang w:val="en-US"/>
        </w:rPr>
        <w:drawing>
          <wp:inline distT="0" distB="0" distL="0" distR="0">
            <wp:extent cx="5219700" cy="2819400"/>
            <wp:effectExtent l="19050" t="0" r="0" b="0"/>
            <wp:docPr id="33" name="Picture 33" descr="C:\Users\Gc\Desktop\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c\Desktop\Screenshot\9.PNG"/>
                    <pic:cNvPicPr>
                      <a:picLocks noChangeAspect="1" noChangeArrowheads="1"/>
                    </pic:cNvPicPr>
                  </pic:nvPicPr>
                  <pic:blipFill>
                    <a:blip r:embed="rId82"/>
                    <a:srcRect/>
                    <a:stretch>
                      <a:fillRect/>
                    </a:stretch>
                  </pic:blipFill>
                  <pic:spPr bwMode="auto">
                    <a:xfrm>
                      <a:off x="0" y="0"/>
                      <a:ext cx="5221605" cy="2820429"/>
                    </a:xfrm>
                    <a:prstGeom prst="rect">
                      <a:avLst/>
                    </a:prstGeom>
                    <a:noFill/>
                    <a:ln w="9525">
                      <a:noFill/>
                      <a:miter lim="800000"/>
                      <a:headEnd/>
                      <a:tailEnd/>
                    </a:ln>
                  </pic:spPr>
                </pic:pic>
              </a:graphicData>
            </a:graphic>
          </wp:inline>
        </w:drawing>
      </w:r>
    </w:p>
    <w:p w:rsidR="00BA0A77" w:rsidRDefault="00BA0A77" w:rsidP="00BA0A77">
      <w:pPr>
        <w:jc w:val="center"/>
      </w:pPr>
      <w:r w:rsidRPr="006542EE">
        <w:rPr>
          <w:b/>
        </w:rPr>
        <w:t>Figure</w:t>
      </w:r>
      <w:r>
        <w:rPr>
          <w:b/>
        </w:rPr>
        <w:t xml:space="preserve"> 6.9</w:t>
      </w:r>
      <w:r w:rsidRPr="006542EE">
        <w:rPr>
          <w:b/>
        </w:rPr>
        <w:t>:</w:t>
      </w:r>
      <w:r>
        <w:rPr>
          <w:b/>
        </w:rPr>
        <w:t xml:space="preserve"> Source Code for Get_current_next.php</w:t>
      </w:r>
    </w:p>
    <w:p w:rsidR="00D2743C" w:rsidRPr="00D2743C" w:rsidRDefault="00D2743C" w:rsidP="00D2743C"/>
    <w:p w:rsidR="00B81B24" w:rsidRDefault="00D2743C" w:rsidP="00B81B24">
      <w:pPr>
        <w:pStyle w:val="Heading3"/>
      </w:pPr>
      <w:r>
        <w:lastRenderedPageBreak/>
        <w:t>User_cancel.php</w:t>
      </w:r>
    </w:p>
    <w:p w:rsidR="00D2743C" w:rsidRPr="00D2743C" w:rsidRDefault="00D2743C" w:rsidP="00D2743C">
      <w:r>
        <w:rPr>
          <w:noProof/>
          <w:lang w:val="en-US"/>
        </w:rPr>
        <w:drawing>
          <wp:inline distT="0" distB="0" distL="0" distR="0">
            <wp:extent cx="5221605" cy="2901765"/>
            <wp:effectExtent l="19050" t="0" r="0" b="0"/>
            <wp:docPr id="34" name="Picture 34" descr="C:\Users\Gc\Desktop\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c\Desktop\Screenshot\10.PNG"/>
                    <pic:cNvPicPr>
                      <a:picLocks noChangeAspect="1" noChangeArrowheads="1"/>
                    </pic:cNvPicPr>
                  </pic:nvPicPr>
                  <pic:blipFill>
                    <a:blip r:embed="rId83"/>
                    <a:srcRect/>
                    <a:stretch>
                      <a:fillRect/>
                    </a:stretch>
                  </pic:blipFill>
                  <pic:spPr bwMode="auto">
                    <a:xfrm>
                      <a:off x="0" y="0"/>
                      <a:ext cx="5221605" cy="2901765"/>
                    </a:xfrm>
                    <a:prstGeom prst="rect">
                      <a:avLst/>
                    </a:prstGeom>
                    <a:noFill/>
                    <a:ln w="9525">
                      <a:noFill/>
                      <a:miter lim="800000"/>
                      <a:headEnd/>
                      <a:tailEnd/>
                    </a:ln>
                  </pic:spPr>
                </pic:pic>
              </a:graphicData>
            </a:graphic>
          </wp:inline>
        </w:drawing>
      </w:r>
    </w:p>
    <w:p w:rsidR="00EA6B51" w:rsidRDefault="00BA0A77" w:rsidP="00EA6B51">
      <w:pPr>
        <w:pStyle w:val="ListParagraph1"/>
        <w:ind w:left="1440"/>
      </w:pPr>
      <w:r w:rsidRPr="006542EE">
        <w:rPr>
          <w:b/>
        </w:rPr>
        <w:t>Figure</w:t>
      </w:r>
      <w:r>
        <w:rPr>
          <w:b/>
        </w:rPr>
        <w:t xml:space="preserve"> 6.10</w:t>
      </w:r>
      <w:r w:rsidRPr="006542EE">
        <w:rPr>
          <w:b/>
        </w:rPr>
        <w:t>:</w:t>
      </w:r>
      <w:r>
        <w:rPr>
          <w:b/>
        </w:rPr>
        <w:t xml:space="preserve"> Source Code for User_cancel.php</w:t>
      </w:r>
    </w:p>
    <w:p w:rsidR="00EA6B51" w:rsidRDefault="00EA6B51" w:rsidP="00EA6B51">
      <w:pPr>
        <w:pStyle w:val="ListParagraph1"/>
        <w:ind w:left="1440"/>
      </w:pPr>
    </w:p>
    <w:p w:rsidR="00EA6B51" w:rsidRDefault="00EA6B51" w:rsidP="00EA6B51">
      <w:pPr>
        <w:pStyle w:val="ListParagraph1"/>
        <w:ind w:left="1440"/>
      </w:pPr>
    </w:p>
    <w:p w:rsidR="00CE3CE5" w:rsidRPr="00CE3CE5" w:rsidRDefault="00CE3CE5" w:rsidP="00EA6B51">
      <w:pPr>
        <w:pStyle w:val="Heading3"/>
        <w:numPr>
          <w:ilvl w:val="0"/>
          <w:numId w:val="0"/>
        </w:numPr>
        <w:ind w:left="851"/>
      </w:pPr>
    </w:p>
    <w:p w:rsidR="00D6448B" w:rsidRDefault="00D6448B"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FB3667" w:rsidRDefault="00FB3667" w:rsidP="00D2743C">
      <w:pPr>
        <w:rPr>
          <w:b/>
          <w:sz w:val="28"/>
          <w:szCs w:val="28"/>
        </w:rPr>
      </w:pPr>
    </w:p>
    <w:p w:rsidR="00D6448B" w:rsidRDefault="00D6448B" w:rsidP="00D2743C">
      <w:pPr>
        <w:rPr>
          <w:b/>
          <w:sz w:val="28"/>
          <w:szCs w:val="28"/>
        </w:rPr>
      </w:pPr>
    </w:p>
    <w:p w:rsidR="00D6448B" w:rsidRDefault="00D6448B" w:rsidP="00DC208C">
      <w:pPr>
        <w:rPr>
          <w:b/>
          <w:sz w:val="28"/>
          <w:szCs w:val="28"/>
        </w:rPr>
      </w:pPr>
    </w:p>
    <w:p w:rsidR="00D6448B" w:rsidRDefault="00DC3456" w:rsidP="00DC3456">
      <w:pPr>
        <w:pStyle w:val="Heading1"/>
      </w:pPr>
      <w:r>
        <w:lastRenderedPageBreak/>
        <w:br/>
        <w:t>TESTING / EVALUATION OF FINDINGS</w:t>
      </w:r>
    </w:p>
    <w:p w:rsidR="00DC208C" w:rsidRDefault="00DC208C" w:rsidP="00DC208C">
      <w:pPr>
        <w:pStyle w:val="Heading3"/>
      </w:pPr>
      <w:r>
        <w:t>Integration Testing</w:t>
      </w:r>
    </w:p>
    <w:p w:rsidR="007D6846" w:rsidRDefault="002A64C6" w:rsidP="007D6846">
      <w:pPr>
        <w:spacing w:after="480"/>
        <w:ind w:firstLine="720"/>
      </w:pPr>
      <w:r>
        <w:t xml:space="preserve">The aim of integration testing </w:t>
      </w:r>
      <w:r w:rsidR="00021B04">
        <w:t xml:space="preserve">is to make sure that the system output is reach the </w:t>
      </w:r>
      <w:r w:rsidR="00021B04" w:rsidRPr="00021B04">
        <w:t>satisfaction</w:t>
      </w:r>
      <w:r w:rsidR="00021B04">
        <w:t xml:space="preserve"> of </w:t>
      </w:r>
      <w:r w:rsidR="000D13B4">
        <w:t>functional requirement when more than one module</w:t>
      </w:r>
      <w:r w:rsidR="00021B04">
        <w:t xml:space="preserve"> are combined and implemented together. </w:t>
      </w:r>
      <w:r w:rsidR="00134460">
        <w:t>In this testing, the expected output for the every single test case will be recorded and used to compare with the system output. Besides that, tes</w:t>
      </w:r>
      <w:r w:rsidR="00410C31">
        <w:t>t cases are</w:t>
      </w:r>
      <w:r w:rsidR="00134460">
        <w:t xml:space="preserve"> </w:t>
      </w:r>
      <w:r w:rsidR="00410C31">
        <w:t xml:space="preserve">used to evaluate the </w:t>
      </w:r>
      <w:r w:rsidR="00134460">
        <w:t xml:space="preserve">assumption that made in implementation phase. Figure 7.1 shows the integration testing report.  </w:t>
      </w:r>
    </w:p>
    <w:tbl>
      <w:tblPr>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18"/>
        <w:gridCol w:w="3308"/>
        <w:gridCol w:w="2441"/>
        <w:gridCol w:w="870"/>
      </w:tblGrid>
      <w:tr w:rsidR="00021B04" w:rsidTr="00B12B59">
        <w:tc>
          <w:tcPr>
            <w:tcW w:w="1818" w:type="dxa"/>
            <w:shd w:val="clear" w:color="auto" w:fill="C6D9F1"/>
          </w:tcPr>
          <w:p w:rsidR="00021B04" w:rsidRDefault="00021B04" w:rsidP="002913EB">
            <w:pPr>
              <w:jc w:val="center"/>
              <w:rPr>
                <w:b/>
              </w:rPr>
            </w:pPr>
            <w:r>
              <w:rPr>
                <w:b/>
              </w:rPr>
              <w:t>Module</w:t>
            </w:r>
          </w:p>
        </w:tc>
        <w:tc>
          <w:tcPr>
            <w:tcW w:w="3308" w:type="dxa"/>
            <w:shd w:val="clear" w:color="auto" w:fill="C6D9F1"/>
          </w:tcPr>
          <w:p w:rsidR="00021B04" w:rsidRDefault="00021B04" w:rsidP="002913EB">
            <w:pPr>
              <w:jc w:val="center"/>
              <w:rPr>
                <w:b/>
              </w:rPr>
            </w:pPr>
            <w:r>
              <w:rPr>
                <w:b/>
              </w:rPr>
              <w:t>Test Case</w:t>
            </w:r>
          </w:p>
        </w:tc>
        <w:tc>
          <w:tcPr>
            <w:tcW w:w="2441" w:type="dxa"/>
            <w:shd w:val="clear" w:color="auto" w:fill="C6D9F1"/>
          </w:tcPr>
          <w:p w:rsidR="00021B04" w:rsidRDefault="00021B04" w:rsidP="002913EB">
            <w:pPr>
              <w:jc w:val="center"/>
              <w:rPr>
                <w:b/>
              </w:rPr>
            </w:pPr>
            <w:r>
              <w:rPr>
                <w:b/>
              </w:rPr>
              <w:t>Expected Output</w:t>
            </w:r>
          </w:p>
        </w:tc>
        <w:tc>
          <w:tcPr>
            <w:tcW w:w="870" w:type="dxa"/>
            <w:shd w:val="clear" w:color="auto" w:fill="C6D9F1"/>
          </w:tcPr>
          <w:p w:rsidR="00021B04" w:rsidRDefault="00021B04" w:rsidP="002913EB">
            <w:pPr>
              <w:jc w:val="center"/>
              <w:rPr>
                <w:b/>
              </w:rPr>
            </w:pPr>
            <w:r>
              <w:rPr>
                <w:b/>
              </w:rPr>
              <w:t>Result</w:t>
            </w:r>
          </w:p>
        </w:tc>
      </w:tr>
      <w:tr w:rsidR="00021B04" w:rsidTr="00B12B59">
        <w:tc>
          <w:tcPr>
            <w:tcW w:w="1818" w:type="dxa"/>
            <w:vMerge w:val="restart"/>
          </w:tcPr>
          <w:p w:rsidR="00021B04" w:rsidRDefault="00021B04" w:rsidP="002913EB">
            <w:r>
              <w:t>Registration</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021B04" w:rsidP="002913EB">
            <w:r>
              <w:t>Fill in the personal information</w:t>
            </w:r>
          </w:p>
        </w:tc>
        <w:tc>
          <w:tcPr>
            <w:tcW w:w="2441" w:type="dxa"/>
          </w:tcPr>
          <w:p w:rsidR="00021B04" w:rsidRDefault="00741B01" w:rsidP="00410C31">
            <w:r>
              <w:t xml:space="preserve">Successful </w:t>
            </w:r>
            <w:r w:rsidR="00021B04">
              <w:t xml:space="preserve">and proceed to the </w:t>
            </w:r>
            <w:r w:rsidR="00410C31">
              <w:t>login</w:t>
            </w:r>
            <w:r w:rsidR="00021B04">
              <w:t xml:space="preserve"> activity</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021B04" w:rsidP="002913EB">
            <w:r>
              <w:t>Fill in the personal information with used username</w:t>
            </w:r>
          </w:p>
        </w:tc>
        <w:tc>
          <w:tcPr>
            <w:tcW w:w="2441" w:type="dxa"/>
          </w:tcPr>
          <w:p w:rsidR="00021B04" w:rsidRDefault="00741B01" w:rsidP="002913EB">
            <w:r>
              <w:t>Failed and display the error</w:t>
            </w:r>
            <w:r w:rsidR="00021B04">
              <w:t xml:space="preserve"> message</w:t>
            </w:r>
          </w:p>
        </w:tc>
        <w:tc>
          <w:tcPr>
            <w:tcW w:w="870" w:type="dxa"/>
          </w:tcPr>
          <w:p w:rsidR="00021B04" w:rsidRDefault="00021B04" w:rsidP="002913EB">
            <w:r>
              <w:t>Fulfil</w:t>
            </w:r>
          </w:p>
        </w:tc>
      </w:tr>
      <w:tr w:rsidR="00021B04" w:rsidTr="00B12B59">
        <w:tc>
          <w:tcPr>
            <w:tcW w:w="1818" w:type="dxa"/>
            <w:vMerge w:val="restart"/>
          </w:tcPr>
          <w:p w:rsidR="00021B04" w:rsidRDefault="00021B04" w:rsidP="002913EB">
            <w:r>
              <w:t>Login</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741B01" w:rsidP="00741B01">
            <w:r>
              <w:t>Fill in the personal information</w:t>
            </w:r>
          </w:p>
        </w:tc>
        <w:tc>
          <w:tcPr>
            <w:tcW w:w="2441" w:type="dxa"/>
          </w:tcPr>
          <w:p w:rsidR="00021B04" w:rsidRDefault="00741B01" w:rsidP="00741B01">
            <w:r>
              <w:t>Successful and proceed to the main menu activity</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741B01" w:rsidP="002913EB">
            <w:r>
              <w:t>Fill in the wrong username or password</w:t>
            </w:r>
          </w:p>
        </w:tc>
        <w:tc>
          <w:tcPr>
            <w:tcW w:w="2441" w:type="dxa"/>
          </w:tcPr>
          <w:p w:rsidR="00021B04" w:rsidRDefault="00741B01" w:rsidP="002913EB">
            <w:r>
              <w:t>Failed</w:t>
            </w:r>
            <w:r w:rsidR="0096769E">
              <w:t xml:space="preserve"> and display</w:t>
            </w:r>
            <w:r>
              <w:t xml:space="preserve"> error message</w:t>
            </w:r>
          </w:p>
        </w:tc>
        <w:tc>
          <w:tcPr>
            <w:tcW w:w="870" w:type="dxa"/>
          </w:tcPr>
          <w:p w:rsidR="00021B04" w:rsidRDefault="00021B04" w:rsidP="002913EB">
            <w:r>
              <w:t>Fulfil</w:t>
            </w:r>
          </w:p>
        </w:tc>
      </w:tr>
      <w:tr w:rsidR="0096769E" w:rsidTr="00B12B59">
        <w:tc>
          <w:tcPr>
            <w:tcW w:w="1818" w:type="dxa"/>
            <w:vMerge w:val="restart"/>
          </w:tcPr>
          <w:p w:rsidR="0096769E" w:rsidRDefault="0096769E" w:rsidP="002913EB">
            <w:r>
              <w:t>Get Ticket</w:t>
            </w:r>
          </w:p>
        </w:tc>
        <w:tc>
          <w:tcPr>
            <w:tcW w:w="3308" w:type="dxa"/>
          </w:tcPr>
          <w:p w:rsidR="0096769E" w:rsidRDefault="0096769E" w:rsidP="002913EB">
            <w:r>
              <w:t>No internet connectivity</w:t>
            </w:r>
          </w:p>
        </w:tc>
        <w:tc>
          <w:tcPr>
            <w:tcW w:w="2441" w:type="dxa"/>
          </w:tcPr>
          <w:p w:rsidR="0096769E" w:rsidRDefault="0096769E" w:rsidP="002913EB">
            <w:r>
              <w:t>Block to access the module</w:t>
            </w:r>
          </w:p>
        </w:tc>
        <w:tc>
          <w:tcPr>
            <w:tcW w:w="870" w:type="dxa"/>
          </w:tcPr>
          <w:p w:rsidR="0096769E" w:rsidRDefault="0096769E" w:rsidP="002913EB">
            <w:r>
              <w:t>Fulfil</w:t>
            </w:r>
          </w:p>
        </w:tc>
      </w:tr>
      <w:tr w:rsidR="0096769E" w:rsidTr="00B12B59">
        <w:tc>
          <w:tcPr>
            <w:tcW w:w="1818" w:type="dxa"/>
            <w:vMerge/>
          </w:tcPr>
          <w:p w:rsidR="0096769E" w:rsidRDefault="0096769E" w:rsidP="002913EB"/>
        </w:tc>
        <w:tc>
          <w:tcPr>
            <w:tcW w:w="3308" w:type="dxa"/>
          </w:tcPr>
          <w:p w:rsidR="0096769E" w:rsidRDefault="0096769E" w:rsidP="002913EB">
            <w:r>
              <w:t>Active internet connectivity</w:t>
            </w:r>
          </w:p>
        </w:tc>
        <w:tc>
          <w:tcPr>
            <w:tcW w:w="2441" w:type="dxa"/>
          </w:tcPr>
          <w:p w:rsidR="0096769E" w:rsidRDefault="0096769E" w:rsidP="0096769E">
            <w:r>
              <w:t xml:space="preserve">Display the queuing ticket number </w:t>
            </w:r>
          </w:p>
        </w:tc>
        <w:tc>
          <w:tcPr>
            <w:tcW w:w="870" w:type="dxa"/>
          </w:tcPr>
          <w:p w:rsidR="0096769E" w:rsidRDefault="0096769E" w:rsidP="002913EB">
            <w:r>
              <w:t>Fulfil</w:t>
            </w:r>
          </w:p>
        </w:tc>
      </w:tr>
      <w:tr w:rsidR="0096769E" w:rsidTr="00B12B59">
        <w:tc>
          <w:tcPr>
            <w:tcW w:w="1818" w:type="dxa"/>
            <w:vMerge/>
          </w:tcPr>
          <w:p w:rsidR="0096769E" w:rsidRDefault="0096769E" w:rsidP="002913EB"/>
        </w:tc>
        <w:tc>
          <w:tcPr>
            <w:tcW w:w="3308" w:type="dxa"/>
          </w:tcPr>
          <w:p w:rsidR="0096769E" w:rsidRDefault="0096769E" w:rsidP="002913EB">
            <w:r>
              <w:t xml:space="preserve">Get more than one ticket before </w:t>
            </w:r>
            <w:r>
              <w:lastRenderedPageBreak/>
              <w:t>ticket being served or deleted</w:t>
            </w:r>
          </w:p>
        </w:tc>
        <w:tc>
          <w:tcPr>
            <w:tcW w:w="2441" w:type="dxa"/>
          </w:tcPr>
          <w:p w:rsidR="0096769E" w:rsidRDefault="0096769E" w:rsidP="0096769E">
            <w:r>
              <w:lastRenderedPageBreak/>
              <w:t xml:space="preserve">Failed and display </w:t>
            </w:r>
            <w:r>
              <w:lastRenderedPageBreak/>
              <w:t>error message</w:t>
            </w:r>
          </w:p>
        </w:tc>
        <w:tc>
          <w:tcPr>
            <w:tcW w:w="870" w:type="dxa"/>
          </w:tcPr>
          <w:p w:rsidR="0096769E" w:rsidRDefault="0096769E" w:rsidP="002913EB">
            <w:r>
              <w:lastRenderedPageBreak/>
              <w:t>Fulfil</w:t>
            </w:r>
          </w:p>
        </w:tc>
      </w:tr>
      <w:tr w:rsidR="00021B04" w:rsidTr="00B12B59">
        <w:tc>
          <w:tcPr>
            <w:tcW w:w="1818" w:type="dxa"/>
            <w:vMerge w:val="restart"/>
          </w:tcPr>
          <w:p w:rsidR="00021B04" w:rsidRDefault="00653346" w:rsidP="002913EB">
            <w:r>
              <w:lastRenderedPageBreak/>
              <w:t>View My Ticket</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021B04" w:rsidP="002913EB">
            <w:r>
              <w:t>Active internet connectivity</w:t>
            </w:r>
          </w:p>
        </w:tc>
        <w:tc>
          <w:tcPr>
            <w:tcW w:w="2441" w:type="dxa"/>
          </w:tcPr>
          <w:p w:rsidR="00021B04" w:rsidRDefault="00021B04" w:rsidP="0096769E">
            <w:r>
              <w:t xml:space="preserve">Display </w:t>
            </w:r>
            <w:r w:rsidR="0096769E">
              <w:t>your owned ticket</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96769E" w:rsidP="002913EB">
            <w:r>
              <w:t>View ticket before getting a ticket</w:t>
            </w:r>
          </w:p>
        </w:tc>
        <w:tc>
          <w:tcPr>
            <w:tcW w:w="2441" w:type="dxa"/>
          </w:tcPr>
          <w:p w:rsidR="00021B04" w:rsidRDefault="0096769E" w:rsidP="002913EB">
            <w:r>
              <w:t>Failed and display error message</w:t>
            </w:r>
          </w:p>
        </w:tc>
        <w:tc>
          <w:tcPr>
            <w:tcW w:w="870" w:type="dxa"/>
          </w:tcPr>
          <w:p w:rsidR="00021B04" w:rsidRDefault="00021B04" w:rsidP="002913EB">
            <w:r>
              <w:t>Fulfil</w:t>
            </w:r>
          </w:p>
        </w:tc>
      </w:tr>
      <w:tr w:rsidR="00021B04" w:rsidTr="00B12B59">
        <w:tc>
          <w:tcPr>
            <w:tcW w:w="1818" w:type="dxa"/>
            <w:vMerge w:val="restart"/>
          </w:tcPr>
          <w:p w:rsidR="00021B04" w:rsidRDefault="00653346" w:rsidP="002913EB">
            <w:r>
              <w:t>View Serving Ticket</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96769E" w:rsidP="002913EB">
            <w:r>
              <w:t>Active internet connectivity</w:t>
            </w:r>
          </w:p>
        </w:tc>
        <w:tc>
          <w:tcPr>
            <w:tcW w:w="2441" w:type="dxa"/>
          </w:tcPr>
          <w:p w:rsidR="00021B04" w:rsidRDefault="0096769E" w:rsidP="002913EB">
            <w:r>
              <w:t>Display the current serving ticket</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96769E" w:rsidP="002913EB">
            <w:r>
              <w:t>View serving ticket before</w:t>
            </w:r>
            <w:r w:rsidR="007D6846">
              <w:t xml:space="preserve"> serving</w:t>
            </w:r>
          </w:p>
        </w:tc>
        <w:tc>
          <w:tcPr>
            <w:tcW w:w="2441" w:type="dxa"/>
          </w:tcPr>
          <w:p w:rsidR="00021B04" w:rsidRDefault="007D6846" w:rsidP="002913EB">
            <w:r>
              <w:t>Failed and display error message</w:t>
            </w:r>
          </w:p>
        </w:tc>
        <w:tc>
          <w:tcPr>
            <w:tcW w:w="870" w:type="dxa"/>
          </w:tcPr>
          <w:p w:rsidR="00021B04" w:rsidRDefault="00021B04" w:rsidP="002913EB">
            <w:r>
              <w:t>Fulfil</w:t>
            </w:r>
          </w:p>
        </w:tc>
      </w:tr>
      <w:tr w:rsidR="00021B04" w:rsidTr="00B12B59">
        <w:tc>
          <w:tcPr>
            <w:tcW w:w="1818" w:type="dxa"/>
            <w:vMerge w:val="restart"/>
          </w:tcPr>
          <w:p w:rsidR="00021B04" w:rsidRDefault="00653346" w:rsidP="002913EB">
            <w:r>
              <w:t>Cancel Ticket</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7D6846" w:rsidP="002913EB">
            <w:r>
              <w:t>Active internet connectivity</w:t>
            </w:r>
          </w:p>
        </w:tc>
        <w:tc>
          <w:tcPr>
            <w:tcW w:w="2441" w:type="dxa"/>
          </w:tcPr>
          <w:p w:rsidR="00021B04" w:rsidRDefault="007D6846" w:rsidP="002913EB">
            <w:r>
              <w:t xml:space="preserve">Ticket is removed </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7D6846" w:rsidP="002913EB">
            <w:r>
              <w:t>Cancel ticket before getting a ticket</w:t>
            </w:r>
          </w:p>
        </w:tc>
        <w:tc>
          <w:tcPr>
            <w:tcW w:w="2441" w:type="dxa"/>
          </w:tcPr>
          <w:p w:rsidR="00021B04" w:rsidRDefault="007D6846" w:rsidP="002913EB">
            <w:r>
              <w:t>Failed and display error message</w:t>
            </w:r>
          </w:p>
        </w:tc>
        <w:tc>
          <w:tcPr>
            <w:tcW w:w="870" w:type="dxa"/>
          </w:tcPr>
          <w:p w:rsidR="00021B04" w:rsidRDefault="007D6846" w:rsidP="007D6846">
            <w:r>
              <w:t>Fulfil</w:t>
            </w:r>
          </w:p>
        </w:tc>
      </w:tr>
      <w:tr w:rsidR="00021B04" w:rsidTr="00B12B59">
        <w:tc>
          <w:tcPr>
            <w:tcW w:w="1818" w:type="dxa"/>
            <w:vMerge w:val="restart"/>
          </w:tcPr>
          <w:p w:rsidR="00021B04" w:rsidRDefault="00B12B59" w:rsidP="00B12B59">
            <w:r>
              <w:t>Administrator update serving ticket</w:t>
            </w:r>
          </w:p>
        </w:tc>
        <w:tc>
          <w:tcPr>
            <w:tcW w:w="3308" w:type="dxa"/>
          </w:tcPr>
          <w:p w:rsidR="00021B04" w:rsidRDefault="00021B04" w:rsidP="002913EB">
            <w:r>
              <w:t>No internet connectivity</w:t>
            </w:r>
          </w:p>
        </w:tc>
        <w:tc>
          <w:tcPr>
            <w:tcW w:w="2441" w:type="dxa"/>
          </w:tcPr>
          <w:p w:rsidR="00021B04" w:rsidRDefault="00021B04" w:rsidP="002913EB">
            <w:r>
              <w:t>Block to access the module</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B12B59" w:rsidP="002913EB">
            <w:r>
              <w:t>Active internet connectivity</w:t>
            </w:r>
          </w:p>
        </w:tc>
        <w:tc>
          <w:tcPr>
            <w:tcW w:w="2441" w:type="dxa"/>
          </w:tcPr>
          <w:p w:rsidR="00021B04" w:rsidRDefault="00B12B59" w:rsidP="002913EB">
            <w:r>
              <w:t xml:space="preserve">Display updated ticket </w:t>
            </w:r>
          </w:p>
        </w:tc>
        <w:tc>
          <w:tcPr>
            <w:tcW w:w="870" w:type="dxa"/>
          </w:tcPr>
          <w:p w:rsidR="00021B04" w:rsidRDefault="00021B04" w:rsidP="002913EB">
            <w:r>
              <w:t>Fulfil</w:t>
            </w:r>
          </w:p>
        </w:tc>
      </w:tr>
      <w:tr w:rsidR="00021B04" w:rsidTr="00B12B59">
        <w:tc>
          <w:tcPr>
            <w:tcW w:w="1818" w:type="dxa"/>
            <w:vMerge/>
          </w:tcPr>
          <w:p w:rsidR="00021B04" w:rsidRDefault="00021B04" w:rsidP="002913EB"/>
        </w:tc>
        <w:tc>
          <w:tcPr>
            <w:tcW w:w="3308" w:type="dxa"/>
          </w:tcPr>
          <w:p w:rsidR="00021B04" w:rsidRDefault="00B12B59" w:rsidP="002913EB">
            <w:r>
              <w:t>Update ticket before user getting a ticket</w:t>
            </w:r>
          </w:p>
        </w:tc>
        <w:tc>
          <w:tcPr>
            <w:tcW w:w="2441" w:type="dxa"/>
          </w:tcPr>
          <w:p w:rsidR="00021B04" w:rsidRDefault="002E58F0" w:rsidP="002913EB">
            <w:r>
              <w:t xml:space="preserve">Failed and display no ticket </w:t>
            </w:r>
          </w:p>
        </w:tc>
        <w:tc>
          <w:tcPr>
            <w:tcW w:w="870" w:type="dxa"/>
          </w:tcPr>
          <w:p w:rsidR="00021B04" w:rsidRDefault="00021B04" w:rsidP="002913EB">
            <w:r>
              <w:t>Fulfil</w:t>
            </w:r>
          </w:p>
        </w:tc>
      </w:tr>
      <w:tr w:rsidR="00DB22AB" w:rsidTr="00B12B59">
        <w:tc>
          <w:tcPr>
            <w:tcW w:w="1818" w:type="dxa"/>
          </w:tcPr>
          <w:p w:rsidR="00DB22AB" w:rsidRDefault="00DB22AB" w:rsidP="002913EB">
            <w:r>
              <w:t>SMS notification</w:t>
            </w:r>
          </w:p>
        </w:tc>
        <w:tc>
          <w:tcPr>
            <w:tcW w:w="3308" w:type="dxa"/>
          </w:tcPr>
          <w:p w:rsidR="00DB22AB" w:rsidRDefault="00DB22AB" w:rsidP="002913EB">
            <w:r>
              <w:t xml:space="preserve">Send sms notification to user when ticket is almost reach </w:t>
            </w:r>
          </w:p>
        </w:tc>
        <w:tc>
          <w:tcPr>
            <w:tcW w:w="2441" w:type="dxa"/>
          </w:tcPr>
          <w:p w:rsidR="00DB22AB" w:rsidRDefault="00DB22AB" w:rsidP="002913EB">
            <w:r>
              <w:t>Received a sms notification message</w:t>
            </w:r>
          </w:p>
        </w:tc>
        <w:tc>
          <w:tcPr>
            <w:tcW w:w="870" w:type="dxa"/>
          </w:tcPr>
          <w:p w:rsidR="00DB22AB" w:rsidRDefault="00DB22AB" w:rsidP="002913EB">
            <w:r>
              <w:t>Fulfil</w:t>
            </w:r>
          </w:p>
        </w:tc>
      </w:tr>
    </w:tbl>
    <w:p w:rsidR="00410C31" w:rsidRDefault="00410C31" w:rsidP="00410C31">
      <w:pPr>
        <w:pStyle w:val="Caption"/>
        <w:rPr>
          <w:b/>
        </w:rPr>
      </w:pPr>
      <w:bookmarkStart w:id="87" w:name="_Toc313467834"/>
      <w:r>
        <w:rPr>
          <w:b/>
        </w:rPr>
        <w:t>Table</w:t>
      </w:r>
      <w:r w:rsidR="00EA34FD">
        <w:rPr>
          <w:b/>
        </w:rPr>
        <w:t xml:space="preserve"> </w:t>
      </w:r>
      <w:r w:rsidR="00D529FC">
        <w:rPr>
          <w:b/>
        </w:rPr>
        <w:fldChar w:fldCharType="begin"/>
      </w:r>
      <w:r>
        <w:rPr>
          <w:b/>
        </w:rPr>
        <w:instrText xml:space="preserve"> STYLEREF 1 \s </w:instrText>
      </w:r>
      <w:r w:rsidR="00D529FC">
        <w:rPr>
          <w:b/>
        </w:rPr>
        <w:fldChar w:fldCharType="separate"/>
      </w:r>
      <w:r w:rsidR="00176998">
        <w:rPr>
          <w:b/>
          <w:noProof/>
        </w:rPr>
        <w:t>7</w:t>
      </w:r>
      <w:r w:rsidR="00D529FC">
        <w:rPr>
          <w:b/>
        </w:rPr>
        <w:fldChar w:fldCharType="end"/>
      </w:r>
      <w:r>
        <w:rPr>
          <w:b/>
        </w:rPr>
        <w:t>.</w:t>
      </w:r>
      <w:r w:rsidR="00D529FC">
        <w:rPr>
          <w:b/>
        </w:rPr>
        <w:fldChar w:fldCharType="begin"/>
      </w:r>
      <w:r>
        <w:rPr>
          <w:b/>
        </w:rPr>
        <w:instrText xml:space="preserve"> SEQ Table \* ARABIC \s 1 </w:instrText>
      </w:r>
      <w:r w:rsidR="00D529FC">
        <w:rPr>
          <w:b/>
        </w:rPr>
        <w:fldChar w:fldCharType="separate"/>
      </w:r>
      <w:r w:rsidR="00176998">
        <w:rPr>
          <w:b/>
          <w:noProof/>
        </w:rPr>
        <w:t>1</w:t>
      </w:r>
      <w:r w:rsidR="00D529FC">
        <w:rPr>
          <w:b/>
        </w:rPr>
        <w:fldChar w:fldCharType="end"/>
      </w:r>
      <w:r w:rsidR="00B12B59">
        <w:rPr>
          <w:b/>
        </w:rPr>
        <w:t xml:space="preserve">: </w:t>
      </w:r>
      <w:r>
        <w:rPr>
          <w:b/>
        </w:rPr>
        <w:t>Integration Testing Report</w:t>
      </w:r>
      <w:bookmarkEnd w:id="87"/>
    </w:p>
    <w:p w:rsidR="00410C31" w:rsidRDefault="00410C31" w:rsidP="00410C31"/>
    <w:p w:rsidR="007A4A06" w:rsidRDefault="007A4A06" w:rsidP="00410C31"/>
    <w:p w:rsidR="007A4A06" w:rsidRDefault="007A4A06" w:rsidP="00410C31"/>
    <w:p w:rsidR="007A4A06" w:rsidRDefault="007A4A06" w:rsidP="00410C31"/>
    <w:p w:rsidR="007A4A06" w:rsidRDefault="007A4A06" w:rsidP="00410C31"/>
    <w:p w:rsidR="007A4A06" w:rsidRPr="00410C31" w:rsidRDefault="007A4A06" w:rsidP="00410C31"/>
    <w:p w:rsidR="00410C31" w:rsidRDefault="00410C31" w:rsidP="00410C31">
      <w:pPr>
        <w:pStyle w:val="Heading3"/>
      </w:pPr>
      <w:r>
        <w:lastRenderedPageBreak/>
        <w:t xml:space="preserve">Validation Testing </w:t>
      </w:r>
    </w:p>
    <w:p w:rsidR="007A4A06" w:rsidRDefault="00E56A55" w:rsidP="00410C31">
      <w:pPr>
        <w:spacing w:after="480"/>
        <w:ind w:firstLine="720"/>
      </w:pPr>
      <w:r>
        <w:t xml:space="preserve">In smart queuing application, the user </w:t>
      </w:r>
      <w:r w:rsidR="007A4A06">
        <w:t xml:space="preserve">is </w:t>
      </w:r>
      <w:r>
        <w:t>required to fill in the username and password. Therefore, th</w:t>
      </w:r>
      <w:r w:rsidR="007A4A06">
        <w:t>ose steps have to go through the validation process before the user data send to server. If the validation process success, the data will store to the server for the future use. In contrast, an error message will prompt to user if the validation is failed.</w:t>
      </w:r>
      <w:r w:rsidR="00F95DAA">
        <w:t xml:space="preserve"> The validation of activities is shown at Table below. </w:t>
      </w:r>
      <w:r w:rsidR="007A4A06">
        <w:t xml:space="preserve"> </w:t>
      </w:r>
    </w:p>
    <w:tbl>
      <w:tblPr>
        <w:tblW w:w="8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09"/>
        <w:gridCol w:w="6009"/>
      </w:tblGrid>
      <w:tr w:rsidR="007A4A06" w:rsidTr="00EB3D88">
        <w:trPr>
          <w:trHeight w:val="345"/>
        </w:trPr>
        <w:tc>
          <w:tcPr>
            <w:tcW w:w="2409" w:type="dxa"/>
            <w:shd w:val="clear" w:color="auto" w:fill="C6D9F1"/>
          </w:tcPr>
          <w:p w:rsidR="007A4A06" w:rsidRDefault="007A4A06" w:rsidP="00EB3D88">
            <w:pPr>
              <w:spacing w:after="480"/>
              <w:jc w:val="center"/>
              <w:rPr>
                <w:b/>
              </w:rPr>
            </w:pPr>
            <w:r>
              <w:rPr>
                <w:b/>
              </w:rPr>
              <w:t>Activity</w:t>
            </w:r>
          </w:p>
        </w:tc>
        <w:tc>
          <w:tcPr>
            <w:tcW w:w="6009" w:type="dxa"/>
            <w:shd w:val="clear" w:color="auto" w:fill="C6D9F1"/>
          </w:tcPr>
          <w:p w:rsidR="007A4A06" w:rsidRDefault="007A4A06" w:rsidP="00EB3D88">
            <w:pPr>
              <w:spacing w:after="480"/>
              <w:jc w:val="center"/>
              <w:rPr>
                <w:b/>
              </w:rPr>
            </w:pPr>
            <w:r>
              <w:rPr>
                <w:b/>
              </w:rPr>
              <w:t>Validation</w:t>
            </w:r>
          </w:p>
        </w:tc>
      </w:tr>
      <w:tr w:rsidR="007A4A06" w:rsidTr="00EB3D88">
        <w:tc>
          <w:tcPr>
            <w:tcW w:w="2409" w:type="dxa"/>
          </w:tcPr>
          <w:p w:rsidR="007A4A06" w:rsidRDefault="007A4A06" w:rsidP="00EB3D88">
            <w:pPr>
              <w:spacing w:after="480"/>
            </w:pPr>
            <w:r>
              <w:t>Registration</w:t>
            </w:r>
          </w:p>
        </w:tc>
        <w:tc>
          <w:tcPr>
            <w:tcW w:w="6009" w:type="dxa"/>
          </w:tcPr>
          <w:p w:rsidR="007A4A06" w:rsidRDefault="007A4A06" w:rsidP="007A4A06">
            <w:pPr>
              <w:pStyle w:val="ListParagraph1"/>
              <w:numPr>
                <w:ilvl w:val="0"/>
                <w:numId w:val="13"/>
              </w:numPr>
              <w:spacing w:after="480"/>
            </w:pPr>
            <w:r>
              <w:t>All fields are required to fill in</w:t>
            </w:r>
          </w:p>
          <w:p w:rsidR="007A4A06" w:rsidRDefault="00A93E36" w:rsidP="007A4A06">
            <w:pPr>
              <w:pStyle w:val="ListParagraph1"/>
              <w:numPr>
                <w:ilvl w:val="0"/>
                <w:numId w:val="13"/>
              </w:numPr>
              <w:spacing w:after="480"/>
            </w:pPr>
            <w:r>
              <w:t xml:space="preserve">Username must be unique </w:t>
            </w:r>
          </w:p>
          <w:p w:rsidR="00A93E36" w:rsidRDefault="00C0035D" w:rsidP="007A4A06">
            <w:pPr>
              <w:pStyle w:val="ListParagraph1"/>
              <w:numPr>
                <w:ilvl w:val="0"/>
                <w:numId w:val="13"/>
              </w:numPr>
              <w:spacing w:after="480"/>
            </w:pPr>
            <w:r>
              <w:t xml:space="preserve">Contact number must be numeric </w:t>
            </w:r>
          </w:p>
        </w:tc>
      </w:tr>
      <w:tr w:rsidR="007A4A06" w:rsidTr="00EB3D88">
        <w:tc>
          <w:tcPr>
            <w:tcW w:w="2409" w:type="dxa"/>
          </w:tcPr>
          <w:p w:rsidR="007A4A06" w:rsidRDefault="007A4A06" w:rsidP="00EB3D88">
            <w:pPr>
              <w:spacing w:after="480"/>
            </w:pPr>
            <w:r>
              <w:t>Login</w:t>
            </w:r>
          </w:p>
        </w:tc>
        <w:tc>
          <w:tcPr>
            <w:tcW w:w="6009" w:type="dxa"/>
          </w:tcPr>
          <w:p w:rsidR="007A4A06" w:rsidRDefault="007A4A06" w:rsidP="007A4A06">
            <w:pPr>
              <w:pStyle w:val="ListParagraph1"/>
              <w:numPr>
                <w:ilvl w:val="0"/>
                <w:numId w:val="13"/>
              </w:numPr>
              <w:spacing w:after="480"/>
            </w:pPr>
            <w:r>
              <w:t>All fields are required to fill in</w:t>
            </w:r>
          </w:p>
          <w:p w:rsidR="009855A8" w:rsidRDefault="009855A8" w:rsidP="007A4A06">
            <w:pPr>
              <w:pStyle w:val="ListParagraph1"/>
              <w:numPr>
                <w:ilvl w:val="0"/>
                <w:numId w:val="13"/>
              </w:numPr>
              <w:spacing w:after="480"/>
            </w:pPr>
            <w:r>
              <w:t xml:space="preserve">Username and password must match with when user registered  </w:t>
            </w:r>
          </w:p>
        </w:tc>
      </w:tr>
    </w:tbl>
    <w:p w:rsidR="007A4A06" w:rsidRDefault="007A4A06" w:rsidP="007A4A06">
      <w:pPr>
        <w:pStyle w:val="Caption"/>
        <w:rPr>
          <w:b/>
        </w:rPr>
      </w:pPr>
      <w:r>
        <w:t xml:space="preserve">  </w:t>
      </w:r>
      <w:r w:rsidR="00410C31">
        <w:t xml:space="preserve"> </w:t>
      </w:r>
      <w:r>
        <w:rPr>
          <w:b/>
        </w:rPr>
        <w:t xml:space="preserve">Table </w:t>
      </w:r>
      <w:r w:rsidR="00D529FC">
        <w:rPr>
          <w:b/>
        </w:rPr>
        <w:fldChar w:fldCharType="begin"/>
      </w:r>
      <w:r>
        <w:rPr>
          <w:b/>
        </w:rPr>
        <w:instrText xml:space="preserve"> STYLEREF 1 \s </w:instrText>
      </w:r>
      <w:r w:rsidR="00D529FC">
        <w:rPr>
          <w:b/>
        </w:rPr>
        <w:fldChar w:fldCharType="separate"/>
      </w:r>
      <w:r w:rsidR="00176998">
        <w:rPr>
          <w:b/>
          <w:noProof/>
        </w:rPr>
        <w:t>7</w:t>
      </w:r>
      <w:r w:rsidR="00D529FC">
        <w:rPr>
          <w:b/>
        </w:rPr>
        <w:fldChar w:fldCharType="end"/>
      </w:r>
      <w:r>
        <w:rPr>
          <w:b/>
        </w:rPr>
        <w:t>.2: Activity Validation</w:t>
      </w:r>
    </w:p>
    <w:p w:rsidR="009855A8" w:rsidRDefault="009855A8" w:rsidP="009855A8">
      <w:pPr>
        <w:pStyle w:val="Heading3"/>
      </w:pPr>
      <w:r>
        <w:t>Security Testing</w:t>
      </w:r>
    </w:p>
    <w:p w:rsidR="004240C9" w:rsidRDefault="0020343D" w:rsidP="0020343D">
      <w:pPr>
        <w:ind w:firstLine="720"/>
      </w:pPr>
      <w:r>
        <w:t>Security testing is the process used to protect data and maintain functionality of the system. First of all, authentication is required by the system at the login activity. Users have to insert their username and password for the authentication purpose. Besides that, administration</w:t>
      </w:r>
      <w:r w:rsidR="0092216F">
        <w:t xml:space="preserve"> also required to login before entering to the system. In order to improve the security of the system, administrator’s password is hashed by the hashing function which is called md5. After the password is hashed, it is send to the server for authentication. Unfortunately, if the authentication is failed</w:t>
      </w:r>
      <w:r w:rsidR="008910D7">
        <w:t xml:space="preserve"> to authenticate with the server, the user is not allowed to access into the system and being block at the outside of the system.</w:t>
      </w:r>
    </w:p>
    <w:p w:rsidR="00F24CB3" w:rsidRDefault="00F24CB3" w:rsidP="0020343D">
      <w:pPr>
        <w:ind w:firstLine="720"/>
      </w:pPr>
    </w:p>
    <w:p w:rsidR="00F24CB3" w:rsidRDefault="00F24CB3" w:rsidP="0020343D">
      <w:pPr>
        <w:ind w:firstLine="720"/>
      </w:pPr>
    </w:p>
    <w:p w:rsidR="00F24CB3" w:rsidRDefault="00F24CB3" w:rsidP="00F24CB3"/>
    <w:p w:rsidR="00F24CB3" w:rsidRDefault="00F24CB3" w:rsidP="00F24CB3">
      <w:pPr>
        <w:pStyle w:val="Heading3"/>
      </w:pPr>
      <w:r>
        <w:lastRenderedPageBreak/>
        <w:t xml:space="preserve">Mobile Testing </w:t>
      </w:r>
    </w:p>
    <w:p w:rsidR="00F24CB3" w:rsidRDefault="00F24CB3" w:rsidP="00F24CB3">
      <w:pPr>
        <w:ind w:firstLine="720"/>
      </w:pPr>
      <w:r>
        <w:t>In mobile testing, smart queuing system application is installed on several different android devices.</w:t>
      </w:r>
      <w:r w:rsidR="009024D7">
        <w:t xml:space="preserve"> The mobile devices must be running on android mobile operation system but in different version of android operating system.</w:t>
      </w:r>
      <w:r w:rsidR="009F3251">
        <w:t xml:space="preserve"> The results are show at the table below. </w:t>
      </w:r>
      <w:r w:rsidR="009024D7">
        <w:t xml:space="preserve">  </w:t>
      </w:r>
      <w:r>
        <w:t xml:space="preserve"> </w:t>
      </w:r>
    </w:p>
    <w:p w:rsidR="003374E9" w:rsidRDefault="003374E9" w:rsidP="00F24CB3">
      <w:pPr>
        <w:ind w:firstLine="720"/>
      </w:pPr>
    </w:p>
    <w:tbl>
      <w:tblPr>
        <w:tblW w:w="8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90"/>
        <w:gridCol w:w="2880"/>
        <w:gridCol w:w="2700"/>
      </w:tblGrid>
      <w:tr w:rsidR="003374E9" w:rsidTr="00EB3D88">
        <w:tc>
          <w:tcPr>
            <w:tcW w:w="2790" w:type="dxa"/>
            <w:shd w:val="clear" w:color="auto" w:fill="C6D9F1"/>
          </w:tcPr>
          <w:p w:rsidR="003374E9" w:rsidRDefault="003374E9" w:rsidP="00EB3D88">
            <w:pPr>
              <w:jc w:val="center"/>
              <w:rPr>
                <w:b/>
              </w:rPr>
            </w:pPr>
            <w:r>
              <w:rPr>
                <w:b/>
              </w:rPr>
              <w:t>Mobile Device</w:t>
            </w:r>
          </w:p>
        </w:tc>
        <w:tc>
          <w:tcPr>
            <w:tcW w:w="2880" w:type="dxa"/>
            <w:shd w:val="clear" w:color="auto" w:fill="C6D9F1"/>
          </w:tcPr>
          <w:p w:rsidR="003374E9" w:rsidRDefault="003374E9" w:rsidP="00EB3D88">
            <w:pPr>
              <w:jc w:val="center"/>
              <w:rPr>
                <w:b/>
              </w:rPr>
            </w:pPr>
            <w:r>
              <w:rPr>
                <w:b/>
              </w:rPr>
              <w:t>Mobile Operating System</w:t>
            </w:r>
          </w:p>
        </w:tc>
        <w:tc>
          <w:tcPr>
            <w:tcW w:w="2700" w:type="dxa"/>
            <w:shd w:val="clear" w:color="auto" w:fill="C6D9F1"/>
          </w:tcPr>
          <w:p w:rsidR="003374E9" w:rsidRDefault="003374E9" w:rsidP="00EB3D88">
            <w:pPr>
              <w:jc w:val="center"/>
              <w:rPr>
                <w:b/>
              </w:rPr>
            </w:pPr>
            <w:r>
              <w:rPr>
                <w:b/>
              </w:rPr>
              <w:t>Remark</w:t>
            </w:r>
          </w:p>
        </w:tc>
      </w:tr>
      <w:tr w:rsidR="003374E9" w:rsidTr="00EB3D88">
        <w:tc>
          <w:tcPr>
            <w:tcW w:w="2790" w:type="dxa"/>
          </w:tcPr>
          <w:p w:rsidR="003374E9" w:rsidRDefault="003374E9" w:rsidP="00EB3D88">
            <w:pPr>
              <w:jc w:val="center"/>
            </w:pPr>
            <w:r>
              <w:t>Sony Ericsson Xperia X10i</w:t>
            </w:r>
          </w:p>
        </w:tc>
        <w:tc>
          <w:tcPr>
            <w:tcW w:w="2880" w:type="dxa"/>
          </w:tcPr>
          <w:p w:rsidR="003374E9" w:rsidRDefault="003374E9" w:rsidP="00EB3D88">
            <w:pPr>
              <w:jc w:val="center"/>
            </w:pPr>
            <w:r>
              <w:t>Android 2.1</w:t>
            </w:r>
          </w:p>
        </w:tc>
        <w:tc>
          <w:tcPr>
            <w:tcW w:w="2700" w:type="dxa"/>
          </w:tcPr>
          <w:p w:rsidR="003374E9" w:rsidRDefault="003374E9" w:rsidP="00EB3D88">
            <w:pPr>
              <w:jc w:val="center"/>
            </w:pPr>
            <w:r>
              <w:t>Fine</w:t>
            </w:r>
          </w:p>
        </w:tc>
      </w:tr>
      <w:tr w:rsidR="003374E9" w:rsidTr="00EB3D88">
        <w:tc>
          <w:tcPr>
            <w:tcW w:w="2790" w:type="dxa"/>
          </w:tcPr>
          <w:p w:rsidR="003374E9" w:rsidRDefault="003374E9" w:rsidP="00EB3D88">
            <w:pPr>
              <w:jc w:val="center"/>
            </w:pPr>
            <w:r>
              <w:t>Sony Ericsson Xperia X10i</w:t>
            </w:r>
          </w:p>
        </w:tc>
        <w:tc>
          <w:tcPr>
            <w:tcW w:w="2880" w:type="dxa"/>
          </w:tcPr>
          <w:p w:rsidR="003374E9" w:rsidRDefault="003374E9" w:rsidP="00EB3D88">
            <w:pPr>
              <w:jc w:val="center"/>
            </w:pPr>
            <w:r>
              <w:t>Android 2.3.3</w:t>
            </w:r>
          </w:p>
        </w:tc>
        <w:tc>
          <w:tcPr>
            <w:tcW w:w="2700" w:type="dxa"/>
          </w:tcPr>
          <w:p w:rsidR="003374E9" w:rsidRDefault="003374E9" w:rsidP="00EB3D88">
            <w:pPr>
              <w:jc w:val="center"/>
            </w:pPr>
            <w:r>
              <w:t>Fine</w:t>
            </w:r>
          </w:p>
        </w:tc>
      </w:tr>
      <w:tr w:rsidR="003374E9" w:rsidTr="00EB3D88">
        <w:tc>
          <w:tcPr>
            <w:tcW w:w="2790" w:type="dxa"/>
          </w:tcPr>
          <w:p w:rsidR="003374E9" w:rsidRDefault="003374E9" w:rsidP="00EB3D88">
            <w:pPr>
              <w:jc w:val="center"/>
            </w:pPr>
            <w:r>
              <w:t>Samsung Galaxy S II</w:t>
            </w:r>
          </w:p>
        </w:tc>
        <w:tc>
          <w:tcPr>
            <w:tcW w:w="2880" w:type="dxa"/>
          </w:tcPr>
          <w:p w:rsidR="003374E9" w:rsidRDefault="003374E9" w:rsidP="00EB3D88">
            <w:pPr>
              <w:jc w:val="center"/>
            </w:pPr>
            <w:r>
              <w:t>Android 2.3</w:t>
            </w:r>
            <w:r w:rsidR="009F3251">
              <w:t>.3</w:t>
            </w:r>
          </w:p>
        </w:tc>
        <w:tc>
          <w:tcPr>
            <w:tcW w:w="2700" w:type="dxa"/>
          </w:tcPr>
          <w:p w:rsidR="003374E9" w:rsidRDefault="003374E9" w:rsidP="00EB3D88">
            <w:pPr>
              <w:jc w:val="center"/>
            </w:pPr>
            <w:r>
              <w:t>Fine</w:t>
            </w:r>
          </w:p>
        </w:tc>
      </w:tr>
      <w:tr w:rsidR="003374E9" w:rsidTr="00EB3D88">
        <w:tc>
          <w:tcPr>
            <w:tcW w:w="2790" w:type="dxa"/>
          </w:tcPr>
          <w:p w:rsidR="003374E9" w:rsidRDefault="003374E9" w:rsidP="00EB3D88">
            <w:pPr>
              <w:jc w:val="center"/>
            </w:pPr>
            <w:r>
              <w:t>Samsung Galaxy Ace</w:t>
            </w:r>
          </w:p>
        </w:tc>
        <w:tc>
          <w:tcPr>
            <w:tcW w:w="2880" w:type="dxa"/>
          </w:tcPr>
          <w:p w:rsidR="003374E9" w:rsidRDefault="003374E9" w:rsidP="00EB3D88">
            <w:pPr>
              <w:jc w:val="center"/>
            </w:pPr>
            <w:r>
              <w:t>Android 2.2</w:t>
            </w:r>
          </w:p>
        </w:tc>
        <w:tc>
          <w:tcPr>
            <w:tcW w:w="2700" w:type="dxa"/>
          </w:tcPr>
          <w:p w:rsidR="003374E9" w:rsidRDefault="003374E9" w:rsidP="00EB3D88">
            <w:pPr>
              <w:jc w:val="center"/>
            </w:pPr>
            <w:r>
              <w:t>Fine</w:t>
            </w:r>
          </w:p>
        </w:tc>
      </w:tr>
    </w:tbl>
    <w:p w:rsidR="003374E9" w:rsidRDefault="003374E9" w:rsidP="00D34846">
      <w:pPr>
        <w:pStyle w:val="Caption"/>
        <w:rPr>
          <w:b/>
        </w:rPr>
      </w:pPr>
      <w:bookmarkStart w:id="88" w:name="_Toc313467836"/>
      <w:r>
        <w:rPr>
          <w:b/>
        </w:rPr>
        <w:t xml:space="preserve">Table </w:t>
      </w:r>
      <w:r w:rsidR="00D529FC">
        <w:rPr>
          <w:b/>
        </w:rPr>
        <w:fldChar w:fldCharType="begin"/>
      </w:r>
      <w:r>
        <w:rPr>
          <w:b/>
        </w:rPr>
        <w:instrText xml:space="preserve"> STYLEREF 1 \s </w:instrText>
      </w:r>
      <w:r w:rsidR="00D529FC">
        <w:rPr>
          <w:b/>
        </w:rPr>
        <w:fldChar w:fldCharType="separate"/>
      </w:r>
      <w:r w:rsidR="00176998">
        <w:rPr>
          <w:b/>
          <w:noProof/>
        </w:rPr>
        <w:t>7</w:t>
      </w:r>
      <w:r w:rsidR="00D529FC">
        <w:rPr>
          <w:b/>
        </w:rPr>
        <w:fldChar w:fldCharType="end"/>
      </w:r>
      <w:r>
        <w:rPr>
          <w:b/>
        </w:rPr>
        <w:t>.</w:t>
      </w:r>
      <w:r w:rsidR="00D529FC">
        <w:rPr>
          <w:b/>
        </w:rPr>
        <w:fldChar w:fldCharType="begin"/>
      </w:r>
      <w:r>
        <w:rPr>
          <w:b/>
        </w:rPr>
        <w:instrText xml:space="preserve"> SEQ Table \* ARABIC \s 1 </w:instrText>
      </w:r>
      <w:r w:rsidR="00D529FC">
        <w:rPr>
          <w:b/>
        </w:rPr>
        <w:fldChar w:fldCharType="separate"/>
      </w:r>
      <w:r w:rsidR="00176998">
        <w:rPr>
          <w:b/>
          <w:noProof/>
        </w:rPr>
        <w:t>2</w:t>
      </w:r>
      <w:r w:rsidR="00D529FC">
        <w:rPr>
          <w:b/>
        </w:rPr>
        <w:fldChar w:fldCharType="end"/>
      </w:r>
      <w:bookmarkEnd w:id="88"/>
      <w:r w:rsidR="00FB3667">
        <w:rPr>
          <w:b/>
        </w:rPr>
        <w:t xml:space="preserve">: </w:t>
      </w:r>
      <w:r>
        <w:rPr>
          <w:b/>
        </w:rPr>
        <w:t>Mobile Testing with Different Operating System</w:t>
      </w:r>
    </w:p>
    <w:p w:rsidR="00D34846" w:rsidRPr="00D34846" w:rsidRDefault="00D34846" w:rsidP="00D34846"/>
    <w:p w:rsidR="002913EB" w:rsidRDefault="00D34846" w:rsidP="002913EB">
      <w:pPr>
        <w:pStyle w:val="Heading3"/>
      </w:pPr>
      <w:r>
        <w:t xml:space="preserve">User Evaluation </w:t>
      </w:r>
      <w:r w:rsidR="008F1AF4">
        <w:t>o</w:t>
      </w:r>
      <w:r>
        <w:t xml:space="preserve">f </w:t>
      </w:r>
      <w:r w:rsidR="008F1AF4">
        <w:t>t</w:t>
      </w:r>
      <w:r>
        <w:t>he S</w:t>
      </w:r>
      <w:r w:rsidR="002913EB">
        <w:t>ystem</w:t>
      </w:r>
      <w:r w:rsidR="008F1AF4">
        <w:t xml:space="preserve"> </w:t>
      </w:r>
    </w:p>
    <w:p w:rsidR="00B0121B" w:rsidRDefault="00032D96" w:rsidP="008E7C01">
      <w:pPr>
        <w:ind w:firstLine="720"/>
      </w:pPr>
      <w:r>
        <w:t xml:space="preserve">User evaluation is very important after they installed and perform the testing on the system. Therefore, the application can have a future enhancement or improvement of the system based on the user’s feedback. </w:t>
      </w:r>
      <w:r w:rsidR="00326FA8">
        <w:t xml:space="preserve">At this part, questionnaire must be provided for the user to answer. After user completed the questionnaire, the result will be collected and perform the analysis of the system. Only 20 </w:t>
      </w:r>
      <w:r w:rsidR="009F18E3">
        <w:t xml:space="preserve">questionnaire </w:t>
      </w:r>
      <w:r w:rsidR="00326FA8">
        <w:t>replies had been received</w:t>
      </w:r>
      <w:r w:rsidR="009F18E3">
        <w:t xml:space="preserve"> from the different user. </w:t>
      </w:r>
      <w:r w:rsidR="009F18E3" w:rsidRPr="009F18E3">
        <w:t xml:space="preserve">There are likely many reasons for the low number of responses but the fact remains </w:t>
      </w:r>
      <w:r w:rsidR="00B0121B">
        <w:t>that the result is still</w:t>
      </w:r>
      <w:r w:rsidR="009F18E3" w:rsidRPr="009F18E3">
        <w:t xml:space="preserve"> a cause for concern.</w:t>
      </w:r>
      <w:r w:rsidR="00B0121B">
        <w:t xml:space="preserve"> </w:t>
      </w:r>
    </w:p>
    <w:p w:rsidR="00E03C0C" w:rsidRDefault="00E03C0C" w:rsidP="00E03C0C"/>
    <w:p w:rsidR="008F1AF4" w:rsidRPr="008F1AF4" w:rsidRDefault="00B0121B" w:rsidP="00E03C0C">
      <w:pPr>
        <w:ind w:firstLine="720"/>
      </w:pPr>
      <w:r>
        <w:t>Of the 20 replies received, the answers were provided by the user had responses positive. There are 5 questionnaire question provided for the user in this task. User should answer every question before they submit the questionnaire form.</w:t>
      </w:r>
      <w:r w:rsidR="007450F7">
        <w:t xml:space="preserve"> Based on the 20 replies,</w:t>
      </w:r>
      <w:r w:rsidR="00ED05F3">
        <w:t xml:space="preserve"> the statistics diagrams of the question were performed. </w:t>
      </w:r>
      <w:r w:rsidR="007450F7">
        <w:t xml:space="preserve"> </w:t>
      </w:r>
      <w:r>
        <w:t xml:space="preserve">     </w:t>
      </w:r>
    </w:p>
    <w:p w:rsidR="00D34846" w:rsidRPr="00D34846" w:rsidRDefault="00D34846" w:rsidP="00D34846">
      <w:pPr>
        <w:ind w:left="720"/>
      </w:pPr>
    </w:p>
    <w:p w:rsidR="00021B04" w:rsidRDefault="00021B04" w:rsidP="00DC208C">
      <w:pPr>
        <w:spacing w:after="480"/>
        <w:ind w:firstLine="720"/>
      </w:pPr>
    </w:p>
    <w:p w:rsidR="00CF2682" w:rsidRDefault="00CF2682" w:rsidP="00CF2682">
      <w:pPr>
        <w:pStyle w:val="Heading4"/>
        <w:numPr>
          <w:ilvl w:val="3"/>
          <w:numId w:val="14"/>
        </w:numPr>
      </w:pPr>
      <w:r>
        <w:lastRenderedPageBreak/>
        <w:t>Simple to Use</w:t>
      </w:r>
    </w:p>
    <w:p w:rsidR="00E03C0C" w:rsidRDefault="00CF2682" w:rsidP="00CF2682">
      <w:pPr>
        <w:ind w:firstLine="720"/>
        <w:rPr>
          <w:noProof/>
          <w:lang w:val="en-US"/>
        </w:rPr>
      </w:pPr>
      <w:r>
        <w:rPr>
          <w:noProof/>
          <w:lang w:val="en-US"/>
        </w:rPr>
        <w:t>The first question is related to the level of difficulties to implement the system. The vast majority of respondents,</w:t>
      </w:r>
      <w:r w:rsidR="00DF359A">
        <w:rPr>
          <w:noProof/>
          <w:lang w:val="en-US"/>
        </w:rPr>
        <w:t xml:space="preserve"> 50%, strongly agree that the smart queuing system is easy to use. The result are shown in the figure 7.1. None of the respondent deemed that the system have the high difficulty to use.</w:t>
      </w:r>
    </w:p>
    <w:p w:rsidR="00E03C0C" w:rsidRDefault="00E03C0C" w:rsidP="00E03C0C"/>
    <w:p w:rsidR="00DF359A" w:rsidRDefault="00E03C0C" w:rsidP="00AB4EB0">
      <w:pPr>
        <w:jc w:val="center"/>
        <w:rPr>
          <w:noProof/>
          <w:lang w:val="en-US"/>
        </w:rPr>
      </w:pPr>
      <w:r w:rsidRPr="00E03C0C">
        <w:drawing>
          <wp:inline distT="0" distB="0" distL="0" distR="0">
            <wp:extent cx="4791075" cy="2362200"/>
            <wp:effectExtent l="0" t="0" r="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DF359A" w:rsidRDefault="00DF359A" w:rsidP="00DF359A">
      <w:pPr>
        <w:pStyle w:val="Caption"/>
        <w:rPr>
          <w:b/>
        </w:rPr>
      </w:pPr>
      <w:r w:rsidRPr="001E67C1">
        <w:rPr>
          <w:b/>
        </w:rPr>
        <w:t>Figure</w:t>
      </w:r>
      <w:r>
        <w:rPr>
          <w:b/>
        </w:rPr>
        <w:t xml:space="preserve"> 7.1: </w:t>
      </w:r>
      <w:r w:rsidR="002949FA">
        <w:rPr>
          <w:b/>
        </w:rPr>
        <w:t>User E</w:t>
      </w:r>
      <w:r w:rsidR="00D86EAE">
        <w:rPr>
          <w:b/>
        </w:rPr>
        <w:t xml:space="preserve">valuate the </w:t>
      </w:r>
      <w:r w:rsidR="002949FA">
        <w:rPr>
          <w:b/>
        </w:rPr>
        <w:t>D</w:t>
      </w:r>
      <w:r w:rsidR="00D86EAE">
        <w:rPr>
          <w:b/>
        </w:rPr>
        <w:t>ifficulties</w:t>
      </w:r>
      <w:r w:rsidR="002949FA">
        <w:rPr>
          <w:b/>
        </w:rPr>
        <w:t xml:space="preserve"> Level of </w:t>
      </w:r>
      <w:r w:rsidR="00264D6D">
        <w:rPr>
          <w:b/>
        </w:rPr>
        <w:t xml:space="preserve">the </w:t>
      </w:r>
      <w:r w:rsidR="002949FA">
        <w:rPr>
          <w:b/>
        </w:rPr>
        <w:t>System</w:t>
      </w:r>
      <w:r w:rsidR="00D86EAE">
        <w:rPr>
          <w:b/>
        </w:rPr>
        <w:t xml:space="preserve"> </w:t>
      </w:r>
      <w:r>
        <w:rPr>
          <w:b/>
        </w:rPr>
        <w:t xml:space="preserve">   </w:t>
      </w:r>
    </w:p>
    <w:p w:rsidR="00E03C0C" w:rsidRDefault="00E03C0C" w:rsidP="00E03C0C">
      <w:pPr>
        <w:pStyle w:val="Heading4"/>
      </w:pPr>
      <w:r>
        <w:t>User Friendly Interfaces</w:t>
      </w:r>
    </w:p>
    <w:p w:rsidR="00AB4EB0" w:rsidRDefault="00AB4EB0" w:rsidP="00AB4EB0">
      <w:pPr>
        <w:ind w:firstLine="720"/>
      </w:pPr>
      <w:r>
        <w:t>The second question was</w:t>
      </w:r>
      <w:r w:rsidR="00264D6D">
        <w:t xml:space="preserve"> asked</w:t>
      </w:r>
      <w:r>
        <w:t xml:space="preserve"> about the friendliness of the system. Over 50 of the respondents confirmed that the interface of the system is very friendly. That is only 5% of the respondents deemed </w:t>
      </w:r>
      <w:r w:rsidR="002949FA">
        <w:t xml:space="preserve">about the interface of the system was complex. </w:t>
      </w:r>
      <w:r>
        <w:t xml:space="preserve">   </w:t>
      </w:r>
    </w:p>
    <w:p w:rsidR="002949FA" w:rsidRPr="00AB4EB0" w:rsidRDefault="002949FA" w:rsidP="00AB4EB0">
      <w:pPr>
        <w:ind w:firstLine="720"/>
      </w:pPr>
    </w:p>
    <w:p w:rsidR="00E03C0C" w:rsidRDefault="00AB4EB0" w:rsidP="00AB4EB0">
      <w:pPr>
        <w:jc w:val="center"/>
      </w:pPr>
      <w:r w:rsidRPr="00AB4EB0">
        <w:drawing>
          <wp:inline distT="0" distB="0" distL="0" distR="0">
            <wp:extent cx="4743450" cy="2124075"/>
            <wp:effectExtent l="0" t="0" r="0"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949FA" w:rsidRPr="002949FA" w:rsidRDefault="002949FA" w:rsidP="002949FA">
      <w:pPr>
        <w:pStyle w:val="Caption"/>
        <w:rPr>
          <w:b/>
        </w:rPr>
      </w:pPr>
      <w:r w:rsidRPr="001E67C1">
        <w:rPr>
          <w:b/>
        </w:rPr>
        <w:t>Figure</w:t>
      </w:r>
      <w:r>
        <w:rPr>
          <w:b/>
        </w:rPr>
        <w:t xml:space="preserve"> 7.2: </w:t>
      </w:r>
      <w:r w:rsidR="002937E4">
        <w:rPr>
          <w:b/>
        </w:rPr>
        <w:t xml:space="preserve">Opinion on </w:t>
      </w:r>
      <w:r>
        <w:rPr>
          <w:b/>
        </w:rPr>
        <w:t>U</w:t>
      </w:r>
      <w:r w:rsidR="002937E4">
        <w:rPr>
          <w:b/>
        </w:rPr>
        <w:t xml:space="preserve">ser Friendly </w:t>
      </w:r>
      <w:r>
        <w:rPr>
          <w:b/>
        </w:rPr>
        <w:t>Interfaces</w:t>
      </w:r>
      <w:r w:rsidR="00264D6D">
        <w:rPr>
          <w:b/>
        </w:rPr>
        <w:t xml:space="preserve"> </w:t>
      </w:r>
    </w:p>
    <w:p w:rsidR="00E03C0C" w:rsidRDefault="00E03C0C" w:rsidP="00E03C0C">
      <w:pPr>
        <w:pStyle w:val="Heading4"/>
      </w:pPr>
      <w:r>
        <w:lastRenderedPageBreak/>
        <w:t>Con</w:t>
      </w:r>
      <w:r w:rsidR="00AB4EB0">
        <w:t xml:space="preserve">venience </w:t>
      </w:r>
      <w:r w:rsidR="002949FA">
        <w:t>to User</w:t>
      </w:r>
    </w:p>
    <w:p w:rsidR="002949FA" w:rsidRDefault="002949FA" w:rsidP="002949FA">
      <w:pPr>
        <w:ind w:firstLine="720"/>
      </w:pPr>
      <w:r>
        <w:t xml:space="preserve">Next, question three </w:t>
      </w:r>
      <w:r w:rsidR="00264D6D">
        <w:t>was asked</w:t>
      </w:r>
      <w:r>
        <w:t xml:space="preserve"> about convenience </w:t>
      </w:r>
      <w:r w:rsidR="00264D6D">
        <w:t xml:space="preserve">of </w:t>
      </w:r>
      <w:r>
        <w:t xml:space="preserve">the system brings to the user. </w:t>
      </w:r>
      <w:r w:rsidR="00264D6D">
        <w:t xml:space="preserve">There are 70% of the respondents strongly agree that the system is very convenience. Total 90% of respondents are agreed about this question. </w:t>
      </w:r>
      <w:r>
        <w:t>The questionnaire result is shown in the pie chart as below.</w:t>
      </w:r>
    </w:p>
    <w:p w:rsidR="002949FA" w:rsidRDefault="002949FA" w:rsidP="002949FA"/>
    <w:p w:rsidR="002949FA" w:rsidRDefault="002949FA" w:rsidP="002949FA">
      <w:pPr>
        <w:jc w:val="center"/>
      </w:pPr>
      <w:r>
        <w:rPr>
          <w:noProof/>
        </w:rPr>
        <w:drawing>
          <wp:inline distT="0" distB="0" distL="0" distR="0">
            <wp:extent cx="4895850" cy="1990725"/>
            <wp:effectExtent l="19050" t="0" r="19050" b="0"/>
            <wp:docPr id="3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2949FA" w:rsidRPr="00264D6D" w:rsidRDefault="00264D6D" w:rsidP="00264D6D">
      <w:pPr>
        <w:pStyle w:val="Caption"/>
        <w:rPr>
          <w:b/>
        </w:rPr>
      </w:pPr>
      <w:r w:rsidRPr="001E67C1">
        <w:rPr>
          <w:b/>
        </w:rPr>
        <w:t>Figure</w:t>
      </w:r>
      <w:r>
        <w:rPr>
          <w:b/>
        </w:rPr>
        <w:t xml:space="preserve"> 7.3: </w:t>
      </w:r>
      <w:r w:rsidR="002937E4">
        <w:rPr>
          <w:b/>
        </w:rPr>
        <w:t>Opinion on</w:t>
      </w:r>
      <w:r>
        <w:rPr>
          <w:b/>
        </w:rPr>
        <w:t xml:space="preserve"> Convenience of the System</w:t>
      </w:r>
    </w:p>
    <w:p w:rsidR="00E03C0C" w:rsidRDefault="00AB4EB0" w:rsidP="00E03C0C">
      <w:pPr>
        <w:pStyle w:val="Heading4"/>
      </w:pPr>
      <w:r>
        <w:t>Learn</w:t>
      </w:r>
      <w:r w:rsidR="00842326">
        <w:t>ing</w:t>
      </w:r>
      <w:r>
        <w:t xml:space="preserve"> to Use</w:t>
      </w:r>
    </w:p>
    <w:p w:rsidR="007A3B8E" w:rsidRDefault="00264D6D" w:rsidP="00264D6D">
      <w:pPr>
        <w:ind w:firstLine="720"/>
      </w:pPr>
      <w:r>
        <w:t>Next, question four was asked about whether the</w:t>
      </w:r>
      <w:r w:rsidR="007A3B8E">
        <w:t xml:space="preserve"> user</w:t>
      </w:r>
      <w:r>
        <w:t xml:space="preserve"> would learn to use the system very quickly.</w:t>
      </w:r>
      <w:r w:rsidR="007A3B8E">
        <w:t xml:space="preserve"> The result based on the questionnaire show that </w:t>
      </w:r>
      <w:r w:rsidR="00A95710">
        <w:t>70%</w:t>
      </w:r>
      <w:r w:rsidR="007A3B8E">
        <w:t xml:space="preserve"> of the user is able to learn the system in a short time. The result of this question is shown at the graph below.</w:t>
      </w:r>
    </w:p>
    <w:p w:rsidR="007A3B8E" w:rsidRDefault="007A3B8E" w:rsidP="00264D6D">
      <w:pPr>
        <w:ind w:firstLine="720"/>
      </w:pPr>
    </w:p>
    <w:p w:rsidR="00264D6D" w:rsidRDefault="007A3B8E" w:rsidP="007A3B8E">
      <w:pPr>
        <w:jc w:val="center"/>
      </w:pPr>
      <w:r w:rsidRPr="007A3B8E">
        <w:drawing>
          <wp:inline distT="0" distB="0" distL="0" distR="0">
            <wp:extent cx="5031105" cy="2085975"/>
            <wp:effectExtent l="19050" t="0" r="17145" b="0"/>
            <wp:docPr id="3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A95710" w:rsidRPr="00264D6D" w:rsidRDefault="00A95710" w:rsidP="00A95710">
      <w:pPr>
        <w:pStyle w:val="Caption"/>
        <w:rPr>
          <w:b/>
        </w:rPr>
      </w:pPr>
      <w:r w:rsidRPr="001E67C1">
        <w:rPr>
          <w:b/>
        </w:rPr>
        <w:t>Figure</w:t>
      </w:r>
      <w:r>
        <w:rPr>
          <w:b/>
        </w:rPr>
        <w:t xml:space="preserve"> 7.</w:t>
      </w:r>
      <w:r w:rsidR="003F4962">
        <w:rPr>
          <w:b/>
        </w:rPr>
        <w:t>4</w:t>
      </w:r>
      <w:r>
        <w:rPr>
          <w:b/>
        </w:rPr>
        <w:t>:</w:t>
      </w:r>
      <w:r w:rsidR="002937E4">
        <w:rPr>
          <w:b/>
        </w:rPr>
        <w:t xml:space="preserve"> Opinion on </w:t>
      </w:r>
      <w:r>
        <w:rPr>
          <w:b/>
        </w:rPr>
        <w:t>Learning of the System</w:t>
      </w:r>
    </w:p>
    <w:p w:rsidR="00264D6D" w:rsidRDefault="00264D6D" w:rsidP="00264D6D"/>
    <w:p w:rsidR="00264D6D" w:rsidRPr="00264D6D" w:rsidRDefault="00264D6D" w:rsidP="00264D6D"/>
    <w:p w:rsidR="00E03C0C" w:rsidRDefault="00AF69B8" w:rsidP="00E03C0C">
      <w:pPr>
        <w:pStyle w:val="Heading4"/>
      </w:pPr>
      <w:r>
        <w:t>Introduce</w:t>
      </w:r>
      <w:r w:rsidR="00AB4EB0">
        <w:t xml:space="preserve"> the System</w:t>
      </w:r>
    </w:p>
    <w:p w:rsidR="007A3B8E" w:rsidRDefault="007A3B8E" w:rsidP="007A3B8E">
      <w:pPr>
        <w:ind w:firstLine="720"/>
      </w:pPr>
      <w:r>
        <w:t xml:space="preserve">The last question in the questionnaire was asked about whether the user will introduce the system to their friend and family. </w:t>
      </w:r>
      <w:r w:rsidR="00AF69B8">
        <w:t>The vast majority of respondents, 80%, would like to share and spread this system for their friends and family.</w:t>
      </w:r>
      <w:r w:rsidR="00104CF8">
        <w:t xml:space="preserve"> There is only 10% of the respondents do not share the system with others. </w:t>
      </w:r>
      <w:r w:rsidR="00AF69B8">
        <w:t xml:space="preserve">The </w:t>
      </w:r>
      <w:r w:rsidR="003A6BE6">
        <w:t>result</w:t>
      </w:r>
      <w:r w:rsidR="00104CF8">
        <w:t>s</w:t>
      </w:r>
      <w:r w:rsidR="003A6BE6">
        <w:t xml:space="preserve"> are shown in the figure below. </w:t>
      </w:r>
      <w:r w:rsidR="00AF69B8">
        <w:t xml:space="preserve"> </w:t>
      </w:r>
    </w:p>
    <w:p w:rsidR="00CF2682" w:rsidRDefault="00CF2682" w:rsidP="00CF2682">
      <w:pPr>
        <w:ind w:firstLine="720"/>
      </w:pPr>
      <w:r>
        <w:rPr>
          <w:noProof/>
          <w:lang w:val="en-US"/>
        </w:rPr>
        <w:t xml:space="preserve">   </w:t>
      </w:r>
    </w:p>
    <w:p w:rsidR="00DC208C" w:rsidRPr="00DC208C" w:rsidRDefault="00AF69B8" w:rsidP="00AF69B8">
      <w:pPr>
        <w:jc w:val="center"/>
      </w:pPr>
      <w:r w:rsidRPr="00AF69B8">
        <w:drawing>
          <wp:inline distT="0" distB="0" distL="0" distR="0">
            <wp:extent cx="4411980" cy="2657475"/>
            <wp:effectExtent l="19050" t="0" r="26670" b="0"/>
            <wp:docPr id="4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95710" w:rsidRPr="00264D6D" w:rsidRDefault="00A95710" w:rsidP="00A95710">
      <w:pPr>
        <w:pStyle w:val="Caption"/>
        <w:rPr>
          <w:b/>
        </w:rPr>
      </w:pPr>
      <w:r w:rsidRPr="001E67C1">
        <w:rPr>
          <w:b/>
        </w:rPr>
        <w:t>Figure</w:t>
      </w:r>
      <w:r>
        <w:rPr>
          <w:b/>
        </w:rPr>
        <w:t xml:space="preserve"> 7.5: </w:t>
      </w:r>
      <w:r w:rsidR="002937E4">
        <w:rPr>
          <w:b/>
        </w:rPr>
        <w:t xml:space="preserve">Opinion on </w:t>
      </w:r>
      <w:r w:rsidR="00070BBE">
        <w:rPr>
          <w:b/>
        </w:rPr>
        <w:t>Sharing</w:t>
      </w:r>
      <w:r w:rsidR="002937E4">
        <w:rPr>
          <w:b/>
        </w:rPr>
        <w:t xml:space="preserve"> the System</w:t>
      </w:r>
      <w:r w:rsidR="00070BBE">
        <w:rPr>
          <w:b/>
        </w:rPr>
        <w:t xml:space="preserve"> to others</w:t>
      </w:r>
    </w:p>
    <w:p w:rsidR="00D6448B" w:rsidRDefault="00D6448B" w:rsidP="00D6448B">
      <w:pPr>
        <w:jc w:val="center"/>
        <w:rPr>
          <w:b/>
          <w:sz w:val="28"/>
          <w:szCs w:val="28"/>
        </w:rPr>
      </w:pPr>
    </w:p>
    <w:p w:rsidR="00D6448B" w:rsidRDefault="00D6448B" w:rsidP="00D6448B">
      <w:pPr>
        <w:jc w:val="center"/>
        <w:rPr>
          <w:b/>
          <w:sz w:val="28"/>
          <w:szCs w:val="28"/>
        </w:rPr>
      </w:pPr>
    </w:p>
    <w:p w:rsidR="00DC3456" w:rsidRDefault="00DC3456"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2937E4">
      <w:pPr>
        <w:rPr>
          <w:b/>
          <w:sz w:val="28"/>
          <w:szCs w:val="28"/>
        </w:rPr>
      </w:pPr>
    </w:p>
    <w:p w:rsidR="00766CFB" w:rsidRDefault="00766CFB" w:rsidP="00D6448B">
      <w:pPr>
        <w:jc w:val="center"/>
        <w:rPr>
          <w:b/>
          <w:sz w:val="28"/>
          <w:szCs w:val="28"/>
        </w:rPr>
      </w:pPr>
    </w:p>
    <w:p w:rsidR="00766CFB" w:rsidRDefault="00B85109" w:rsidP="00A95710">
      <w:pPr>
        <w:pStyle w:val="Heading3"/>
      </w:pPr>
      <w:r>
        <w:lastRenderedPageBreak/>
        <w:t xml:space="preserve">Questionnaire </w:t>
      </w:r>
    </w:p>
    <w:p w:rsidR="00766CFB" w:rsidRPr="00B85109" w:rsidRDefault="00B85109" w:rsidP="00B85109">
      <w:pPr>
        <w:jc w:val="center"/>
        <w:rPr>
          <w:b/>
        </w:rPr>
      </w:pPr>
      <w:r>
        <w:rPr>
          <w:noProof/>
          <w:lang w:val="en-US"/>
        </w:rPr>
        <w:drawing>
          <wp:inline distT="0" distB="0" distL="0" distR="0">
            <wp:extent cx="5221605" cy="2504384"/>
            <wp:effectExtent l="19050" t="0" r="0" b="0"/>
            <wp:docPr id="51" name="Picture 15" descr="C:\Users\Gc\Desktop\Screenshot\a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c\Desktop\Screenshot\air1.PNG"/>
                    <pic:cNvPicPr>
                      <a:picLocks noChangeAspect="1" noChangeArrowheads="1"/>
                    </pic:cNvPicPr>
                  </pic:nvPicPr>
                  <pic:blipFill>
                    <a:blip r:embed="rId89"/>
                    <a:srcRect/>
                    <a:stretch>
                      <a:fillRect/>
                    </a:stretch>
                  </pic:blipFill>
                  <pic:spPr bwMode="auto">
                    <a:xfrm>
                      <a:off x="0" y="0"/>
                      <a:ext cx="5221605" cy="2504384"/>
                    </a:xfrm>
                    <a:prstGeom prst="rect">
                      <a:avLst/>
                    </a:prstGeom>
                    <a:noFill/>
                    <a:ln w="9525">
                      <a:noFill/>
                      <a:miter lim="800000"/>
                      <a:headEnd/>
                      <a:tailEnd/>
                    </a:ln>
                  </pic:spPr>
                </pic:pic>
              </a:graphicData>
            </a:graphic>
          </wp:inline>
        </w:drawing>
      </w:r>
      <w:r>
        <w:rPr>
          <w:b/>
          <w:noProof/>
          <w:lang w:val="en-US"/>
        </w:rPr>
        <w:drawing>
          <wp:inline distT="0" distB="0" distL="0" distR="0">
            <wp:extent cx="4876800" cy="2034038"/>
            <wp:effectExtent l="19050" t="0" r="0" b="0"/>
            <wp:docPr id="62" name="Picture 16" descr="C:\Users\Gc\Desktop\Screenshot\a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c\Desktop\Screenshot\air2.PNG"/>
                    <pic:cNvPicPr>
                      <a:picLocks noChangeAspect="1" noChangeArrowheads="1"/>
                    </pic:cNvPicPr>
                  </pic:nvPicPr>
                  <pic:blipFill>
                    <a:blip r:embed="rId90"/>
                    <a:srcRect/>
                    <a:stretch>
                      <a:fillRect/>
                    </a:stretch>
                  </pic:blipFill>
                  <pic:spPr bwMode="auto">
                    <a:xfrm>
                      <a:off x="0" y="0"/>
                      <a:ext cx="4878580" cy="2034780"/>
                    </a:xfrm>
                    <a:prstGeom prst="rect">
                      <a:avLst/>
                    </a:prstGeom>
                    <a:noFill/>
                    <a:ln w="9525">
                      <a:noFill/>
                      <a:miter lim="800000"/>
                      <a:headEnd/>
                      <a:tailEnd/>
                    </a:ln>
                  </pic:spPr>
                </pic:pic>
              </a:graphicData>
            </a:graphic>
          </wp:inline>
        </w:drawing>
      </w:r>
    </w:p>
    <w:p w:rsidR="00766CFB" w:rsidRDefault="00B85109" w:rsidP="00D6448B">
      <w:pPr>
        <w:jc w:val="center"/>
        <w:rPr>
          <w:sz w:val="28"/>
          <w:szCs w:val="28"/>
        </w:rPr>
      </w:pPr>
      <w:r>
        <w:rPr>
          <w:noProof/>
          <w:sz w:val="28"/>
          <w:szCs w:val="28"/>
          <w:lang w:val="en-US"/>
        </w:rPr>
        <w:drawing>
          <wp:inline distT="0" distB="0" distL="0" distR="0">
            <wp:extent cx="4724400" cy="1947876"/>
            <wp:effectExtent l="19050" t="0" r="0" b="0"/>
            <wp:docPr id="63" name="Picture 17" descr="C:\Users\Gc\Desktop\Screenshot\ai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c\Desktop\Screenshot\air3.PNG"/>
                    <pic:cNvPicPr>
                      <a:picLocks noChangeAspect="1" noChangeArrowheads="1"/>
                    </pic:cNvPicPr>
                  </pic:nvPicPr>
                  <pic:blipFill>
                    <a:blip r:embed="rId91"/>
                    <a:srcRect/>
                    <a:stretch>
                      <a:fillRect/>
                    </a:stretch>
                  </pic:blipFill>
                  <pic:spPr bwMode="auto">
                    <a:xfrm>
                      <a:off x="0" y="0"/>
                      <a:ext cx="4726124" cy="1948587"/>
                    </a:xfrm>
                    <a:prstGeom prst="rect">
                      <a:avLst/>
                    </a:prstGeom>
                    <a:noFill/>
                    <a:ln w="9525">
                      <a:noFill/>
                      <a:miter lim="800000"/>
                      <a:headEnd/>
                      <a:tailEnd/>
                    </a:ln>
                  </pic:spPr>
                </pic:pic>
              </a:graphicData>
            </a:graphic>
          </wp:inline>
        </w:drawing>
      </w:r>
    </w:p>
    <w:p w:rsidR="00B85109" w:rsidRDefault="00B85109" w:rsidP="00D6448B">
      <w:pPr>
        <w:jc w:val="center"/>
        <w:rPr>
          <w:sz w:val="28"/>
          <w:szCs w:val="28"/>
        </w:rPr>
      </w:pPr>
      <w:r>
        <w:rPr>
          <w:noProof/>
          <w:sz w:val="28"/>
          <w:szCs w:val="28"/>
          <w:lang w:val="en-US"/>
        </w:rPr>
        <w:lastRenderedPageBreak/>
        <w:drawing>
          <wp:inline distT="0" distB="0" distL="0" distR="0">
            <wp:extent cx="5221605" cy="2123153"/>
            <wp:effectExtent l="19050" t="0" r="0" b="0"/>
            <wp:docPr id="65" name="Picture 18" descr="C:\Users\Gc\Desktop\Screenshot\ai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c\Desktop\Screenshot\air4.PNG"/>
                    <pic:cNvPicPr>
                      <a:picLocks noChangeAspect="1" noChangeArrowheads="1"/>
                    </pic:cNvPicPr>
                  </pic:nvPicPr>
                  <pic:blipFill>
                    <a:blip r:embed="rId92"/>
                    <a:srcRect/>
                    <a:stretch>
                      <a:fillRect/>
                    </a:stretch>
                  </pic:blipFill>
                  <pic:spPr bwMode="auto">
                    <a:xfrm>
                      <a:off x="0" y="0"/>
                      <a:ext cx="5221605" cy="2123153"/>
                    </a:xfrm>
                    <a:prstGeom prst="rect">
                      <a:avLst/>
                    </a:prstGeom>
                    <a:noFill/>
                    <a:ln w="9525">
                      <a:noFill/>
                      <a:miter lim="800000"/>
                      <a:headEnd/>
                      <a:tailEnd/>
                    </a:ln>
                  </pic:spPr>
                </pic:pic>
              </a:graphicData>
            </a:graphic>
          </wp:inline>
        </w:drawing>
      </w:r>
    </w:p>
    <w:p w:rsidR="00B85109" w:rsidRPr="00B85109" w:rsidRDefault="00B85109" w:rsidP="00D6448B">
      <w:pPr>
        <w:jc w:val="center"/>
        <w:rPr>
          <w:sz w:val="28"/>
          <w:szCs w:val="28"/>
        </w:rPr>
      </w:pPr>
      <w:r>
        <w:rPr>
          <w:noProof/>
          <w:sz w:val="28"/>
          <w:szCs w:val="28"/>
          <w:lang w:val="en-US"/>
        </w:rPr>
        <w:drawing>
          <wp:inline distT="0" distB="0" distL="0" distR="0">
            <wp:extent cx="5221605" cy="2123153"/>
            <wp:effectExtent l="19050" t="0" r="0" b="0"/>
            <wp:docPr id="66" name="Picture 19" descr="C:\Users\Gc\Desktop\Screenshot\ai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c\Desktop\Screenshot\air4.PNG"/>
                    <pic:cNvPicPr>
                      <a:picLocks noChangeAspect="1" noChangeArrowheads="1"/>
                    </pic:cNvPicPr>
                  </pic:nvPicPr>
                  <pic:blipFill>
                    <a:blip r:embed="rId92"/>
                    <a:srcRect/>
                    <a:stretch>
                      <a:fillRect/>
                    </a:stretch>
                  </pic:blipFill>
                  <pic:spPr bwMode="auto">
                    <a:xfrm>
                      <a:off x="0" y="0"/>
                      <a:ext cx="5221605" cy="2123153"/>
                    </a:xfrm>
                    <a:prstGeom prst="rect">
                      <a:avLst/>
                    </a:prstGeom>
                    <a:noFill/>
                    <a:ln w="9525">
                      <a:noFill/>
                      <a:miter lim="800000"/>
                      <a:headEnd/>
                      <a:tailEnd/>
                    </a:ln>
                  </pic:spPr>
                </pic:pic>
              </a:graphicData>
            </a:graphic>
          </wp:inline>
        </w:drawing>
      </w: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766CFB" w:rsidRDefault="00766CFB" w:rsidP="00D6448B">
      <w:pPr>
        <w:jc w:val="center"/>
        <w:rPr>
          <w:b/>
          <w:sz w:val="28"/>
          <w:szCs w:val="28"/>
        </w:rPr>
      </w:pPr>
    </w:p>
    <w:p w:rsidR="00DC3456" w:rsidRDefault="00DC3456" w:rsidP="00B85109">
      <w:pPr>
        <w:rPr>
          <w:b/>
          <w:sz w:val="28"/>
          <w:szCs w:val="28"/>
        </w:rPr>
      </w:pPr>
    </w:p>
    <w:p w:rsidR="00A478C5" w:rsidRPr="004D5B61" w:rsidRDefault="00A478C5" w:rsidP="004D5B61">
      <w:pPr>
        <w:pStyle w:val="Caption"/>
        <w:jc w:val="left"/>
      </w:pPr>
    </w:p>
    <w:p w:rsidR="00C24048" w:rsidRDefault="00275487" w:rsidP="008841E7">
      <w:pPr>
        <w:pStyle w:val="Heading1"/>
      </w:pPr>
      <w:bookmarkStart w:id="89" w:name="_Toc291065771"/>
      <w:bookmarkStart w:id="90" w:name="_Toc346725423"/>
      <w:bookmarkEnd w:id="89"/>
      <w:bookmarkEnd w:id="90"/>
      <w:r>
        <w:lastRenderedPageBreak/>
        <w:br/>
      </w:r>
      <w:bookmarkStart w:id="91" w:name="_Toc409073830"/>
      <w:r>
        <w:t>CONCLUSION</w:t>
      </w:r>
      <w:bookmarkEnd w:id="91"/>
    </w:p>
    <w:p w:rsidR="00275487" w:rsidRDefault="00275487" w:rsidP="00C24048">
      <w:pPr>
        <w:spacing w:after="480"/>
        <w:ind w:firstLine="720"/>
      </w:pPr>
      <w:r w:rsidRPr="00275487">
        <w:t>The use of smartphone is becoming more and more widespread and affordable in the new century. Therefore, mobile smartphone users now prefer to obtain their t</w:t>
      </w:r>
      <w:r w:rsidR="00E407F9">
        <w:t>icket by using their smartphone</w:t>
      </w:r>
      <w:r w:rsidRPr="00275487">
        <w:t xml:space="preserve"> applic</w:t>
      </w:r>
      <w:r w:rsidR="00D34846">
        <w:t>ation, turning their smartphone</w:t>
      </w:r>
      <w:r w:rsidRPr="00275487">
        <w:t xml:space="preserve"> into a portable ticket system. In this project, we reviewed most of the existing queuing system implemented by different company and create our own smart queuing system mobile application.</w:t>
      </w:r>
    </w:p>
    <w:p w:rsidR="00C24048" w:rsidRDefault="00275487" w:rsidP="00C24048">
      <w:pPr>
        <w:spacing w:after="480"/>
        <w:ind w:firstLine="720"/>
      </w:pPr>
      <w:r w:rsidRPr="00275487">
        <w:t>Smart Queuing System is very useful when there is a customer service need to queue up a couple of time. It has brings advantages to all</w:t>
      </w:r>
      <w:r w:rsidR="007C275E">
        <w:t xml:space="preserve"> of</w:t>
      </w:r>
      <w:r w:rsidRPr="00275487">
        <w:t xml:space="preserve"> the user</w:t>
      </w:r>
      <w:r w:rsidR="007C275E">
        <w:t>s</w:t>
      </w:r>
      <w:r w:rsidRPr="00275487">
        <w:t xml:space="preserve"> when waiting in the </w:t>
      </w:r>
      <w:r w:rsidR="007C275E">
        <w:t>queuing</w:t>
      </w:r>
      <w:r w:rsidRPr="00275487">
        <w:t xml:space="preserve"> line. Moreover, it also provides a huge convenience to the user especially those people who are not have much patient when waiting to be serve</w:t>
      </w:r>
      <w:r w:rsidR="007C275E">
        <w:t>d</w:t>
      </w:r>
      <w:r w:rsidRPr="00275487">
        <w:t>.</w:t>
      </w:r>
    </w:p>
    <w:p w:rsidR="00275487" w:rsidRDefault="00275487" w:rsidP="00C24048">
      <w:pPr>
        <w:spacing w:after="480"/>
        <w:ind w:firstLine="720"/>
      </w:pPr>
      <w:r w:rsidRPr="00275487">
        <w:t>Besides, research will be still conducted and the new requirements will be keep</w:t>
      </w:r>
      <w:r w:rsidR="00D34846">
        <w:t>s</w:t>
      </w:r>
      <w:r w:rsidRPr="00275487">
        <w:t xml:space="preserve"> updating on new techniques in order to implement into smart queuing system for better system efficiency.</w:t>
      </w:r>
    </w:p>
    <w:p w:rsidR="00C24048" w:rsidRPr="00275487" w:rsidRDefault="00275487" w:rsidP="00275487">
      <w:pPr>
        <w:spacing w:after="480"/>
        <w:jc w:val="left"/>
        <w:rPr>
          <w:b/>
        </w:rPr>
      </w:pPr>
      <w:r w:rsidRPr="00275487">
        <w:rPr>
          <w:b/>
        </w:rPr>
        <w:t>Future Enhancement</w:t>
      </w:r>
    </w:p>
    <w:p w:rsidR="00C24048" w:rsidRPr="006A7A36" w:rsidRDefault="00275487" w:rsidP="00C24048">
      <w:pPr>
        <w:spacing w:after="480"/>
        <w:ind w:firstLine="720"/>
      </w:pPr>
      <w:r w:rsidRPr="00275487">
        <w:t>In future, smart queuing system application</w:t>
      </w:r>
      <w:r w:rsidR="00994024">
        <w:t>s</w:t>
      </w:r>
      <w:r w:rsidRPr="00275487">
        <w:t xml:space="preserve"> are able to improve in some certain aspects. The future direction for this work will include the implementation of this solution model in othe</w:t>
      </w:r>
      <w:r w:rsidR="007A2446">
        <w:t>r mobile platforms, mainly the I</w:t>
      </w:r>
      <w:r w:rsidRPr="00275487">
        <w:t>OS and Windows Phone. A stronger security mechanism put in place will also ensure a greater login process by required the mixed up alphabet or punctuation or many more as password. It may take time to hac</w:t>
      </w:r>
      <w:r w:rsidR="00D442F3">
        <w:t xml:space="preserve">k in and not easy being hack. </w:t>
      </w:r>
    </w:p>
    <w:p w:rsidR="007B38ED" w:rsidRDefault="007B38ED">
      <w:pPr>
        <w:spacing w:line="240" w:lineRule="auto"/>
        <w:jc w:val="left"/>
      </w:pPr>
      <w:bookmarkStart w:id="92" w:name="_Toc291065777"/>
      <w:bookmarkStart w:id="93" w:name="_Toc291065789"/>
      <w:bookmarkStart w:id="94" w:name="_Toc346725428"/>
      <w:bookmarkEnd w:id="80"/>
      <w:bookmarkEnd w:id="92"/>
      <w:bookmarkEnd w:id="93"/>
      <w:bookmarkEnd w:id="94"/>
      <w:r>
        <w:br w:type="page"/>
      </w:r>
    </w:p>
    <w:p w:rsidR="00FE120C" w:rsidRDefault="007B38ED" w:rsidP="007B38ED">
      <w:pPr>
        <w:pStyle w:val="Heading9"/>
      </w:pPr>
      <w:bookmarkStart w:id="95" w:name="_REFERENCES_1"/>
      <w:bookmarkStart w:id="96" w:name="_Ref346727439"/>
      <w:bookmarkEnd w:id="95"/>
      <w:r>
        <w:lastRenderedPageBreak/>
        <w:t>REFERENCES</w:t>
      </w:r>
      <w:bookmarkEnd w:id="96"/>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AmitChauhan, ReechaRanjan Singh, SangeetaAgrawal, SaurabhKapoor,S.Sharma., 2011, “SMS based Remote Control System,” IJCSMS International Journal of Computer Science and Management Studies,11(02), pp.19 – 24</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A. Sarka, (2011), “Modeling and Simulation of a Bank Queuing System “, Universiti Teknologi , Malaysia.</w:t>
      </w:r>
    </w:p>
    <w:p w:rsidR="00B429DE" w:rsidRPr="00B429DE" w:rsidRDefault="00B429DE" w:rsidP="007C275E">
      <w:pPr>
        <w:pStyle w:val="Bibliography"/>
        <w:spacing w:after="120"/>
        <w:rPr>
          <w:noProof/>
          <w:sz w:val="20"/>
          <w:szCs w:val="20"/>
          <w:lang w:val="en-US"/>
        </w:rPr>
      </w:pPr>
      <w:r>
        <w:rPr>
          <w:noProof/>
          <w:sz w:val="20"/>
          <w:szCs w:val="20"/>
          <w:lang w:val="en-US"/>
        </w:rPr>
        <w:t xml:space="preserve"> </w:t>
      </w:r>
      <w:r w:rsidRPr="00B429DE">
        <w:rPr>
          <w:noProof/>
          <w:sz w:val="20"/>
          <w:szCs w:val="20"/>
          <w:lang w:val="en-US"/>
        </w:rPr>
        <w:t>B u n d a y , B.D., An Introduction to Queuing Theory, New York: Halsted Press, 1996</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B. Zudiana, (2006), ” Alert Notification Via Sms”, Mara University Of Technology</w:t>
      </w:r>
    </w:p>
    <w:p w:rsidR="00040673" w:rsidRPr="00B429DE" w:rsidRDefault="00B429DE" w:rsidP="00B429DE">
      <w:pPr>
        <w:pStyle w:val="Bibliography"/>
        <w:spacing w:after="120"/>
        <w:ind w:left="709" w:hanging="709"/>
        <w:rPr>
          <w:noProof/>
          <w:sz w:val="20"/>
          <w:szCs w:val="20"/>
          <w:lang w:val="en-US"/>
        </w:rPr>
      </w:pPr>
      <w:r w:rsidRPr="00B429DE">
        <w:rPr>
          <w:noProof/>
          <w:sz w:val="20"/>
          <w:szCs w:val="20"/>
          <w:lang w:val="en-US"/>
        </w:rPr>
        <w:t>D. Gross, J. F. Shortle, J. M. Thompson, and C. M. Harris.Fundamentals of Queueing Theory. Wiley-Interscience,2008.</w:t>
      </w:r>
    </w:p>
    <w:p w:rsidR="00B429DE" w:rsidRPr="00B429DE" w:rsidRDefault="00B429DE" w:rsidP="00B429DE">
      <w:pPr>
        <w:pStyle w:val="Bibliography"/>
        <w:spacing w:after="120"/>
        <w:ind w:left="709" w:hanging="709"/>
        <w:rPr>
          <w:noProof/>
          <w:sz w:val="20"/>
          <w:szCs w:val="20"/>
          <w:lang w:val="en-US"/>
        </w:rPr>
      </w:pPr>
      <w:r>
        <w:rPr>
          <w:noProof/>
          <w:sz w:val="20"/>
          <w:szCs w:val="20"/>
          <w:lang w:val="en-US"/>
        </w:rPr>
        <w:t xml:space="preserve"> </w:t>
      </w:r>
      <w:r w:rsidRPr="00B429DE">
        <w:rPr>
          <w:noProof/>
          <w:sz w:val="20"/>
          <w:szCs w:val="20"/>
          <w:lang w:val="en-US"/>
        </w:rPr>
        <w:t>G o r n e y , L, Queuing Theory: A Problem Solving Approach, New York: Petrocelli Booko, Inc.</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 xml:space="preserve">G r o s s, D., H a r r i s , C.M., Fundamentals of Queuing Theory. New York: John Wiley, Second </w:t>
      </w:r>
    </w:p>
    <w:p w:rsidR="00B429DE" w:rsidRDefault="00B429DE" w:rsidP="00B429DE">
      <w:pPr>
        <w:pStyle w:val="Bibliography"/>
        <w:spacing w:after="120"/>
        <w:ind w:left="709" w:hanging="709"/>
        <w:rPr>
          <w:noProof/>
          <w:sz w:val="20"/>
          <w:szCs w:val="20"/>
          <w:lang w:val="en-US"/>
        </w:rPr>
      </w:pPr>
      <w:r w:rsidRPr="00B429DE">
        <w:rPr>
          <w:noProof/>
          <w:sz w:val="20"/>
          <w:szCs w:val="20"/>
          <w:lang w:val="en-US"/>
        </w:rPr>
        <w:t>M e d h i , J., Stochastic Models in Queuing Theory. Amsterdam: Academic press, Second Edition</w:t>
      </w:r>
    </w:p>
    <w:p w:rsidR="007C275E" w:rsidRPr="007C275E" w:rsidRDefault="007C275E" w:rsidP="007C275E">
      <w:pPr>
        <w:rPr>
          <w:lang w:val="en-US"/>
        </w:rPr>
      </w:pPr>
      <w:r w:rsidRPr="00B429DE">
        <w:rPr>
          <w:noProof/>
          <w:sz w:val="20"/>
          <w:szCs w:val="20"/>
          <w:lang w:val="en-US"/>
        </w:rPr>
        <w:t xml:space="preserve">M. Lothar, (2014), “Queue Management with SMS Notification”, Fraunhofer Heinrich Hertz </w:t>
      </w:r>
      <w:r w:rsidRPr="00B429DE">
        <w:rPr>
          <w:noProof/>
          <w:sz w:val="20"/>
          <w:szCs w:val="20"/>
          <w:lang w:val="en-US"/>
        </w:rPr>
        <w:tab/>
        <w:t>Institute</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MohdHelmy, AbdWahab, Norzilawati Abdullah, AyobJohari, Herdawatie Abdul Kadir., 2010, “GSM Based Electrical Control System for Smart Home Application,” Journal of Convergence Information Technology, 5(01), pp.33 – 39</w:t>
      </w:r>
    </w:p>
    <w:p w:rsidR="00B429DE" w:rsidRPr="00B429DE" w:rsidRDefault="00B429DE" w:rsidP="00B429DE">
      <w:pPr>
        <w:pStyle w:val="Bibliography"/>
        <w:spacing w:after="120"/>
        <w:ind w:left="709" w:hanging="709"/>
        <w:rPr>
          <w:noProof/>
          <w:sz w:val="20"/>
          <w:szCs w:val="20"/>
          <w:lang w:val="en-US"/>
        </w:rPr>
      </w:pPr>
      <w:r>
        <w:rPr>
          <w:noProof/>
          <w:sz w:val="20"/>
          <w:szCs w:val="20"/>
          <w:lang w:val="en-US"/>
        </w:rPr>
        <w:t xml:space="preserve"> </w:t>
      </w:r>
      <w:r w:rsidRPr="00B429DE">
        <w:rPr>
          <w:noProof/>
          <w:sz w:val="20"/>
          <w:szCs w:val="20"/>
          <w:lang w:val="en-US"/>
        </w:rPr>
        <w:t>N o s e k , A.R., W i s l o n , P. J., Queuing Theory and Customer Satisfaction: A Review of</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R. F. Cope III, R. F. Cope, and H. E. Davis. Disney’s virtual queues: A strategic opportunity to co-brand services? Journal of Business &amp; Economics Research, 2011 19812003.Edition, 1985.</w:t>
      </w:r>
    </w:p>
    <w:p w:rsidR="00B429DE" w:rsidRPr="00B429DE" w:rsidRDefault="00B429DE" w:rsidP="00B429DE">
      <w:pPr>
        <w:pStyle w:val="Bibliography"/>
        <w:spacing w:after="120"/>
        <w:ind w:left="709" w:hanging="709"/>
        <w:rPr>
          <w:noProof/>
          <w:sz w:val="20"/>
          <w:szCs w:val="20"/>
          <w:lang w:val="en-US"/>
        </w:rPr>
      </w:pPr>
      <w:r w:rsidRPr="00B429DE">
        <w:rPr>
          <w:noProof/>
          <w:sz w:val="20"/>
          <w:szCs w:val="20"/>
          <w:lang w:val="en-US"/>
        </w:rPr>
        <w:t>S i n g h , V., Use of Queuing Models in Health Care, Department of Health Policy and Management,University of Arkanses for medical science, 2007</w:t>
      </w:r>
    </w:p>
    <w:p w:rsidR="00B429DE" w:rsidRDefault="00B429DE" w:rsidP="00B429DE">
      <w:pPr>
        <w:rPr>
          <w:lang w:val="en-US"/>
        </w:rPr>
      </w:pPr>
    </w:p>
    <w:p w:rsidR="00B429DE" w:rsidRDefault="00B429DE" w:rsidP="00B429DE">
      <w:pPr>
        <w:rPr>
          <w:lang w:val="en-US"/>
        </w:rPr>
      </w:pPr>
    </w:p>
    <w:p w:rsidR="00B429DE" w:rsidRDefault="00B429DE" w:rsidP="00B429DE">
      <w:pPr>
        <w:rPr>
          <w:lang w:val="en-US"/>
        </w:rPr>
      </w:pPr>
    </w:p>
    <w:p w:rsidR="00B429DE" w:rsidRPr="00B429DE" w:rsidRDefault="00B429DE" w:rsidP="00B429DE">
      <w:pPr>
        <w:rPr>
          <w:lang w:val="en-US"/>
        </w:rPr>
      </w:pPr>
    </w:p>
    <w:p w:rsidR="00040673" w:rsidRDefault="00040673" w:rsidP="00B429DE">
      <w:pPr>
        <w:pStyle w:val="Bibliography"/>
        <w:spacing w:after="120"/>
        <w:ind w:left="709" w:hanging="709"/>
        <w:rPr>
          <w:noProof/>
          <w:sz w:val="20"/>
          <w:szCs w:val="20"/>
          <w:lang w:val="en-US"/>
        </w:rPr>
      </w:pPr>
    </w:p>
    <w:p w:rsidR="006A0926" w:rsidRPr="006A0926" w:rsidRDefault="006A0926" w:rsidP="006A0926">
      <w:pPr>
        <w:rPr>
          <w:lang w:val="en-US"/>
        </w:rPr>
      </w:pPr>
    </w:p>
    <w:p w:rsidR="007B38ED" w:rsidRDefault="007B38ED">
      <w:pPr>
        <w:spacing w:line="240" w:lineRule="auto"/>
        <w:jc w:val="left"/>
        <w:rPr>
          <w:noProof/>
          <w:sz w:val="20"/>
          <w:szCs w:val="20"/>
          <w:lang w:val="en-US"/>
        </w:rPr>
      </w:pPr>
    </w:p>
    <w:p w:rsidR="00B429DE" w:rsidRDefault="00B429DE">
      <w:pPr>
        <w:spacing w:line="240" w:lineRule="auto"/>
        <w:jc w:val="left"/>
        <w:rPr>
          <w:noProof/>
          <w:sz w:val="20"/>
          <w:szCs w:val="20"/>
          <w:lang w:val="en-US"/>
        </w:rPr>
      </w:pPr>
    </w:p>
    <w:p w:rsidR="00B429DE" w:rsidRDefault="00B429DE">
      <w:pPr>
        <w:spacing w:line="240" w:lineRule="auto"/>
        <w:jc w:val="left"/>
        <w:rPr>
          <w:noProof/>
          <w:sz w:val="20"/>
          <w:szCs w:val="20"/>
          <w:lang w:val="en-US"/>
        </w:rPr>
      </w:pPr>
    </w:p>
    <w:p w:rsidR="00B429DE" w:rsidRDefault="00B429DE">
      <w:pPr>
        <w:spacing w:line="240" w:lineRule="auto"/>
        <w:jc w:val="left"/>
        <w:rPr>
          <w:noProof/>
          <w:sz w:val="20"/>
          <w:szCs w:val="20"/>
          <w:lang w:val="en-US"/>
        </w:rPr>
      </w:pPr>
    </w:p>
    <w:p w:rsidR="005C3A6A" w:rsidRPr="009500B3" w:rsidRDefault="007B38ED" w:rsidP="007B38ED">
      <w:pPr>
        <w:pStyle w:val="Heading9"/>
      </w:pPr>
      <w:bookmarkStart w:id="97" w:name="_APPENDICES"/>
      <w:bookmarkStart w:id="98" w:name="_Ref346727478"/>
      <w:bookmarkEnd w:id="97"/>
      <w:r>
        <w:lastRenderedPageBreak/>
        <w:t>APPENDICES</w:t>
      </w:r>
      <w:bookmarkEnd w:id="98"/>
    </w:p>
    <w:p w:rsidR="009500B3" w:rsidRPr="00027A52" w:rsidRDefault="007B38ED" w:rsidP="00027A52">
      <w:pPr>
        <w:pStyle w:val="Caption"/>
        <w:rPr>
          <w:b/>
        </w:rPr>
      </w:pPr>
      <w:bookmarkStart w:id="99" w:name="_Toc290904770"/>
      <w:bookmarkStart w:id="100" w:name="_Toc346727700"/>
      <w:r w:rsidRPr="00027A52">
        <w:rPr>
          <w:b/>
        </w:rPr>
        <w:t xml:space="preserve">Appendix </w:t>
      </w:r>
      <w:r w:rsidR="00D529FC" w:rsidRPr="00027A52">
        <w:rPr>
          <w:b/>
        </w:rPr>
        <w:fldChar w:fldCharType="begin"/>
      </w:r>
      <w:r w:rsidR="00027A52" w:rsidRPr="00027A52">
        <w:rPr>
          <w:b/>
        </w:rPr>
        <w:instrText xml:space="preserve"> SEQ Appendix_ \* ALPHABETIC </w:instrText>
      </w:r>
      <w:r w:rsidR="00D529FC" w:rsidRPr="00027A52">
        <w:rPr>
          <w:b/>
        </w:rPr>
        <w:fldChar w:fldCharType="separate"/>
      </w:r>
      <w:r w:rsidR="00176998">
        <w:rPr>
          <w:b/>
          <w:noProof/>
        </w:rPr>
        <w:t>A</w:t>
      </w:r>
      <w:r w:rsidR="00D529FC" w:rsidRPr="00027A52">
        <w:rPr>
          <w:b/>
        </w:rPr>
        <w:fldChar w:fldCharType="end"/>
      </w:r>
      <w:r w:rsidR="00027A52" w:rsidRPr="00027A52">
        <w:rPr>
          <w:b/>
        </w:rPr>
        <w:t xml:space="preserve">: </w:t>
      </w:r>
      <w:bookmarkEnd w:id="99"/>
      <w:bookmarkEnd w:id="100"/>
      <w:r w:rsidR="002A16D4">
        <w:rPr>
          <w:b/>
        </w:rPr>
        <w:t>Meeting Log</w:t>
      </w:r>
    </w:p>
    <w:p w:rsidR="00027A52" w:rsidRDefault="00027A52">
      <w:pPr>
        <w:spacing w:after="200" w:line="276" w:lineRule="auto"/>
        <w:jc w:val="left"/>
      </w:pPr>
      <w:r>
        <w:br w:type="page"/>
      </w:r>
    </w:p>
    <w:p w:rsidR="003D07B0" w:rsidRPr="009500B3" w:rsidRDefault="003D07B0" w:rsidP="003D07B0">
      <w:pPr>
        <w:pStyle w:val="Heading9"/>
      </w:pPr>
      <w:r>
        <w:lastRenderedPageBreak/>
        <w:t>Appendix B</w:t>
      </w:r>
    </w:p>
    <w:p w:rsidR="003D07B0" w:rsidRPr="00027A52" w:rsidRDefault="003D07B0" w:rsidP="003D07B0">
      <w:pPr>
        <w:pStyle w:val="Caption"/>
        <w:rPr>
          <w:b/>
        </w:rPr>
      </w:pPr>
      <w:r>
        <w:rPr>
          <w:b/>
        </w:rPr>
        <w:t>Checklist for FYP Submission Form</w:t>
      </w:r>
    </w:p>
    <w:p w:rsidR="001320B2" w:rsidRPr="001320B2" w:rsidRDefault="001320B2" w:rsidP="001320B2"/>
    <w:p w:rsidR="00FB11D9" w:rsidRDefault="00FB11D9" w:rsidP="00FB11D9">
      <w:pPr>
        <w:jc w:val="center"/>
      </w:pPr>
    </w:p>
    <w:p w:rsidR="001320B2" w:rsidRDefault="001320B2" w:rsidP="001320B2">
      <w:pPr>
        <w:jc w:val="left"/>
        <w:sectPr w:rsidR="001320B2" w:rsidSect="00894ABA">
          <w:pgSz w:w="11909" w:h="16834" w:code="9"/>
          <w:pgMar w:top="1411" w:right="1411" w:bottom="1411" w:left="2275" w:header="720" w:footer="720" w:gutter="0"/>
          <w:pgNumType w:start="1"/>
          <w:cols w:space="720"/>
          <w:docGrid w:linePitch="360"/>
        </w:sectPr>
      </w:pPr>
    </w:p>
    <w:p w:rsidR="00FB11D9" w:rsidRDefault="0081756D" w:rsidP="00FB11D9">
      <w:pPr>
        <w:jc w:val="center"/>
      </w:pPr>
      <w:r>
        <w:rPr>
          <w:noProof/>
          <w:lang w:val="en-US"/>
        </w:rPr>
        <w:lastRenderedPageBreak/>
        <w:drawing>
          <wp:inline distT="0" distB="0" distL="0" distR="0">
            <wp:extent cx="3581400" cy="762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762000"/>
                    </a:xfrm>
                    <a:prstGeom prst="rect">
                      <a:avLst/>
                    </a:prstGeom>
                    <a:noFill/>
                    <a:ln>
                      <a:noFill/>
                    </a:ln>
                  </pic:spPr>
                </pic:pic>
              </a:graphicData>
            </a:graphic>
          </wp:inline>
        </w:drawing>
      </w:r>
    </w:p>
    <w:p w:rsidR="00FB11D9" w:rsidRDefault="00FB11D9" w:rsidP="00FB11D9">
      <w:pPr>
        <w:spacing w:line="240" w:lineRule="auto"/>
        <w:jc w:val="center"/>
      </w:pPr>
      <w:r>
        <w:t>Faculty of Information Science and Technology (FIST)</w:t>
      </w:r>
    </w:p>
    <w:p w:rsidR="00FB11D9" w:rsidRPr="00AF6300" w:rsidRDefault="00FB11D9" w:rsidP="00FB11D9">
      <w:pPr>
        <w:spacing w:line="240" w:lineRule="auto"/>
        <w:jc w:val="center"/>
        <w:rPr>
          <w:b/>
        </w:rPr>
      </w:pPr>
      <w:r w:rsidRPr="00AF6300">
        <w:rPr>
          <w:b/>
        </w:rPr>
        <w:t>Final Year Project Meeting Log</w:t>
      </w:r>
    </w:p>
    <w:p w:rsidR="00FB11D9" w:rsidRPr="007429BB" w:rsidRDefault="00FB11D9" w:rsidP="00FB11D9">
      <w:pPr>
        <w:spacing w:line="240" w:lineRule="auto"/>
        <w:jc w:val="center"/>
      </w:pPr>
    </w:p>
    <w:tbl>
      <w:tblPr>
        <w:tblW w:w="8505" w:type="dxa"/>
        <w:tblInd w:w="108" w:type="dxa"/>
        <w:tblLayout w:type="fixed"/>
        <w:tblLook w:val="0000"/>
      </w:tblPr>
      <w:tblGrid>
        <w:gridCol w:w="4315"/>
        <w:gridCol w:w="4190"/>
      </w:tblGrid>
      <w:tr w:rsidR="00FB11D9" w:rsidRPr="007429BB" w:rsidTr="002D7163">
        <w:trPr>
          <w:trHeight w:val="413"/>
        </w:trPr>
        <w:tc>
          <w:tcPr>
            <w:tcW w:w="4315" w:type="dxa"/>
            <w:tcBorders>
              <w:top w:val="single" w:sz="4" w:space="0" w:color="000000"/>
              <w:left w:val="single" w:sz="4" w:space="0" w:color="000000"/>
              <w:bottom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MEETING DATE:</w:t>
            </w:r>
          </w:p>
        </w:tc>
        <w:tc>
          <w:tcPr>
            <w:tcW w:w="4190" w:type="dxa"/>
            <w:tcBorders>
              <w:top w:val="single" w:sz="4" w:space="0" w:color="000000"/>
              <w:left w:val="single" w:sz="4" w:space="0" w:color="000000"/>
              <w:bottom w:val="single" w:sz="4" w:space="0" w:color="000000"/>
              <w:right w:val="single" w:sz="4" w:space="0" w:color="000000"/>
            </w:tcBorders>
            <w:vAlign w:val="center"/>
          </w:tcPr>
          <w:p w:rsidR="00FB11D9" w:rsidRPr="007429BB" w:rsidRDefault="00FB11D9" w:rsidP="002D7163">
            <w:pPr>
              <w:snapToGrid w:val="0"/>
              <w:spacing w:line="240" w:lineRule="auto"/>
              <w:jc w:val="left"/>
              <w:rPr>
                <w:rFonts w:eastAsia="Arial"/>
                <w:b/>
                <w:iCs/>
              </w:rPr>
            </w:pPr>
            <w:r w:rsidRPr="007429BB">
              <w:rPr>
                <w:rFonts w:eastAsia="Arial"/>
                <w:b/>
                <w:iCs/>
                <w:sz w:val="22"/>
              </w:rPr>
              <w:t>MEETING NO.:</w:t>
            </w:r>
          </w:p>
        </w:tc>
      </w:tr>
      <w:tr w:rsidR="00FB11D9" w:rsidRPr="007429BB" w:rsidTr="002D7163">
        <w:trPr>
          <w:trHeight w:val="350"/>
        </w:trPr>
        <w:tc>
          <w:tcPr>
            <w:tcW w:w="4315" w:type="dxa"/>
            <w:tcBorders>
              <w:top w:val="single" w:sz="4" w:space="0" w:color="000000"/>
              <w:left w:val="single" w:sz="4" w:space="0" w:color="000000"/>
              <w:bottom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PROJECT ID:</w:t>
            </w:r>
          </w:p>
        </w:tc>
        <w:tc>
          <w:tcPr>
            <w:tcW w:w="4190" w:type="dxa"/>
            <w:tcBorders>
              <w:top w:val="single" w:sz="4" w:space="0" w:color="000000"/>
              <w:left w:val="single" w:sz="4" w:space="0" w:color="000000"/>
              <w:bottom w:val="single" w:sz="4" w:space="0" w:color="000000"/>
              <w:right w:val="single" w:sz="4" w:space="0" w:color="000000"/>
            </w:tcBorders>
            <w:vAlign w:val="center"/>
          </w:tcPr>
          <w:p w:rsidR="00FB11D9" w:rsidRPr="007429BB" w:rsidRDefault="00FB11D9" w:rsidP="002D7163">
            <w:pPr>
              <w:snapToGrid w:val="0"/>
              <w:spacing w:line="240" w:lineRule="auto"/>
              <w:jc w:val="left"/>
              <w:rPr>
                <w:rFonts w:eastAsia="Arial"/>
              </w:rPr>
            </w:pPr>
          </w:p>
        </w:tc>
      </w:tr>
      <w:tr w:rsidR="00FB11D9" w:rsidRPr="007429BB" w:rsidTr="002D7163">
        <w:trPr>
          <w:trHeight w:val="350"/>
        </w:trPr>
        <w:tc>
          <w:tcPr>
            <w:tcW w:w="8505" w:type="dxa"/>
            <w:gridSpan w:val="2"/>
            <w:tcBorders>
              <w:top w:val="single" w:sz="4" w:space="0" w:color="000000"/>
              <w:left w:val="single" w:sz="4" w:space="0" w:color="000000"/>
              <w:bottom w:val="single" w:sz="4" w:space="0" w:color="000000"/>
              <w:right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PROJECT TITLE :</w:t>
            </w:r>
          </w:p>
        </w:tc>
      </w:tr>
      <w:tr w:rsidR="00FB11D9" w:rsidRPr="007429BB" w:rsidTr="002D7163">
        <w:trPr>
          <w:trHeight w:val="350"/>
        </w:trPr>
        <w:tc>
          <w:tcPr>
            <w:tcW w:w="4315" w:type="dxa"/>
            <w:tcBorders>
              <w:top w:val="single" w:sz="4" w:space="0" w:color="000000"/>
              <w:left w:val="single" w:sz="4" w:space="0" w:color="000000"/>
              <w:bottom w:val="single" w:sz="4" w:space="0" w:color="000000"/>
            </w:tcBorders>
            <w:vAlign w:val="center"/>
          </w:tcPr>
          <w:p w:rsidR="00FB11D9" w:rsidRPr="007429BB" w:rsidRDefault="00FB11D9" w:rsidP="002D7163">
            <w:pPr>
              <w:snapToGrid w:val="0"/>
              <w:spacing w:line="240" w:lineRule="auto"/>
              <w:jc w:val="left"/>
              <w:rPr>
                <w:rFonts w:eastAsia="Arial"/>
                <w:b/>
                <w:iCs/>
              </w:rPr>
            </w:pPr>
            <w:r w:rsidRPr="007429BB">
              <w:rPr>
                <w:rFonts w:eastAsia="Arial"/>
                <w:b/>
                <w:iCs/>
                <w:sz w:val="22"/>
              </w:rPr>
              <w:t>SESSION :</w:t>
            </w:r>
          </w:p>
        </w:tc>
        <w:tc>
          <w:tcPr>
            <w:tcW w:w="4190" w:type="dxa"/>
            <w:tcBorders>
              <w:top w:val="single" w:sz="4" w:space="0" w:color="000000"/>
              <w:left w:val="single" w:sz="4" w:space="0" w:color="000000"/>
              <w:bottom w:val="single" w:sz="4" w:space="0" w:color="000000"/>
              <w:right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SUPERVISOR :</w:t>
            </w:r>
          </w:p>
        </w:tc>
      </w:tr>
      <w:tr w:rsidR="00FB11D9" w:rsidRPr="007429BB" w:rsidTr="002D7163">
        <w:trPr>
          <w:trHeight w:val="350"/>
        </w:trPr>
        <w:tc>
          <w:tcPr>
            <w:tcW w:w="4315" w:type="dxa"/>
            <w:tcBorders>
              <w:top w:val="single" w:sz="4" w:space="0" w:color="000000"/>
              <w:left w:val="single" w:sz="4" w:space="0" w:color="000000"/>
              <w:bottom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 xml:space="preserve">STUDENT ID &amp; Name:        </w:t>
            </w:r>
          </w:p>
        </w:tc>
        <w:tc>
          <w:tcPr>
            <w:tcW w:w="4190" w:type="dxa"/>
            <w:tcBorders>
              <w:top w:val="single" w:sz="4" w:space="0" w:color="000000"/>
              <w:left w:val="single" w:sz="4" w:space="0" w:color="000000"/>
              <w:bottom w:val="single" w:sz="4" w:space="0" w:color="000000"/>
              <w:right w:val="single" w:sz="4" w:space="0" w:color="000000"/>
            </w:tcBorders>
            <w:vAlign w:val="center"/>
          </w:tcPr>
          <w:p w:rsidR="00FB11D9" w:rsidRPr="007429BB" w:rsidRDefault="00FB11D9" w:rsidP="002D7163">
            <w:pPr>
              <w:snapToGrid w:val="0"/>
              <w:spacing w:line="240" w:lineRule="auto"/>
              <w:jc w:val="left"/>
              <w:rPr>
                <w:rFonts w:eastAsia="Arial"/>
                <w:b/>
              </w:rPr>
            </w:pPr>
            <w:r w:rsidRPr="007429BB">
              <w:rPr>
                <w:rFonts w:eastAsia="Arial"/>
                <w:b/>
                <w:sz w:val="22"/>
              </w:rPr>
              <w:t>CO- SUPERVISOR :</w:t>
            </w:r>
          </w:p>
        </w:tc>
      </w:tr>
    </w:tbl>
    <w:p w:rsidR="00FB11D9" w:rsidRDefault="00523FB1" w:rsidP="00FB11D9">
      <w:pPr>
        <w:spacing w:line="240" w:lineRule="auto"/>
        <w:jc w:val="center"/>
      </w:pPr>
      <w:r>
        <w:t>All to be filled in by student</w:t>
      </w:r>
    </w:p>
    <w:tbl>
      <w:tblPr>
        <w:tblW w:w="0" w:type="auto"/>
        <w:tblInd w:w="108" w:type="dxa"/>
        <w:tblLayout w:type="fixed"/>
        <w:tblLook w:val="0000"/>
      </w:tblPr>
      <w:tblGrid>
        <w:gridCol w:w="8505"/>
      </w:tblGrid>
      <w:tr w:rsidR="00FB11D9" w:rsidRPr="007429BB" w:rsidTr="002D7163">
        <w:trPr>
          <w:cantSplit/>
        </w:trPr>
        <w:tc>
          <w:tcPr>
            <w:tcW w:w="8505" w:type="dxa"/>
            <w:tcBorders>
              <w:top w:val="single" w:sz="4" w:space="0" w:color="000000"/>
              <w:left w:val="single" w:sz="4" w:space="0" w:color="000000"/>
              <w:bottom w:val="single" w:sz="4" w:space="0" w:color="000000"/>
              <w:right w:val="single" w:sz="4" w:space="0" w:color="000000"/>
            </w:tcBorders>
          </w:tcPr>
          <w:p w:rsidR="00FB11D9" w:rsidRPr="007429BB" w:rsidRDefault="00FB11D9" w:rsidP="002D7163">
            <w:pPr>
              <w:snapToGrid w:val="0"/>
              <w:spacing w:line="240" w:lineRule="auto"/>
              <w:rPr>
                <w:rFonts w:eastAsia="Arial"/>
              </w:rPr>
            </w:pPr>
            <w:r w:rsidRPr="007429BB">
              <w:rPr>
                <w:rFonts w:eastAsia="Arial"/>
                <w:b/>
                <w:sz w:val="22"/>
                <w:szCs w:val="22"/>
              </w:rPr>
              <w:t xml:space="preserve">1. WORK DONE </w:t>
            </w:r>
            <w:r w:rsidRPr="007429BB">
              <w:rPr>
                <w:rFonts w:eastAsia="Arial"/>
              </w:rPr>
              <w:t>[Please write the details of the work done after the last meeting.]</w:t>
            </w:r>
          </w:p>
          <w:p w:rsidR="00FB11D9" w:rsidRDefault="00FB11D9" w:rsidP="002D7163">
            <w:pPr>
              <w:spacing w:line="240" w:lineRule="auto"/>
              <w:rPr>
                <w:rFonts w:eastAsia="Arial"/>
              </w:rPr>
            </w:pPr>
          </w:p>
          <w:p w:rsidR="00FB11D9" w:rsidRPr="007429BB" w:rsidRDefault="00FB11D9" w:rsidP="002D7163">
            <w:pPr>
              <w:spacing w:line="240" w:lineRule="auto"/>
              <w:rPr>
                <w:rFonts w:eastAsia="Arial"/>
              </w:rPr>
            </w:pPr>
          </w:p>
        </w:tc>
      </w:tr>
      <w:tr w:rsidR="00FB11D9" w:rsidRPr="007429BB" w:rsidTr="002D7163">
        <w:trPr>
          <w:trHeight w:val="723"/>
        </w:trPr>
        <w:tc>
          <w:tcPr>
            <w:tcW w:w="8505" w:type="dxa"/>
            <w:tcBorders>
              <w:top w:val="single" w:sz="4" w:space="0" w:color="000000"/>
              <w:left w:val="single" w:sz="4" w:space="0" w:color="000000"/>
              <w:bottom w:val="single" w:sz="4" w:space="0" w:color="000000"/>
              <w:right w:val="single" w:sz="4" w:space="0" w:color="000000"/>
            </w:tcBorders>
          </w:tcPr>
          <w:p w:rsidR="00FB11D9" w:rsidRPr="007429BB" w:rsidRDefault="00FB11D9" w:rsidP="002D7163">
            <w:pPr>
              <w:snapToGrid w:val="0"/>
              <w:spacing w:line="240" w:lineRule="auto"/>
              <w:ind w:left="-18" w:firstLine="18"/>
              <w:rPr>
                <w:rFonts w:eastAsia="Arial"/>
                <w:b/>
              </w:rPr>
            </w:pPr>
            <w:r w:rsidRPr="007429BB">
              <w:rPr>
                <w:rFonts w:eastAsia="Arial"/>
                <w:b/>
                <w:sz w:val="22"/>
                <w:szCs w:val="22"/>
              </w:rPr>
              <w:t xml:space="preserve">2. WORK TO BE DONE </w:t>
            </w:r>
          </w:p>
          <w:p w:rsidR="00FB11D9" w:rsidRPr="007429BB" w:rsidRDefault="00FB11D9" w:rsidP="002D7163">
            <w:pPr>
              <w:spacing w:line="240" w:lineRule="auto"/>
              <w:rPr>
                <w:rFonts w:eastAsia="Arial"/>
              </w:rPr>
            </w:pPr>
          </w:p>
        </w:tc>
      </w:tr>
      <w:tr w:rsidR="00FB11D9" w:rsidRPr="007429BB" w:rsidTr="002D7163">
        <w:trPr>
          <w:trHeight w:val="894"/>
        </w:trPr>
        <w:tc>
          <w:tcPr>
            <w:tcW w:w="8505" w:type="dxa"/>
            <w:tcBorders>
              <w:top w:val="single" w:sz="4" w:space="0" w:color="000000"/>
              <w:left w:val="single" w:sz="4" w:space="0" w:color="000000"/>
              <w:bottom w:val="single" w:sz="4" w:space="0" w:color="000000"/>
              <w:right w:val="single" w:sz="4" w:space="0" w:color="000000"/>
            </w:tcBorders>
          </w:tcPr>
          <w:p w:rsidR="00FB11D9" w:rsidRPr="0081756D" w:rsidRDefault="00FB11D9" w:rsidP="002D7163">
            <w:pPr>
              <w:snapToGrid w:val="0"/>
              <w:spacing w:line="240" w:lineRule="auto"/>
              <w:rPr>
                <w:rFonts w:eastAsia="Arial"/>
              </w:rPr>
            </w:pPr>
            <w:r w:rsidRPr="007429BB">
              <w:rPr>
                <w:rFonts w:eastAsia="Arial"/>
                <w:b/>
                <w:sz w:val="22"/>
                <w:szCs w:val="22"/>
              </w:rPr>
              <w:t>3. PROBLEMS ENCOUNTERED</w:t>
            </w:r>
          </w:p>
        </w:tc>
      </w:tr>
      <w:tr w:rsidR="00FB11D9" w:rsidRPr="007429BB" w:rsidTr="002D7163">
        <w:trPr>
          <w:trHeight w:val="580"/>
        </w:trPr>
        <w:tc>
          <w:tcPr>
            <w:tcW w:w="8505" w:type="dxa"/>
            <w:tcBorders>
              <w:top w:val="single" w:sz="4" w:space="0" w:color="000000"/>
              <w:left w:val="single" w:sz="4" w:space="0" w:color="000000"/>
              <w:bottom w:val="single" w:sz="4" w:space="0" w:color="000000"/>
              <w:right w:val="single" w:sz="4" w:space="0" w:color="000000"/>
            </w:tcBorders>
          </w:tcPr>
          <w:p w:rsidR="00FB11D9" w:rsidRPr="007429BB" w:rsidRDefault="00FB11D9" w:rsidP="002D7163">
            <w:pPr>
              <w:snapToGrid w:val="0"/>
              <w:spacing w:line="240" w:lineRule="auto"/>
              <w:rPr>
                <w:rFonts w:eastAsia="Arial"/>
                <w:b/>
              </w:rPr>
            </w:pPr>
            <w:r w:rsidRPr="007429BB">
              <w:rPr>
                <w:rFonts w:eastAsia="Arial"/>
                <w:b/>
                <w:sz w:val="22"/>
                <w:szCs w:val="22"/>
              </w:rPr>
              <w:t>4. COMMENTS</w:t>
            </w:r>
          </w:p>
          <w:p w:rsidR="00FB11D9" w:rsidRPr="0081756D" w:rsidRDefault="00FB11D9" w:rsidP="002D7163">
            <w:pPr>
              <w:spacing w:line="240" w:lineRule="auto"/>
              <w:rPr>
                <w:rFonts w:eastAsia="Arial"/>
              </w:rPr>
            </w:pPr>
          </w:p>
        </w:tc>
      </w:tr>
    </w:tbl>
    <w:p w:rsidR="00FB11D9" w:rsidRDefault="00FB11D9" w:rsidP="00FB11D9">
      <w:pPr>
        <w:jc w:val="center"/>
      </w:pPr>
    </w:p>
    <w:tbl>
      <w:tblPr>
        <w:tblpPr w:leftFromText="180" w:rightFromText="180" w:vertAnchor="text" w:horzAnchor="margin" w:tblpY="16"/>
        <w:tblW w:w="8613" w:type="dxa"/>
        <w:tblBorders>
          <w:top w:val="single" w:sz="4" w:space="0" w:color="auto"/>
        </w:tblBorders>
        <w:tblLook w:val="04A0"/>
      </w:tblPr>
      <w:tblGrid>
        <w:gridCol w:w="2802"/>
        <w:gridCol w:w="425"/>
        <w:gridCol w:w="2835"/>
        <w:gridCol w:w="425"/>
        <w:gridCol w:w="2126"/>
      </w:tblGrid>
      <w:tr w:rsidR="00FB11D9" w:rsidTr="002D7163">
        <w:trPr>
          <w:trHeight w:val="542"/>
        </w:trPr>
        <w:tc>
          <w:tcPr>
            <w:tcW w:w="2802" w:type="dxa"/>
          </w:tcPr>
          <w:p w:rsidR="00FB11D9" w:rsidRDefault="00FB11D9" w:rsidP="002D7163">
            <w:pPr>
              <w:spacing w:line="240" w:lineRule="auto"/>
              <w:jc w:val="center"/>
            </w:pPr>
            <w:r>
              <w:t>Supervisor’s Signature &amp; Stamp</w:t>
            </w:r>
          </w:p>
        </w:tc>
        <w:tc>
          <w:tcPr>
            <w:tcW w:w="425" w:type="dxa"/>
            <w:tcBorders>
              <w:top w:val="nil"/>
            </w:tcBorders>
          </w:tcPr>
          <w:p w:rsidR="00FB11D9" w:rsidRDefault="00FB11D9" w:rsidP="002D7163">
            <w:pPr>
              <w:spacing w:line="240" w:lineRule="auto"/>
              <w:jc w:val="center"/>
            </w:pPr>
          </w:p>
        </w:tc>
        <w:tc>
          <w:tcPr>
            <w:tcW w:w="2835" w:type="dxa"/>
          </w:tcPr>
          <w:p w:rsidR="00FB11D9" w:rsidRDefault="00FB11D9" w:rsidP="002D7163">
            <w:pPr>
              <w:spacing w:line="240" w:lineRule="auto"/>
              <w:jc w:val="center"/>
            </w:pPr>
            <w:r>
              <w:t>Co-Supervisor’s Signature &amp; Stamp (if any)</w:t>
            </w:r>
          </w:p>
        </w:tc>
        <w:tc>
          <w:tcPr>
            <w:tcW w:w="425" w:type="dxa"/>
            <w:tcBorders>
              <w:top w:val="nil"/>
            </w:tcBorders>
          </w:tcPr>
          <w:p w:rsidR="00FB11D9" w:rsidRDefault="00FB11D9" w:rsidP="002D7163">
            <w:pPr>
              <w:spacing w:line="240" w:lineRule="auto"/>
              <w:jc w:val="center"/>
            </w:pPr>
          </w:p>
        </w:tc>
        <w:tc>
          <w:tcPr>
            <w:tcW w:w="2126" w:type="dxa"/>
          </w:tcPr>
          <w:p w:rsidR="00FB11D9" w:rsidRDefault="00FB11D9" w:rsidP="002D7163">
            <w:pPr>
              <w:spacing w:line="240" w:lineRule="auto"/>
              <w:jc w:val="center"/>
            </w:pPr>
            <w:r>
              <w:t>Student’s Signature</w:t>
            </w:r>
          </w:p>
        </w:tc>
      </w:tr>
    </w:tbl>
    <w:p w:rsidR="00FB11D9" w:rsidRPr="009B4C83" w:rsidRDefault="00FB11D9" w:rsidP="00FB11D9">
      <w:pPr>
        <w:spacing w:line="240" w:lineRule="auto"/>
        <w:jc w:val="left"/>
        <w:rPr>
          <w:sz w:val="20"/>
          <w:szCs w:val="20"/>
        </w:rPr>
      </w:pPr>
      <w:r w:rsidRPr="009B4C83">
        <w:rPr>
          <w:b/>
          <w:sz w:val="20"/>
          <w:szCs w:val="20"/>
          <w:u w:val="single"/>
        </w:rPr>
        <w:t>NOTES</w:t>
      </w:r>
      <w:r w:rsidRPr="009B4C83">
        <w:rPr>
          <w:sz w:val="20"/>
          <w:szCs w:val="20"/>
        </w:rPr>
        <w:t xml:space="preserve">: </w:t>
      </w:r>
    </w:p>
    <w:p w:rsidR="00FB11D9" w:rsidRPr="009B4C83" w:rsidRDefault="00FB11D9" w:rsidP="00FB11D9">
      <w:pPr>
        <w:numPr>
          <w:ilvl w:val="0"/>
          <w:numId w:val="4"/>
        </w:numPr>
        <w:spacing w:line="240" w:lineRule="auto"/>
        <w:ind w:left="0" w:firstLine="0"/>
        <w:jc w:val="left"/>
        <w:rPr>
          <w:sz w:val="20"/>
          <w:szCs w:val="20"/>
        </w:rPr>
      </w:pPr>
      <w:r w:rsidRPr="009B4C83">
        <w:rPr>
          <w:sz w:val="20"/>
          <w:szCs w:val="20"/>
        </w:rPr>
        <w:t xml:space="preserve">Items 1 – 3 are to be completed by the students before coming for the meeting. Item 4 is to be completed by the supervisor. </w:t>
      </w:r>
    </w:p>
    <w:p w:rsidR="00FB11D9" w:rsidRPr="009B4C83" w:rsidRDefault="00FB11D9" w:rsidP="00FB11D9">
      <w:pPr>
        <w:numPr>
          <w:ilvl w:val="0"/>
          <w:numId w:val="4"/>
        </w:numPr>
        <w:spacing w:line="240" w:lineRule="auto"/>
        <w:ind w:left="0" w:firstLine="0"/>
        <w:jc w:val="left"/>
        <w:rPr>
          <w:sz w:val="20"/>
          <w:szCs w:val="20"/>
        </w:rPr>
      </w:pPr>
      <w:r w:rsidRPr="009B4C83">
        <w:rPr>
          <w:sz w:val="20"/>
          <w:szCs w:val="20"/>
        </w:rPr>
        <w:t>For FYP</w:t>
      </w:r>
      <w:r>
        <w:rPr>
          <w:sz w:val="20"/>
          <w:szCs w:val="20"/>
        </w:rPr>
        <w:t xml:space="preserve"> Phase </w:t>
      </w:r>
      <w:r w:rsidRPr="009B4C83">
        <w:rPr>
          <w:sz w:val="20"/>
          <w:szCs w:val="20"/>
        </w:rPr>
        <w:t xml:space="preserve">1, total six log sheets are to be submitted (every other week*). </w:t>
      </w:r>
    </w:p>
    <w:p w:rsidR="00FB11D9" w:rsidRPr="009B4C83" w:rsidRDefault="00FB11D9" w:rsidP="00FB11D9">
      <w:pPr>
        <w:numPr>
          <w:ilvl w:val="0"/>
          <w:numId w:val="4"/>
        </w:numPr>
        <w:spacing w:line="240" w:lineRule="auto"/>
        <w:ind w:left="0" w:firstLine="0"/>
        <w:jc w:val="left"/>
        <w:rPr>
          <w:sz w:val="20"/>
          <w:szCs w:val="20"/>
        </w:rPr>
      </w:pPr>
      <w:r>
        <w:rPr>
          <w:sz w:val="20"/>
          <w:szCs w:val="20"/>
        </w:rPr>
        <w:t xml:space="preserve">For FYP Phase </w:t>
      </w:r>
      <w:r w:rsidRPr="009B4C83">
        <w:rPr>
          <w:sz w:val="20"/>
          <w:szCs w:val="20"/>
        </w:rPr>
        <w:t>2, total six log sheets are to be submitted (every other week**).</w:t>
      </w:r>
    </w:p>
    <w:p w:rsidR="00FB11D9" w:rsidRPr="009B4C83" w:rsidRDefault="00FB11D9" w:rsidP="00FB11D9">
      <w:pPr>
        <w:numPr>
          <w:ilvl w:val="0"/>
          <w:numId w:val="4"/>
        </w:numPr>
        <w:spacing w:line="240" w:lineRule="auto"/>
        <w:ind w:left="0" w:firstLine="0"/>
        <w:jc w:val="left"/>
        <w:rPr>
          <w:sz w:val="20"/>
          <w:szCs w:val="20"/>
        </w:rPr>
      </w:pPr>
      <w:r w:rsidRPr="009B4C83">
        <w:rPr>
          <w:sz w:val="20"/>
          <w:szCs w:val="20"/>
        </w:rPr>
        <w:t>Log sheets are compulsory assessment criteria for FYP. Student who fails to meet the requirements of log sheets will not be allowed to submit FYP report.</w:t>
      </w:r>
    </w:p>
    <w:p w:rsidR="00FB11D9" w:rsidRPr="009B4C83" w:rsidRDefault="00FB11D9" w:rsidP="00FB11D9">
      <w:pPr>
        <w:spacing w:line="240" w:lineRule="auto"/>
        <w:jc w:val="left"/>
        <w:rPr>
          <w:sz w:val="20"/>
          <w:szCs w:val="20"/>
        </w:rPr>
      </w:pPr>
    </w:p>
    <w:p w:rsidR="00FB11D9" w:rsidRPr="009B4C83" w:rsidRDefault="00FB11D9" w:rsidP="00FB11D9">
      <w:pPr>
        <w:spacing w:line="240" w:lineRule="auto"/>
        <w:jc w:val="left"/>
        <w:rPr>
          <w:sz w:val="20"/>
          <w:szCs w:val="20"/>
        </w:rPr>
      </w:pPr>
      <w:r w:rsidRPr="009B4C83">
        <w:rPr>
          <w:sz w:val="20"/>
          <w:szCs w:val="20"/>
        </w:rPr>
        <w:t>*: week 1, 3, 5, 7, 9, 11 or 2, 4, 6, 8, 10 of the first trimester (week 1</w:t>
      </w:r>
      <w:r>
        <w:rPr>
          <w:sz w:val="20"/>
          <w:szCs w:val="20"/>
        </w:rPr>
        <w:t>1</w:t>
      </w:r>
      <w:r w:rsidRPr="009B4C83">
        <w:rPr>
          <w:sz w:val="20"/>
          <w:szCs w:val="20"/>
        </w:rPr>
        <w:t>: report submission, weeks 13&amp;14: presentation)</w:t>
      </w:r>
    </w:p>
    <w:p w:rsidR="00FB11D9" w:rsidRPr="009B4C83" w:rsidRDefault="00FB11D9" w:rsidP="00FB11D9">
      <w:pPr>
        <w:spacing w:line="240" w:lineRule="auto"/>
        <w:jc w:val="left"/>
        <w:rPr>
          <w:sz w:val="20"/>
          <w:szCs w:val="20"/>
        </w:rPr>
      </w:pPr>
      <w:r w:rsidRPr="009B4C83">
        <w:rPr>
          <w:sz w:val="20"/>
          <w:szCs w:val="20"/>
        </w:rPr>
        <w:t>**: week 1, 3, 5, 7, 9, 11 or 2, 4, 6, 8, 10 of the second trimester (week 1</w:t>
      </w:r>
      <w:r>
        <w:rPr>
          <w:sz w:val="20"/>
          <w:szCs w:val="20"/>
        </w:rPr>
        <w:t>1</w:t>
      </w:r>
      <w:r w:rsidRPr="009B4C83">
        <w:rPr>
          <w:sz w:val="20"/>
          <w:szCs w:val="20"/>
        </w:rPr>
        <w:t xml:space="preserve">: report submission,      weeks 13&amp;14: presentation)   </w:t>
      </w:r>
    </w:p>
    <w:p w:rsidR="00260D7F" w:rsidRDefault="00260D7F" w:rsidP="00260D7F">
      <w:pPr>
        <w:rPr>
          <w:szCs w:val="20"/>
        </w:rPr>
      </w:pPr>
    </w:p>
    <w:p w:rsidR="00FB11D9" w:rsidRDefault="00FB11D9" w:rsidP="00260D7F">
      <w:pPr>
        <w:rPr>
          <w:szCs w:val="20"/>
        </w:rPr>
      </w:pPr>
    </w:p>
    <w:p w:rsidR="00666B8A" w:rsidRDefault="00666B8A" w:rsidP="00260D7F">
      <w:pPr>
        <w:rPr>
          <w:szCs w:val="20"/>
        </w:rPr>
      </w:pPr>
    </w:p>
    <w:p w:rsidR="00666B8A" w:rsidRDefault="00666B8A" w:rsidP="00260D7F">
      <w:pPr>
        <w:rPr>
          <w:szCs w:val="20"/>
        </w:rPr>
      </w:pPr>
    </w:p>
    <w:p w:rsidR="00666B8A" w:rsidRDefault="00666B8A" w:rsidP="00260D7F">
      <w:pPr>
        <w:rPr>
          <w:szCs w:val="20"/>
        </w:rPr>
      </w:pPr>
    </w:p>
    <w:p w:rsidR="00FB11D9" w:rsidRDefault="00FB11D9" w:rsidP="00260D7F">
      <w:pPr>
        <w:rPr>
          <w:szCs w:val="20"/>
        </w:rPr>
      </w:pPr>
    </w:p>
    <w:p w:rsidR="00FB11D9" w:rsidRDefault="00D529FC" w:rsidP="00260D7F">
      <w:pPr>
        <w:rPr>
          <w:szCs w:val="20"/>
        </w:rPr>
      </w:pPr>
      <w:r>
        <w:rPr>
          <w:noProof/>
          <w:szCs w:val="20"/>
          <w:lang w:val="en-US"/>
        </w:rPr>
        <w:pict>
          <v:rect id="Rectangle 67" o:spid="_x0000_s1026" style="position:absolute;left:0;text-align:left;margin-left:176.6pt;margin-top:28.95pt;width:56pt;height:3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" stroked="f"/>
        </w:pict>
      </w:r>
    </w:p>
    <w:p w:rsidR="00C31525" w:rsidRPr="00933BBB" w:rsidRDefault="00D529FC" w:rsidP="00933BBB">
      <w:pPr>
        <w:spacing w:after="200" w:line="276" w:lineRule="auto"/>
        <w:jc w:val="left"/>
        <w:rPr>
          <w:b/>
          <w:bCs/>
          <w:szCs w:val="20"/>
        </w:rPr>
      </w:pPr>
      <w:r w:rsidRPr="00D529FC">
        <w:rPr>
          <w:b/>
          <w:noProof/>
          <w:lang w:val="en-US"/>
        </w:rPr>
        <w:lastRenderedPageBreak/>
        <w:pict>
          <v:shapetype id="_x0000_t32" coordsize="21600,21600" o:spt="32" o:oned="t" path="m,l21600,21600e" filled="f">
            <v:path arrowok="t" fillok="f" o:connecttype="none"/>
            <o:lock v:ext="edit" shapetype="t"/>
          </v:shapetype>
          <v:shape id="AutoShape 24" o:spid="_x0000_s1043" type="#_x0000_t32" style="position:absolute;margin-left:6.85pt;margin-top:-63.35pt;width:366.6pt;height:.0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">
            <v:stroke dashstyle="dash"/>
          </v:shape>
        </w:pict>
      </w:r>
      <w:r w:rsidRPr="00D529FC">
        <w:rPr>
          <w:b/>
          <w:noProof/>
          <w:lang w:val="en-US"/>
        </w:rPr>
        <w:pict>
          <v:shape id="AutoShape 25" o:spid="_x0000_s1042" type="#_x0000_t32" style="position:absolute;margin-left:373.45pt;margin-top:-63.35pt;width:9.25pt;height:102.65pt;flip:x y;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">
            <v:stroke dashstyle="dash"/>
          </v:shape>
        </w:pict>
      </w:r>
      <w:r w:rsidRPr="00D529FC">
        <w:rPr>
          <w:b/>
          <w:noProof/>
          <w:lang w:val="en-US"/>
        </w:rPr>
        <w:pict>
          <v:shape id="AutoShape 23" o:spid="_x0000_s1041" type="#_x0000_t32" style="position:absolute;margin-left:-4.25pt;margin-top:-63.35pt;width:11.1pt;height:102.7pt;flip:y;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">
            <v:stroke dashstyle="dash"/>
          </v:shape>
        </w:pict>
      </w:r>
      <w:r w:rsidRPr="00D529FC">
        <w:rPr>
          <w:b/>
          <w:noProof/>
          <w:lang w:val="en-US"/>
        </w:rPr>
        <w:pict>
          <v:shape id="AutoShape 54" o:spid="_x0000_s1040" type="#_x0000_t32" style="position:absolute;margin-left:-4pt;margin-top:39.3pt;width:386.7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"/>
        </w:pict>
      </w:r>
      <w:r w:rsidRPr="00D529FC">
        <w:rPr>
          <w:b/>
          <w:noProof/>
          <w:lang w:val="en-US"/>
        </w:rPr>
        <w:pict>
          <v:shape id="AutoShape 19" o:spid="_x0000_s1039" type="#_x0000_t32" style="position:absolute;margin-left:-3.95pt;margin-top:39.3pt;width:.05pt;height:352.35pt;flip:y;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">
            <v:stroke dashstyle="dash"/>
          </v:shape>
        </w:pict>
      </w:r>
      <w:r w:rsidRPr="00D529FC">
        <w:rPr>
          <w:b/>
          <w:noProof/>
          <w:lang w:val="en-US"/>
        </w:rPr>
        <w:pict>
          <v:rect id="Rectangle 41" o:spid="_x0000_s1038" style="position:absolute;margin-left:-3.95pt;margin-top:391.65pt;width:386.65pt;height:296.8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">
            <v:stroke dashstyle="dash"/>
          </v:rect>
        </w:pict>
      </w:r>
      <w:r w:rsidRPr="00D529FC">
        <w:rPr>
          <w:b/>
          <w:noProof/>
          <w:lang w:val="en-US"/>
        </w:rPr>
        <w:pict>
          <v:shape id="AutoShape 51" o:spid="_x0000_s1037" type="#_x0000_t32" style="position:absolute;margin-left:-3.95pt;margin-top:391.65pt;width:0;height:296.85pt;z-index:25165926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"/>
        </w:pict>
      </w:r>
      <w:r w:rsidRPr="00D529FC">
        <w:rPr>
          <w:b/>
          <w:noProof/>
          <w:lang w:val="en-US"/>
        </w:rPr>
        <w:pict>
          <v:shape id="AutoShape 46" o:spid="_x0000_s1036" type="#_x0000_t32" style="position:absolute;margin-left:-34.7pt;margin-top:421.45pt;width:0;height:227.9pt;z-index:2516531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">
            <v:stroke dashstyle="dash"/>
          </v:shape>
        </w:pict>
      </w:r>
      <w:r w:rsidRPr="00D529FC">
        <w:rPr>
          <w:b/>
          <w:noProof/>
          <w:lang w:val="en-US"/>
        </w:rPr>
        <w:pict>
          <v:shape id="AutoShape 45" o:spid="_x0000_s1035" type="#_x0000_t32" style="position:absolute;margin-left:-34.7pt;margin-top:391.8pt;width:30.7pt;height:29.65pt;flip:x;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">
            <v:stroke dashstyle="dash"/>
          </v:shape>
        </w:pict>
      </w:r>
      <w:r w:rsidRPr="00D529FC">
        <w:rPr>
          <w:b/>
          <w:noProof/>
          <w:lang w:val="en-US"/>
        </w:rPr>
        <w:pict>
          <v:shape id="AutoShape 47" o:spid="_x0000_s1034" type="#_x0000_t32" style="position:absolute;margin-left:-34.7pt;margin-top:649.35pt;width:30.7pt;height:39.3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">
            <v:stroke dashstyle="dash"/>
          </v:shape>
        </w:pict>
      </w:r>
      <w:r w:rsidRPr="00D529FC">
        <w:rPr>
          <w:b/>
          <w:noProof/>
          <w:lang w:val="en-US"/>
        </w:rPr>
        <w:pict>
          <v:rect id="Rectangle 68" o:spid="_x0000_s1033" style="position:absolute;margin-left:191.65pt;margin-top:705.85pt;width:34.8pt;height:29.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" stroked="f"/>
        </w:pict>
      </w:r>
      <w:r w:rsidRPr="00D529FC">
        <w:rPr>
          <w:b/>
          <w:noProof/>
          <w:lang w:val="en-US"/>
        </w:rPr>
        <w:pict>
          <v:shape id="AutoShape 53" o:spid="_x0000_s1032" type="#_x0000_t32" style="position:absolute;margin-left:25.75pt;margin-top:391.65pt;width:356.9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"/>
        </w:pict>
      </w:r>
      <w:r w:rsidRPr="00D529FC">
        <w:rPr>
          <w:b/>
          <w:noProof/>
          <w:lang w:val="en-US"/>
        </w:rPr>
        <w:pict>
          <v:shape id="AutoShape 52" o:spid="_x0000_s1031" type="#_x0000_t32" style="position:absolute;margin-left:382.7pt;margin-top:391.65pt;width:0;height:296.85pt;z-index:25166028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"/>
        </w:pict>
      </w:r>
      <w:r w:rsidRPr="00D529FC">
        <w:rPr>
          <w:b/>
          <w:noProof/>
          <w:lang w:val="en-US"/>
        </w:rPr>
        <w:pict>
          <v:shape id="AutoShape 50" o:spid="_x0000_s1030" type="#_x0000_t32" style="position:absolute;margin-left:382.7pt;margin-top:649.2pt;width:34.8pt;height:39.3pt;flip:x;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">
            <v:stroke dashstyle="dash"/>
          </v:shape>
        </w:pict>
      </w:r>
      <w:r w:rsidRPr="00D529FC">
        <w:rPr>
          <w:b/>
          <w:noProof/>
          <w:lang w:val="en-US"/>
        </w:rPr>
        <w:pict>
          <v:shape id="AutoShape 49" o:spid="_x0000_s1029" type="#_x0000_t32" style="position:absolute;margin-left:382.7pt;margin-top:391.65pt;width:34.8pt;height:29.6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">
            <v:stroke dashstyle="dash"/>
          </v:shape>
        </w:pict>
      </w:r>
      <w:r w:rsidRPr="00D529FC">
        <w:rPr>
          <w:b/>
          <w:noProof/>
          <w:lang w:val="en-US"/>
        </w:rPr>
        <w:pict>
          <v:shape id="AutoShape 48" o:spid="_x0000_s1028" type="#_x0000_t32" style="position:absolute;margin-left:417.5pt;margin-top:421.3pt;width:0;height:227.9pt;z-index:2516551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">
            <v:stroke dashstyle="dash"/>
          </v:shape>
        </w:pict>
      </w:r>
      <w:r w:rsidRPr="00D529FC">
        <w:rPr>
          <w:b/>
          <w:noProof/>
          <w:lang w:val="en-US"/>
        </w:rPr>
        <w:pict>
          <v:shape id="AutoShape 20" o:spid="_x0000_s1027" type="#_x0000_t32" style="position:absolute;margin-left:382.7pt;margin-top:39.3pt;width:.05pt;height:352.35pt;flip:y;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">
            <v:stroke dashstyle="dash"/>
          </v:shape>
        </w:pict>
      </w:r>
    </w:p>
    <w:sectPr w:rsidR="00C31525" w:rsidRPr="00933BBB" w:rsidSect="00894ABA">
      <w:pgSz w:w="11909" w:h="16834" w:code="9"/>
      <w:pgMar w:top="1411" w:right="1411" w:bottom="1411" w:left="227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415" w:rsidRDefault="00D95415" w:rsidP="00114F61">
      <w:pPr>
        <w:spacing w:line="240" w:lineRule="auto"/>
      </w:pPr>
      <w:r>
        <w:separator/>
      </w:r>
    </w:p>
  </w:endnote>
  <w:endnote w:type="continuationSeparator" w:id="1">
    <w:p w:rsidR="00D95415" w:rsidRDefault="00D95415" w:rsidP="00114F6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886" w:rsidRDefault="00905886">
    <w:pPr>
      <w:pStyle w:val="Footer"/>
      <w:jc w:val="center"/>
    </w:pPr>
    <w:fldSimple w:instr=" PAGE   \* MERGEFORMAT ">
      <w:r w:rsidR="00BC4C16">
        <w:rPr>
          <w:noProof/>
        </w:rPr>
        <w:t>2</w:t>
      </w:r>
    </w:fldSimple>
  </w:p>
  <w:p w:rsidR="00905886" w:rsidRDefault="009058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415" w:rsidRDefault="00D95415" w:rsidP="00114F61">
      <w:pPr>
        <w:spacing w:line="240" w:lineRule="auto"/>
      </w:pPr>
      <w:r>
        <w:separator/>
      </w:r>
    </w:p>
  </w:footnote>
  <w:footnote w:type="continuationSeparator" w:id="1">
    <w:p w:rsidR="00D95415" w:rsidRDefault="00D95415" w:rsidP="00114F6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3101EFC"/>
    <w:multiLevelType w:val="multilevel"/>
    <w:tmpl w:val="F522AAFE"/>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
    <w:nsid w:val="250E473D"/>
    <w:multiLevelType w:val="hybridMultilevel"/>
    <w:tmpl w:val="6F347AD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5282E1D"/>
    <w:multiLevelType w:val="multilevel"/>
    <w:tmpl w:val="25282E1D"/>
    <w:lvl w:ilvl="0">
      <w:start w:val="1"/>
      <w:numFmt w:val="low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
    <w:nsid w:val="45692005"/>
    <w:multiLevelType w:val="hybridMultilevel"/>
    <w:tmpl w:val="B4AA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BE2FB9"/>
    <w:multiLevelType w:val="hybridMultilevel"/>
    <w:tmpl w:val="A48AD092"/>
    <w:lvl w:ilvl="0" w:tplc="916A22C0">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4F1B0D"/>
    <w:multiLevelType w:val="hybridMultilevel"/>
    <w:tmpl w:val="82709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597C45"/>
    <w:multiLevelType w:val="multilevel"/>
    <w:tmpl w:val="577EF69A"/>
    <w:lvl w:ilvl="0">
      <w:numFmt w:val="bullet"/>
      <w:lvlText w:val="-"/>
      <w:lvlJc w:val="left"/>
      <w:pPr>
        <w:ind w:left="720" w:hanging="360"/>
      </w:pPr>
      <w:rPr>
        <w:rFonts w:ascii="Times New Roman" w:eastAsia="宋体" w:hAnsi="Times New Roman" w:cs="Times New Roman" w:hint="default"/>
      </w:rPr>
    </w:lvl>
    <w:lvl w:ilvl="1">
      <w:start w:val="1"/>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6"/>
  </w:num>
  <w:num w:numId="6">
    <w:abstractNumId w:val="1"/>
  </w:num>
  <w:num w:numId="7">
    <w:abstractNumId w:val="1"/>
  </w:num>
  <w:num w:numId="8">
    <w:abstractNumId w:val="1"/>
  </w:num>
  <w:num w:numId="9">
    <w:abstractNumId w:val="1"/>
  </w:num>
  <w:num w:numId="10">
    <w:abstractNumId w:val="1"/>
  </w:num>
  <w:num w:numId="11">
    <w:abstractNumId w:val="2"/>
  </w:num>
  <w:num w:numId="12">
    <w:abstractNumId w:val="3"/>
  </w:num>
  <w:num w:numId="13">
    <w:abstractNumId w:val="7"/>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ttachedTemplate r:id="rId1"/>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734D0"/>
    <w:rsid w:val="000034FE"/>
    <w:rsid w:val="00005B49"/>
    <w:rsid w:val="0000607A"/>
    <w:rsid w:val="00006C57"/>
    <w:rsid w:val="000151A9"/>
    <w:rsid w:val="00016916"/>
    <w:rsid w:val="00021B04"/>
    <w:rsid w:val="0002565D"/>
    <w:rsid w:val="00026541"/>
    <w:rsid w:val="00027A52"/>
    <w:rsid w:val="00032D96"/>
    <w:rsid w:val="000360F4"/>
    <w:rsid w:val="000369D2"/>
    <w:rsid w:val="00040673"/>
    <w:rsid w:val="00050606"/>
    <w:rsid w:val="00050C4B"/>
    <w:rsid w:val="0005557A"/>
    <w:rsid w:val="00060417"/>
    <w:rsid w:val="0006107E"/>
    <w:rsid w:val="00064874"/>
    <w:rsid w:val="00065B43"/>
    <w:rsid w:val="000672FB"/>
    <w:rsid w:val="000706C7"/>
    <w:rsid w:val="00070BBE"/>
    <w:rsid w:val="00073E7A"/>
    <w:rsid w:val="000750D2"/>
    <w:rsid w:val="00076D2D"/>
    <w:rsid w:val="000805F5"/>
    <w:rsid w:val="00084851"/>
    <w:rsid w:val="00087625"/>
    <w:rsid w:val="00090058"/>
    <w:rsid w:val="00091BC2"/>
    <w:rsid w:val="000A4E45"/>
    <w:rsid w:val="000B19CA"/>
    <w:rsid w:val="000B687A"/>
    <w:rsid w:val="000B73F3"/>
    <w:rsid w:val="000B7F2F"/>
    <w:rsid w:val="000C10B0"/>
    <w:rsid w:val="000D13B4"/>
    <w:rsid w:val="000E0232"/>
    <w:rsid w:val="000E12E6"/>
    <w:rsid w:val="000E21FA"/>
    <w:rsid w:val="000E4187"/>
    <w:rsid w:val="00104CF8"/>
    <w:rsid w:val="00104D8D"/>
    <w:rsid w:val="00106FE8"/>
    <w:rsid w:val="00114F61"/>
    <w:rsid w:val="0012051F"/>
    <w:rsid w:val="00120C34"/>
    <w:rsid w:val="001320B2"/>
    <w:rsid w:val="001323C6"/>
    <w:rsid w:val="00133912"/>
    <w:rsid w:val="00133D22"/>
    <w:rsid w:val="001341C2"/>
    <w:rsid w:val="00134460"/>
    <w:rsid w:val="001405D3"/>
    <w:rsid w:val="001532FC"/>
    <w:rsid w:val="001539A9"/>
    <w:rsid w:val="00154D40"/>
    <w:rsid w:val="00160592"/>
    <w:rsid w:val="001641CA"/>
    <w:rsid w:val="00173960"/>
    <w:rsid w:val="001744C9"/>
    <w:rsid w:val="00175FD5"/>
    <w:rsid w:val="00176209"/>
    <w:rsid w:val="00176998"/>
    <w:rsid w:val="00187399"/>
    <w:rsid w:val="00193634"/>
    <w:rsid w:val="0019452F"/>
    <w:rsid w:val="001A54F1"/>
    <w:rsid w:val="001B1DF8"/>
    <w:rsid w:val="001B456A"/>
    <w:rsid w:val="001C4D2A"/>
    <w:rsid w:val="001E67C1"/>
    <w:rsid w:val="001F0265"/>
    <w:rsid w:val="002017BF"/>
    <w:rsid w:val="0020343D"/>
    <w:rsid w:val="00206075"/>
    <w:rsid w:val="0022265E"/>
    <w:rsid w:val="002266A7"/>
    <w:rsid w:val="00232CB5"/>
    <w:rsid w:val="002423D3"/>
    <w:rsid w:val="00244FC4"/>
    <w:rsid w:val="00250D10"/>
    <w:rsid w:val="0025754C"/>
    <w:rsid w:val="00260D7F"/>
    <w:rsid w:val="00263B3A"/>
    <w:rsid w:val="00264D6D"/>
    <w:rsid w:val="002667A1"/>
    <w:rsid w:val="002706C5"/>
    <w:rsid w:val="00275487"/>
    <w:rsid w:val="002913EB"/>
    <w:rsid w:val="00291EA0"/>
    <w:rsid w:val="002937E4"/>
    <w:rsid w:val="002949FA"/>
    <w:rsid w:val="00297BE4"/>
    <w:rsid w:val="002A081E"/>
    <w:rsid w:val="002A0FB3"/>
    <w:rsid w:val="002A16D4"/>
    <w:rsid w:val="002A64C6"/>
    <w:rsid w:val="002D021D"/>
    <w:rsid w:val="002D220A"/>
    <w:rsid w:val="002D6782"/>
    <w:rsid w:val="002D7163"/>
    <w:rsid w:val="002D7C81"/>
    <w:rsid w:val="002E1484"/>
    <w:rsid w:val="002E3730"/>
    <w:rsid w:val="002E58F0"/>
    <w:rsid w:val="002F0CA5"/>
    <w:rsid w:val="002F28D8"/>
    <w:rsid w:val="002F5749"/>
    <w:rsid w:val="00311375"/>
    <w:rsid w:val="00323FE8"/>
    <w:rsid w:val="0032664A"/>
    <w:rsid w:val="00326FA8"/>
    <w:rsid w:val="0033000D"/>
    <w:rsid w:val="00331183"/>
    <w:rsid w:val="00335367"/>
    <w:rsid w:val="00335E8E"/>
    <w:rsid w:val="003364A8"/>
    <w:rsid w:val="003374E9"/>
    <w:rsid w:val="00343D74"/>
    <w:rsid w:val="00345796"/>
    <w:rsid w:val="003471D6"/>
    <w:rsid w:val="00347201"/>
    <w:rsid w:val="0035152C"/>
    <w:rsid w:val="003533B4"/>
    <w:rsid w:val="00354492"/>
    <w:rsid w:val="00356089"/>
    <w:rsid w:val="00356C00"/>
    <w:rsid w:val="00365EF6"/>
    <w:rsid w:val="00385E4A"/>
    <w:rsid w:val="00386688"/>
    <w:rsid w:val="003866E3"/>
    <w:rsid w:val="00391C3F"/>
    <w:rsid w:val="00394CD4"/>
    <w:rsid w:val="003976B1"/>
    <w:rsid w:val="003A067E"/>
    <w:rsid w:val="003A12EB"/>
    <w:rsid w:val="003A4359"/>
    <w:rsid w:val="003A5BA1"/>
    <w:rsid w:val="003A6BE6"/>
    <w:rsid w:val="003B18C2"/>
    <w:rsid w:val="003B39EF"/>
    <w:rsid w:val="003C4266"/>
    <w:rsid w:val="003C5597"/>
    <w:rsid w:val="003C5696"/>
    <w:rsid w:val="003C5A0B"/>
    <w:rsid w:val="003C62D6"/>
    <w:rsid w:val="003D07B0"/>
    <w:rsid w:val="003D2020"/>
    <w:rsid w:val="003D57E0"/>
    <w:rsid w:val="003E29A7"/>
    <w:rsid w:val="003E6EEC"/>
    <w:rsid w:val="003F4962"/>
    <w:rsid w:val="003F7D78"/>
    <w:rsid w:val="0040793D"/>
    <w:rsid w:val="00410C31"/>
    <w:rsid w:val="00414018"/>
    <w:rsid w:val="004240C9"/>
    <w:rsid w:val="004307D8"/>
    <w:rsid w:val="0043471A"/>
    <w:rsid w:val="00442192"/>
    <w:rsid w:val="00457AF1"/>
    <w:rsid w:val="00463B39"/>
    <w:rsid w:val="00463F25"/>
    <w:rsid w:val="00467A1B"/>
    <w:rsid w:val="00472521"/>
    <w:rsid w:val="00475DDE"/>
    <w:rsid w:val="00485616"/>
    <w:rsid w:val="00487669"/>
    <w:rsid w:val="00490B09"/>
    <w:rsid w:val="004912A1"/>
    <w:rsid w:val="004949C2"/>
    <w:rsid w:val="004B1A46"/>
    <w:rsid w:val="004B21F3"/>
    <w:rsid w:val="004B513C"/>
    <w:rsid w:val="004C2716"/>
    <w:rsid w:val="004C480C"/>
    <w:rsid w:val="004C6871"/>
    <w:rsid w:val="004D514E"/>
    <w:rsid w:val="004D5B61"/>
    <w:rsid w:val="004E37D7"/>
    <w:rsid w:val="00501F99"/>
    <w:rsid w:val="00502B44"/>
    <w:rsid w:val="00514FD8"/>
    <w:rsid w:val="005154A4"/>
    <w:rsid w:val="00520335"/>
    <w:rsid w:val="00522A03"/>
    <w:rsid w:val="00523FB1"/>
    <w:rsid w:val="005267D8"/>
    <w:rsid w:val="00540101"/>
    <w:rsid w:val="00547BEA"/>
    <w:rsid w:val="00556032"/>
    <w:rsid w:val="005669AC"/>
    <w:rsid w:val="005727E1"/>
    <w:rsid w:val="00577CA5"/>
    <w:rsid w:val="0058582C"/>
    <w:rsid w:val="00590B7A"/>
    <w:rsid w:val="00592EAD"/>
    <w:rsid w:val="005A176B"/>
    <w:rsid w:val="005A2035"/>
    <w:rsid w:val="005A73EA"/>
    <w:rsid w:val="005B4976"/>
    <w:rsid w:val="005B5156"/>
    <w:rsid w:val="005B6D48"/>
    <w:rsid w:val="005C3A6A"/>
    <w:rsid w:val="005C3C60"/>
    <w:rsid w:val="005C498C"/>
    <w:rsid w:val="005C49C7"/>
    <w:rsid w:val="005D03B5"/>
    <w:rsid w:val="005D37DF"/>
    <w:rsid w:val="005D5878"/>
    <w:rsid w:val="005F2724"/>
    <w:rsid w:val="005F2DC9"/>
    <w:rsid w:val="005F5A41"/>
    <w:rsid w:val="0060207B"/>
    <w:rsid w:val="006060C0"/>
    <w:rsid w:val="00606779"/>
    <w:rsid w:val="00610466"/>
    <w:rsid w:val="00612956"/>
    <w:rsid w:val="006142AA"/>
    <w:rsid w:val="00621C26"/>
    <w:rsid w:val="00622392"/>
    <w:rsid w:val="00624B8A"/>
    <w:rsid w:val="00625BB6"/>
    <w:rsid w:val="00627B4A"/>
    <w:rsid w:val="0063020D"/>
    <w:rsid w:val="0063121D"/>
    <w:rsid w:val="00631AE7"/>
    <w:rsid w:val="0064682E"/>
    <w:rsid w:val="00647A44"/>
    <w:rsid w:val="00653346"/>
    <w:rsid w:val="006542EE"/>
    <w:rsid w:val="00654A8F"/>
    <w:rsid w:val="00656BE9"/>
    <w:rsid w:val="006609CD"/>
    <w:rsid w:val="00663269"/>
    <w:rsid w:val="006640AC"/>
    <w:rsid w:val="00665F39"/>
    <w:rsid w:val="00666B8A"/>
    <w:rsid w:val="00680082"/>
    <w:rsid w:val="00690ED8"/>
    <w:rsid w:val="00691513"/>
    <w:rsid w:val="006A0926"/>
    <w:rsid w:val="006B51C8"/>
    <w:rsid w:val="006B6519"/>
    <w:rsid w:val="006B7674"/>
    <w:rsid w:val="006D665A"/>
    <w:rsid w:val="006E1244"/>
    <w:rsid w:val="006E2FB7"/>
    <w:rsid w:val="006E3055"/>
    <w:rsid w:val="006E64BB"/>
    <w:rsid w:val="006E6884"/>
    <w:rsid w:val="006F2D5B"/>
    <w:rsid w:val="006F538F"/>
    <w:rsid w:val="00701CCD"/>
    <w:rsid w:val="00702190"/>
    <w:rsid w:val="00703322"/>
    <w:rsid w:val="00706197"/>
    <w:rsid w:val="00713731"/>
    <w:rsid w:val="007214AD"/>
    <w:rsid w:val="00727EC4"/>
    <w:rsid w:val="00732404"/>
    <w:rsid w:val="0073640B"/>
    <w:rsid w:val="0073781D"/>
    <w:rsid w:val="007404DE"/>
    <w:rsid w:val="00741B01"/>
    <w:rsid w:val="00741E8E"/>
    <w:rsid w:val="0074334C"/>
    <w:rsid w:val="007450F7"/>
    <w:rsid w:val="00747D53"/>
    <w:rsid w:val="00755054"/>
    <w:rsid w:val="007562DA"/>
    <w:rsid w:val="0076164A"/>
    <w:rsid w:val="0076670A"/>
    <w:rsid w:val="00766CFB"/>
    <w:rsid w:val="00770146"/>
    <w:rsid w:val="00771ED9"/>
    <w:rsid w:val="00773EBD"/>
    <w:rsid w:val="007755AC"/>
    <w:rsid w:val="00785791"/>
    <w:rsid w:val="0079084A"/>
    <w:rsid w:val="00792498"/>
    <w:rsid w:val="007957A6"/>
    <w:rsid w:val="00796993"/>
    <w:rsid w:val="0079724E"/>
    <w:rsid w:val="007A1E4F"/>
    <w:rsid w:val="007A2446"/>
    <w:rsid w:val="007A3B8E"/>
    <w:rsid w:val="007A4A06"/>
    <w:rsid w:val="007A6602"/>
    <w:rsid w:val="007B2560"/>
    <w:rsid w:val="007B38ED"/>
    <w:rsid w:val="007B3BB4"/>
    <w:rsid w:val="007B3C05"/>
    <w:rsid w:val="007B6A0D"/>
    <w:rsid w:val="007C275E"/>
    <w:rsid w:val="007C56D3"/>
    <w:rsid w:val="007C60A1"/>
    <w:rsid w:val="007C722F"/>
    <w:rsid w:val="007D4F24"/>
    <w:rsid w:val="007D5CC6"/>
    <w:rsid w:val="007D6846"/>
    <w:rsid w:val="007E3D6B"/>
    <w:rsid w:val="007F124C"/>
    <w:rsid w:val="007F169B"/>
    <w:rsid w:val="007F33FE"/>
    <w:rsid w:val="007F5391"/>
    <w:rsid w:val="00802876"/>
    <w:rsid w:val="00803250"/>
    <w:rsid w:val="00807A3C"/>
    <w:rsid w:val="00810267"/>
    <w:rsid w:val="0081756D"/>
    <w:rsid w:val="00820F3D"/>
    <w:rsid w:val="00821C1A"/>
    <w:rsid w:val="00822320"/>
    <w:rsid w:val="00833E49"/>
    <w:rsid w:val="008373B3"/>
    <w:rsid w:val="00840E86"/>
    <w:rsid w:val="00841EBF"/>
    <w:rsid w:val="00842326"/>
    <w:rsid w:val="00844DD7"/>
    <w:rsid w:val="00850B7F"/>
    <w:rsid w:val="008519FF"/>
    <w:rsid w:val="008652CA"/>
    <w:rsid w:val="00865308"/>
    <w:rsid w:val="00873CBE"/>
    <w:rsid w:val="00874A1E"/>
    <w:rsid w:val="00877177"/>
    <w:rsid w:val="00880117"/>
    <w:rsid w:val="00882C49"/>
    <w:rsid w:val="00884191"/>
    <w:rsid w:val="008841E7"/>
    <w:rsid w:val="0088570E"/>
    <w:rsid w:val="00886EF1"/>
    <w:rsid w:val="00890172"/>
    <w:rsid w:val="008910D7"/>
    <w:rsid w:val="00894520"/>
    <w:rsid w:val="00894ABA"/>
    <w:rsid w:val="008A51D2"/>
    <w:rsid w:val="008A52DE"/>
    <w:rsid w:val="008A565C"/>
    <w:rsid w:val="008B5DE1"/>
    <w:rsid w:val="008C0543"/>
    <w:rsid w:val="008C07FC"/>
    <w:rsid w:val="008D1105"/>
    <w:rsid w:val="008D7CDA"/>
    <w:rsid w:val="008E23B0"/>
    <w:rsid w:val="008E691C"/>
    <w:rsid w:val="008E7C01"/>
    <w:rsid w:val="008F1AF4"/>
    <w:rsid w:val="008F676C"/>
    <w:rsid w:val="008F6E41"/>
    <w:rsid w:val="00900974"/>
    <w:rsid w:val="009024D7"/>
    <w:rsid w:val="009027A7"/>
    <w:rsid w:val="00905886"/>
    <w:rsid w:val="00906912"/>
    <w:rsid w:val="00907A30"/>
    <w:rsid w:val="00917548"/>
    <w:rsid w:val="00920411"/>
    <w:rsid w:val="0092216F"/>
    <w:rsid w:val="0092464C"/>
    <w:rsid w:val="00933BBB"/>
    <w:rsid w:val="009416F4"/>
    <w:rsid w:val="009500B3"/>
    <w:rsid w:val="00950F6E"/>
    <w:rsid w:val="009572B2"/>
    <w:rsid w:val="00962752"/>
    <w:rsid w:val="009675A4"/>
    <w:rsid w:val="0096769E"/>
    <w:rsid w:val="009676FA"/>
    <w:rsid w:val="00970F4B"/>
    <w:rsid w:val="00973720"/>
    <w:rsid w:val="00985142"/>
    <w:rsid w:val="009855A8"/>
    <w:rsid w:val="0099399F"/>
    <w:rsid w:val="00994024"/>
    <w:rsid w:val="009A5002"/>
    <w:rsid w:val="009A6306"/>
    <w:rsid w:val="009B3A82"/>
    <w:rsid w:val="009B3DF2"/>
    <w:rsid w:val="009C4FDC"/>
    <w:rsid w:val="009C7B9A"/>
    <w:rsid w:val="009C7F28"/>
    <w:rsid w:val="009D1363"/>
    <w:rsid w:val="009D1C46"/>
    <w:rsid w:val="009D5C04"/>
    <w:rsid w:val="009E2015"/>
    <w:rsid w:val="009E6A70"/>
    <w:rsid w:val="009F0997"/>
    <w:rsid w:val="009F0C78"/>
    <w:rsid w:val="009F18E3"/>
    <w:rsid w:val="009F3251"/>
    <w:rsid w:val="009F37B5"/>
    <w:rsid w:val="009F5319"/>
    <w:rsid w:val="009F78F8"/>
    <w:rsid w:val="00A13127"/>
    <w:rsid w:val="00A140E4"/>
    <w:rsid w:val="00A142AB"/>
    <w:rsid w:val="00A153D9"/>
    <w:rsid w:val="00A2148E"/>
    <w:rsid w:val="00A304D4"/>
    <w:rsid w:val="00A32B06"/>
    <w:rsid w:val="00A32E19"/>
    <w:rsid w:val="00A408B1"/>
    <w:rsid w:val="00A41C76"/>
    <w:rsid w:val="00A4521C"/>
    <w:rsid w:val="00A458E2"/>
    <w:rsid w:val="00A478C5"/>
    <w:rsid w:val="00A544ED"/>
    <w:rsid w:val="00A5607C"/>
    <w:rsid w:val="00A6332F"/>
    <w:rsid w:val="00A63C68"/>
    <w:rsid w:val="00A65864"/>
    <w:rsid w:val="00A6707D"/>
    <w:rsid w:val="00A707B7"/>
    <w:rsid w:val="00A71427"/>
    <w:rsid w:val="00A7346A"/>
    <w:rsid w:val="00A77CAF"/>
    <w:rsid w:val="00A80FBF"/>
    <w:rsid w:val="00A849E3"/>
    <w:rsid w:val="00A8795D"/>
    <w:rsid w:val="00A93E36"/>
    <w:rsid w:val="00A95710"/>
    <w:rsid w:val="00A95C99"/>
    <w:rsid w:val="00AA0571"/>
    <w:rsid w:val="00AA5467"/>
    <w:rsid w:val="00AA5FFF"/>
    <w:rsid w:val="00AA6763"/>
    <w:rsid w:val="00AA7E77"/>
    <w:rsid w:val="00AB4EB0"/>
    <w:rsid w:val="00AB5AC2"/>
    <w:rsid w:val="00AC1687"/>
    <w:rsid w:val="00AC2413"/>
    <w:rsid w:val="00AC4F5E"/>
    <w:rsid w:val="00AC5FB3"/>
    <w:rsid w:val="00AD2788"/>
    <w:rsid w:val="00AD7BA3"/>
    <w:rsid w:val="00AE4A04"/>
    <w:rsid w:val="00AF4404"/>
    <w:rsid w:val="00AF46C2"/>
    <w:rsid w:val="00AF69B8"/>
    <w:rsid w:val="00B0121B"/>
    <w:rsid w:val="00B101F3"/>
    <w:rsid w:val="00B12B59"/>
    <w:rsid w:val="00B13E79"/>
    <w:rsid w:val="00B1403A"/>
    <w:rsid w:val="00B15822"/>
    <w:rsid w:val="00B17EBF"/>
    <w:rsid w:val="00B211BE"/>
    <w:rsid w:val="00B22EB5"/>
    <w:rsid w:val="00B2640A"/>
    <w:rsid w:val="00B429DE"/>
    <w:rsid w:val="00B449F8"/>
    <w:rsid w:val="00B51C24"/>
    <w:rsid w:val="00B520FD"/>
    <w:rsid w:val="00B540DE"/>
    <w:rsid w:val="00B572C6"/>
    <w:rsid w:val="00B62B4E"/>
    <w:rsid w:val="00B7134E"/>
    <w:rsid w:val="00B71D36"/>
    <w:rsid w:val="00B734D0"/>
    <w:rsid w:val="00B763A4"/>
    <w:rsid w:val="00B8077D"/>
    <w:rsid w:val="00B81B24"/>
    <w:rsid w:val="00B85109"/>
    <w:rsid w:val="00B91CB5"/>
    <w:rsid w:val="00B92AB8"/>
    <w:rsid w:val="00B9394C"/>
    <w:rsid w:val="00B955B0"/>
    <w:rsid w:val="00B972BE"/>
    <w:rsid w:val="00BA02E3"/>
    <w:rsid w:val="00BA0A77"/>
    <w:rsid w:val="00BA1A72"/>
    <w:rsid w:val="00BB0430"/>
    <w:rsid w:val="00BB1FBF"/>
    <w:rsid w:val="00BC286A"/>
    <w:rsid w:val="00BC3757"/>
    <w:rsid w:val="00BC45C6"/>
    <w:rsid w:val="00BC4C16"/>
    <w:rsid w:val="00BD12E3"/>
    <w:rsid w:val="00BD130E"/>
    <w:rsid w:val="00BD5204"/>
    <w:rsid w:val="00BE150F"/>
    <w:rsid w:val="00BE189E"/>
    <w:rsid w:val="00BE1B69"/>
    <w:rsid w:val="00BE6B71"/>
    <w:rsid w:val="00BF10E5"/>
    <w:rsid w:val="00BF5051"/>
    <w:rsid w:val="00BF7C2B"/>
    <w:rsid w:val="00C0035D"/>
    <w:rsid w:val="00C0303B"/>
    <w:rsid w:val="00C11541"/>
    <w:rsid w:val="00C17AB8"/>
    <w:rsid w:val="00C20D4A"/>
    <w:rsid w:val="00C222BF"/>
    <w:rsid w:val="00C24048"/>
    <w:rsid w:val="00C24286"/>
    <w:rsid w:val="00C31525"/>
    <w:rsid w:val="00C339EE"/>
    <w:rsid w:val="00C37816"/>
    <w:rsid w:val="00C44F30"/>
    <w:rsid w:val="00C61D15"/>
    <w:rsid w:val="00C61FF8"/>
    <w:rsid w:val="00C63614"/>
    <w:rsid w:val="00C76C7B"/>
    <w:rsid w:val="00C80411"/>
    <w:rsid w:val="00CA599E"/>
    <w:rsid w:val="00CD07BC"/>
    <w:rsid w:val="00CD40CD"/>
    <w:rsid w:val="00CE2A5C"/>
    <w:rsid w:val="00CE3CE5"/>
    <w:rsid w:val="00CF2682"/>
    <w:rsid w:val="00CF4499"/>
    <w:rsid w:val="00CF588A"/>
    <w:rsid w:val="00CF77B5"/>
    <w:rsid w:val="00D07767"/>
    <w:rsid w:val="00D105FB"/>
    <w:rsid w:val="00D17AA6"/>
    <w:rsid w:val="00D231FA"/>
    <w:rsid w:val="00D2743C"/>
    <w:rsid w:val="00D3024A"/>
    <w:rsid w:val="00D34846"/>
    <w:rsid w:val="00D37273"/>
    <w:rsid w:val="00D442F3"/>
    <w:rsid w:val="00D51654"/>
    <w:rsid w:val="00D529FC"/>
    <w:rsid w:val="00D56CDA"/>
    <w:rsid w:val="00D60607"/>
    <w:rsid w:val="00D6448B"/>
    <w:rsid w:val="00D7365E"/>
    <w:rsid w:val="00D742E1"/>
    <w:rsid w:val="00D74718"/>
    <w:rsid w:val="00D76661"/>
    <w:rsid w:val="00D76DF0"/>
    <w:rsid w:val="00D86EAE"/>
    <w:rsid w:val="00D87A42"/>
    <w:rsid w:val="00D90021"/>
    <w:rsid w:val="00D922E6"/>
    <w:rsid w:val="00D95415"/>
    <w:rsid w:val="00D954AC"/>
    <w:rsid w:val="00D97D1E"/>
    <w:rsid w:val="00DA4F6F"/>
    <w:rsid w:val="00DA5DFF"/>
    <w:rsid w:val="00DB2283"/>
    <w:rsid w:val="00DB22AB"/>
    <w:rsid w:val="00DB529B"/>
    <w:rsid w:val="00DC208C"/>
    <w:rsid w:val="00DC3456"/>
    <w:rsid w:val="00DC46C5"/>
    <w:rsid w:val="00DC7091"/>
    <w:rsid w:val="00DC7FE4"/>
    <w:rsid w:val="00DD1196"/>
    <w:rsid w:val="00DD6455"/>
    <w:rsid w:val="00DF1436"/>
    <w:rsid w:val="00DF2761"/>
    <w:rsid w:val="00DF359A"/>
    <w:rsid w:val="00DF4EC6"/>
    <w:rsid w:val="00E033C7"/>
    <w:rsid w:val="00E03C0C"/>
    <w:rsid w:val="00E04B08"/>
    <w:rsid w:val="00E05E70"/>
    <w:rsid w:val="00E13504"/>
    <w:rsid w:val="00E14114"/>
    <w:rsid w:val="00E16644"/>
    <w:rsid w:val="00E17829"/>
    <w:rsid w:val="00E23831"/>
    <w:rsid w:val="00E24EAB"/>
    <w:rsid w:val="00E25B91"/>
    <w:rsid w:val="00E407F9"/>
    <w:rsid w:val="00E52196"/>
    <w:rsid w:val="00E53E8E"/>
    <w:rsid w:val="00E56A55"/>
    <w:rsid w:val="00E60338"/>
    <w:rsid w:val="00E63E1A"/>
    <w:rsid w:val="00E77229"/>
    <w:rsid w:val="00E808A7"/>
    <w:rsid w:val="00E950B4"/>
    <w:rsid w:val="00EA0994"/>
    <w:rsid w:val="00EA34FD"/>
    <w:rsid w:val="00EA6B51"/>
    <w:rsid w:val="00EB1325"/>
    <w:rsid w:val="00EB1E76"/>
    <w:rsid w:val="00EB3D88"/>
    <w:rsid w:val="00EB3FF4"/>
    <w:rsid w:val="00EC01A6"/>
    <w:rsid w:val="00EC3DAC"/>
    <w:rsid w:val="00ED05F3"/>
    <w:rsid w:val="00EE0A31"/>
    <w:rsid w:val="00EE305C"/>
    <w:rsid w:val="00EF3BE7"/>
    <w:rsid w:val="00F074B8"/>
    <w:rsid w:val="00F07FE5"/>
    <w:rsid w:val="00F224D8"/>
    <w:rsid w:val="00F24CB3"/>
    <w:rsid w:val="00F26374"/>
    <w:rsid w:val="00F269A6"/>
    <w:rsid w:val="00F423F0"/>
    <w:rsid w:val="00F44D14"/>
    <w:rsid w:val="00F4672A"/>
    <w:rsid w:val="00F608CA"/>
    <w:rsid w:val="00F64C40"/>
    <w:rsid w:val="00F7437F"/>
    <w:rsid w:val="00F7450E"/>
    <w:rsid w:val="00F81F21"/>
    <w:rsid w:val="00F911F4"/>
    <w:rsid w:val="00F95DAA"/>
    <w:rsid w:val="00FA28FB"/>
    <w:rsid w:val="00FA7104"/>
    <w:rsid w:val="00FB11D9"/>
    <w:rsid w:val="00FB3667"/>
    <w:rsid w:val="00FB673F"/>
    <w:rsid w:val="00FC0274"/>
    <w:rsid w:val="00FC48E0"/>
    <w:rsid w:val="00FC5EA2"/>
    <w:rsid w:val="00FC60C2"/>
    <w:rsid w:val="00FD0851"/>
    <w:rsid w:val="00FD13B0"/>
    <w:rsid w:val="00FD3C46"/>
    <w:rsid w:val="00FD4125"/>
    <w:rsid w:val="00FE120C"/>
    <w:rsid w:val="00FF0AB0"/>
    <w:rsid w:val="00FF4A8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6"/>
    <o:shapelayout v:ext="edit">
      <o:idmap v:ext="edit" data="1"/>
      <o:rules v:ext="edit">
        <o:r id="V:Rule16" type="connector" idref="#AutoShape 53"/>
        <o:r id="V:Rule17" type="connector" idref="#AutoShape 50"/>
        <o:r id="V:Rule18" type="connector" idref="#AutoShape 25"/>
        <o:r id="V:Rule19" type="connector" idref="#AutoShape 46"/>
        <o:r id="V:Rule20" type="connector" idref="#AutoShape 24"/>
        <o:r id="V:Rule21" type="connector" idref="#AutoShape 54"/>
        <o:r id="V:Rule22" type="connector" idref="#AutoShape 45"/>
        <o:r id="V:Rule23" type="connector" idref="#AutoShape 47"/>
        <o:r id="V:Rule24" type="connector" idref="#AutoShape 51"/>
        <o:r id="V:Rule25" type="connector" idref="#AutoShape 48"/>
        <o:r id="V:Rule26" type="connector" idref="#AutoShape 49"/>
        <o:r id="V:Rule27" type="connector" idref="#AutoShape 52"/>
        <o:r id="V:Rule28" type="connector" idref="#AutoShape 20"/>
        <o:r id="V:Rule29" type="connector" idref="#AutoShape 23"/>
        <o:r id="V:Rule30" type="connector" idref="#AutoShape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032"/>
    <w:pPr>
      <w:spacing w:line="360" w:lineRule="auto"/>
      <w:jc w:val="both"/>
    </w:pPr>
    <w:rPr>
      <w:rFonts w:ascii="Times New Roman" w:eastAsia="宋体" w:hAnsi="Times New Roman"/>
      <w:sz w:val="24"/>
      <w:szCs w:val="24"/>
      <w:lang w:val="en-GB" w:eastAsia="zh-CN"/>
    </w:rPr>
  </w:style>
  <w:style w:type="paragraph" w:styleId="Heading1">
    <w:name w:val="heading 1"/>
    <w:basedOn w:val="Normal"/>
    <w:next w:val="Normal"/>
    <w:link w:val="Heading1Char"/>
    <w:qFormat/>
    <w:rsid w:val="00050C4B"/>
    <w:pPr>
      <w:numPr>
        <w:numId w:val="1"/>
      </w:numPr>
      <w:spacing w:after="480" w:line="480" w:lineRule="auto"/>
      <w:jc w:val="center"/>
      <w:outlineLvl w:val="0"/>
    </w:pPr>
    <w:rPr>
      <w:b/>
      <w:sz w:val="28"/>
    </w:rPr>
  </w:style>
  <w:style w:type="paragraph" w:styleId="Heading2">
    <w:name w:val="heading 2"/>
    <w:basedOn w:val="Heading1"/>
    <w:next w:val="Normal"/>
    <w:link w:val="Heading2Char"/>
    <w:qFormat/>
    <w:rsid w:val="00727EC4"/>
    <w:pPr>
      <w:numPr>
        <w:ilvl w:val="1"/>
      </w:numPr>
      <w:tabs>
        <w:tab w:val="left" w:pos="130"/>
      </w:tabs>
      <w:spacing w:before="480" w:line="240" w:lineRule="auto"/>
      <w:outlineLvl w:val="1"/>
    </w:pPr>
  </w:style>
  <w:style w:type="paragraph" w:styleId="Heading3">
    <w:name w:val="heading 3"/>
    <w:basedOn w:val="Normal"/>
    <w:next w:val="Normal"/>
    <w:link w:val="Heading3Char"/>
    <w:qFormat/>
    <w:rsid w:val="001539A9"/>
    <w:pPr>
      <w:keepNext/>
      <w:numPr>
        <w:ilvl w:val="2"/>
        <w:numId w:val="1"/>
      </w:numPr>
      <w:spacing w:after="240"/>
      <w:outlineLvl w:val="2"/>
    </w:pPr>
    <w:rPr>
      <w:rFonts w:cs="Arial"/>
      <w:b/>
      <w:bCs/>
      <w:szCs w:val="26"/>
    </w:rPr>
  </w:style>
  <w:style w:type="paragraph" w:styleId="Heading4">
    <w:name w:val="heading 4"/>
    <w:basedOn w:val="Normal"/>
    <w:next w:val="Normal"/>
    <w:link w:val="Heading4Char"/>
    <w:qFormat/>
    <w:rsid w:val="00DC46C5"/>
    <w:pPr>
      <w:keepNext/>
      <w:numPr>
        <w:ilvl w:val="3"/>
        <w:numId w:val="1"/>
      </w:numPr>
      <w:spacing w:after="240"/>
      <w:outlineLvl w:val="3"/>
    </w:pPr>
    <w:rPr>
      <w:b/>
      <w:bCs/>
      <w:szCs w:val="28"/>
    </w:rPr>
  </w:style>
  <w:style w:type="paragraph" w:styleId="Heading5">
    <w:name w:val="heading 5"/>
    <w:basedOn w:val="Normal"/>
    <w:next w:val="Normal"/>
    <w:link w:val="Heading5Char"/>
    <w:qFormat/>
    <w:rsid w:val="009E6A70"/>
    <w:pPr>
      <w:numPr>
        <w:ilvl w:val="4"/>
        <w:numId w:val="1"/>
      </w:numPr>
      <w:outlineLvl w:val="4"/>
    </w:pPr>
    <w:rPr>
      <w:b/>
      <w:bCs/>
      <w:iCs/>
      <w:szCs w:val="26"/>
    </w:rPr>
  </w:style>
  <w:style w:type="paragraph" w:styleId="Heading6">
    <w:name w:val="heading 6"/>
    <w:basedOn w:val="Normal"/>
    <w:next w:val="Normal"/>
    <w:link w:val="Heading6Char"/>
    <w:qFormat/>
    <w:rsid w:val="009E6A7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9E6A70"/>
    <w:pPr>
      <w:numPr>
        <w:ilvl w:val="6"/>
        <w:numId w:val="1"/>
      </w:numPr>
      <w:spacing w:before="240" w:after="60"/>
      <w:outlineLvl w:val="6"/>
    </w:pPr>
  </w:style>
  <w:style w:type="paragraph" w:styleId="Heading9">
    <w:name w:val="heading 9"/>
    <w:basedOn w:val="Normal"/>
    <w:next w:val="Normal"/>
    <w:link w:val="Heading9Char"/>
    <w:uiPriority w:val="9"/>
    <w:unhideWhenUsed/>
    <w:qFormat/>
    <w:rsid w:val="007B38ED"/>
    <w:pPr>
      <w:keepNext/>
      <w:keepLines/>
      <w:spacing w:after="240" w:line="480" w:lineRule="auto"/>
      <w:jc w:val="center"/>
      <w:outlineLvl w:val="8"/>
    </w:pPr>
    <w:rPr>
      <w:rFonts w:eastAsia="Times New Roman"/>
      <w:b/>
      <w:iCs/>
      <w:color w:val="00000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0C4B"/>
    <w:rPr>
      <w:rFonts w:ascii="Times New Roman" w:eastAsia="宋体" w:hAnsi="Times New Roman"/>
      <w:b/>
      <w:sz w:val="28"/>
      <w:szCs w:val="24"/>
      <w:lang w:val="en-GB" w:eastAsia="zh-CN"/>
    </w:rPr>
  </w:style>
  <w:style w:type="character" w:customStyle="1" w:styleId="Heading2Char">
    <w:name w:val="Heading 2 Char"/>
    <w:link w:val="Heading2"/>
    <w:rsid w:val="00727EC4"/>
    <w:rPr>
      <w:rFonts w:ascii="Times New Roman" w:eastAsia="宋体" w:hAnsi="Times New Roman"/>
      <w:b/>
      <w:sz w:val="28"/>
      <w:szCs w:val="24"/>
      <w:lang w:val="en-GB" w:eastAsia="zh-CN"/>
    </w:rPr>
  </w:style>
  <w:style w:type="character" w:customStyle="1" w:styleId="Heading3Char">
    <w:name w:val="Heading 3 Char"/>
    <w:link w:val="Heading3"/>
    <w:rsid w:val="001539A9"/>
    <w:rPr>
      <w:rFonts w:ascii="Times New Roman" w:eastAsia="宋体" w:hAnsi="Times New Roman" w:cs="Arial"/>
      <w:b/>
      <w:bCs/>
      <w:sz w:val="24"/>
      <w:szCs w:val="26"/>
      <w:lang w:val="en-GB"/>
    </w:rPr>
  </w:style>
  <w:style w:type="character" w:customStyle="1" w:styleId="Heading4Char">
    <w:name w:val="Heading 4 Char"/>
    <w:link w:val="Heading4"/>
    <w:rsid w:val="00DC46C5"/>
    <w:rPr>
      <w:rFonts w:ascii="Times New Roman" w:eastAsia="宋体" w:hAnsi="Times New Roman" w:cs="Times New Roman"/>
      <w:b/>
      <w:bCs/>
      <w:sz w:val="24"/>
      <w:szCs w:val="28"/>
      <w:lang w:val="en-GB"/>
    </w:rPr>
  </w:style>
  <w:style w:type="character" w:customStyle="1" w:styleId="Heading5Char">
    <w:name w:val="Heading 5 Char"/>
    <w:link w:val="Heading5"/>
    <w:rsid w:val="009E6A70"/>
    <w:rPr>
      <w:rFonts w:ascii="Times New Roman" w:eastAsia="宋体" w:hAnsi="Times New Roman" w:cs="Times New Roman"/>
      <w:b/>
      <w:bCs/>
      <w:iCs/>
      <w:sz w:val="24"/>
      <w:szCs w:val="26"/>
      <w:lang w:val="en-GB"/>
    </w:rPr>
  </w:style>
  <w:style w:type="character" w:customStyle="1" w:styleId="Heading6Char">
    <w:name w:val="Heading 6 Char"/>
    <w:link w:val="Heading6"/>
    <w:rsid w:val="009E6A70"/>
    <w:rPr>
      <w:rFonts w:ascii="Times New Roman" w:eastAsia="宋体" w:hAnsi="Times New Roman" w:cs="Times New Roman"/>
      <w:b/>
      <w:bCs/>
      <w:lang w:val="en-GB"/>
    </w:rPr>
  </w:style>
  <w:style w:type="character" w:customStyle="1" w:styleId="Heading7Char">
    <w:name w:val="Heading 7 Char"/>
    <w:link w:val="Heading7"/>
    <w:rsid w:val="009E6A70"/>
    <w:rPr>
      <w:rFonts w:ascii="Times New Roman" w:eastAsia="宋体" w:hAnsi="Times New Roman" w:cs="Times New Roman"/>
      <w:sz w:val="24"/>
      <w:szCs w:val="24"/>
      <w:lang w:val="en-GB"/>
    </w:rPr>
  </w:style>
  <w:style w:type="paragraph" w:styleId="Caption">
    <w:name w:val="caption"/>
    <w:basedOn w:val="Normal"/>
    <w:next w:val="Normal"/>
    <w:link w:val="CaptionChar"/>
    <w:qFormat/>
    <w:rsid w:val="00016916"/>
    <w:pPr>
      <w:spacing w:before="120" w:after="240"/>
      <w:jc w:val="center"/>
    </w:pPr>
    <w:rPr>
      <w:bCs/>
      <w:szCs w:val="20"/>
    </w:rPr>
  </w:style>
  <w:style w:type="character" w:customStyle="1" w:styleId="CaptionChar">
    <w:name w:val="Caption Char"/>
    <w:link w:val="Caption"/>
    <w:rsid w:val="00016916"/>
    <w:rPr>
      <w:rFonts w:ascii="Times New Roman" w:eastAsia="宋体" w:hAnsi="Times New Roman" w:cs="Times New Roman"/>
      <w:bCs/>
      <w:sz w:val="24"/>
      <w:szCs w:val="20"/>
      <w:lang w:val="en-GB"/>
    </w:rPr>
  </w:style>
  <w:style w:type="paragraph" w:styleId="FootnoteText">
    <w:name w:val="footnote text"/>
    <w:basedOn w:val="Normal"/>
    <w:link w:val="FootnoteTextChar"/>
    <w:rsid w:val="009E6A70"/>
    <w:pPr>
      <w:suppressAutoHyphens/>
      <w:spacing w:line="240" w:lineRule="auto"/>
      <w:jc w:val="left"/>
    </w:pPr>
    <w:rPr>
      <w:rFonts w:eastAsia="MS Mincho"/>
      <w:sz w:val="20"/>
      <w:szCs w:val="20"/>
      <w:lang w:val="en-US" w:eastAsia="ar-SA"/>
    </w:rPr>
  </w:style>
  <w:style w:type="character" w:customStyle="1" w:styleId="FootnoteTextChar">
    <w:name w:val="Footnote Text Char"/>
    <w:link w:val="FootnoteText"/>
    <w:rsid w:val="009E6A70"/>
    <w:rPr>
      <w:rFonts w:ascii="Times New Roman" w:eastAsia="MS Mincho" w:hAnsi="Times New Roman" w:cs="Times New Roman"/>
      <w:sz w:val="20"/>
      <w:szCs w:val="20"/>
      <w:lang w:eastAsia="ar-SA"/>
    </w:rPr>
  </w:style>
  <w:style w:type="paragraph" w:styleId="BodyTextIndent">
    <w:name w:val="Body Text Indent"/>
    <w:basedOn w:val="Normal"/>
    <w:link w:val="BodyTextIndentChar"/>
    <w:rsid w:val="006B7674"/>
    <w:pPr>
      <w:suppressAutoHyphens/>
      <w:spacing w:line="240" w:lineRule="auto"/>
      <w:ind w:left="360"/>
    </w:pPr>
    <w:rPr>
      <w:rFonts w:eastAsia="MS Mincho"/>
      <w:szCs w:val="20"/>
      <w:lang w:val="en-US" w:eastAsia="ar-SA"/>
    </w:rPr>
  </w:style>
  <w:style w:type="character" w:customStyle="1" w:styleId="BodyTextIndentChar">
    <w:name w:val="Body Text Indent Char"/>
    <w:link w:val="BodyTextIndent"/>
    <w:rsid w:val="006B7674"/>
    <w:rPr>
      <w:rFonts w:ascii="Times New Roman" w:eastAsia="MS Mincho" w:hAnsi="Times New Roman" w:cs="Times New Roman"/>
      <w:sz w:val="24"/>
      <w:szCs w:val="20"/>
      <w:lang w:eastAsia="ar-SA"/>
    </w:rPr>
  </w:style>
  <w:style w:type="paragraph" w:styleId="Header">
    <w:name w:val="header"/>
    <w:basedOn w:val="Normal"/>
    <w:link w:val="HeaderChar"/>
    <w:uiPriority w:val="99"/>
    <w:unhideWhenUsed/>
    <w:rsid w:val="00114F61"/>
    <w:pPr>
      <w:tabs>
        <w:tab w:val="center" w:pos="4320"/>
        <w:tab w:val="right" w:pos="8640"/>
      </w:tabs>
      <w:spacing w:line="240" w:lineRule="auto"/>
    </w:pPr>
  </w:style>
  <w:style w:type="character" w:customStyle="1" w:styleId="HeaderChar">
    <w:name w:val="Header Char"/>
    <w:link w:val="Header"/>
    <w:uiPriority w:val="99"/>
    <w:rsid w:val="00114F61"/>
    <w:rPr>
      <w:rFonts w:ascii="Times New Roman" w:eastAsia="宋体" w:hAnsi="Times New Roman" w:cs="Times New Roman"/>
      <w:sz w:val="24"/>
      <w:szCs w:val="24"/>
      <w:lang w:val="en-GB"/>
    </w:rPr>
  </w:style>
  <w:style w:type="paragraph" w:styleId="Footer">
    <w:name w:val="footer"/>
    <w:basedOn w:val="Normal"/>
    <w:link w:val="FooterChar"/>
    <w:uiPriority w:val="99"/>
    <w:unhideWhenUsed/>
    <w:rsid w:val="00114F61"/>
    <w:pPr>
      <w:tabs>
        <w:tab w:val="center" w:pos="4320"/>
        <w:tab w:val="right" w:pos="8640"/>
      </w:tabs>
      <w:spacing w:line="240" w:lineRule="auto"/>
    </w:pPr>
  </w:style>
  <w:style w:type="character" w:customStyle="1" w:styleId="FooterChar">
    <w:name w:val="Footer Char"/>
    <w:link w:val="Footer"/>
    <w:uiPriority w:val="99"/>
    <w:rsid w:val="00114F61"/>
    <w:rPr>
      <w:rFonts w:ascii="Times New Roman" w:eastAsia="宋体" w:hAnsi="Times New Roman" w:cs="Times New Roman"/>
      <w:sz w:val="24"/>
      <w:szCs w:val="24"/>
      <w:lang w:val="en-GB"/>
    </w:rPr>
  </w:style>
  <w:style w:type="paragraph" w:styleId="BodyText">
    <w:name w:val="Body Text"/>
    <w:basedOn w:val="Normal"/>
    <w:link w:val="BodyTextChar"/>
    <w:uiPriority w:val="99"/>
    <w:semiHidden/>
    <w:unhideWhenUsed/>
    <w:rsid w:val="001744C9"/>
    <w:pPr>
      <w:spacing w:after="120"/>
    </w:pPr>
  </w:style>
  <w:style w:type="character" w:customStyle="1" w:styleId="BodyTextChar">
    <w:name w:val="Body Text Char"/>
    <w:link w:val="BodyText"/>
    <w:uiPriority w:val="99"/>
    <w:semiHidden/>
    <w:rsid w:val="001744C9"/>
    <w:rPr>
      <w:rFonts w:ascii="Times New Roman" w:eastAsia="宋体" w:hAnsi="Times New Roman" w:cs="Times New Roman"/>
      <w:sz w:val="24"/>
      <w:szCs w:val="24"/>
      <w:lang w:val="en-GB"/>
    </w:rPr>
  </w:style>
  <w:style w:type="paragraph" w:styleId="Title">
    <w:name w:val="Title"/>
    <w:basedOn w:val="Normal"/>
    <w:next w:val="Normal"/>
    <w:link w:val="TitleChar"/>
    <w:qFormat/>
    <w:rsid w:val="001744C9"/>
    <w:pPr>
      <w:suppressAutoHyphens/>
      <w:jc w:val="center"/>
    </w:pPr>
    <w:rPr>
      <w:rFonts w:eastAsia="Times New Roman"/>
      <w:b/>
      <w:sz w:val="28"/>
      <w:szCs w:val="20"/>
      <w:lang w:eastAsia="ar-SA"/>
    </w:rPr>
  </w:style>
  <w:style w:type="character" w:customStyle="1" w:styleId="TitleChar">
    <w:name w:val="Title Char"/>
    <w:link w:val="Title"/>
    <w:rsid w:val="001744C9"/>
    <w:rPr>
      <w:rFonts w:ascii="Times New Roman" w:eastAsia="Times New Roman" w:hAnsi="Times New Roman" w:cs="Times New Roman"/>
      <w:b/>
      <w:sz w:val="28"/>
      <w:szCs w:val="20"/>
      <w:lang w:val="en-GB" w:eastAsia="ar-SA"/>
    </w:rPr>
  </w:style>
  <w:style w:type="paragraph" w:styleId="Subtitle">
    <w:name w:val="Subtitle"/>
    <w:basedOn w:val="Normal"/>
    <w:next w:val="Normal"/>
    <w:link w:val="SubtitleChar"/>
    <w:uiPriority w:val="11"/>
    <w:qFormat/>
    <w:rsid w:val="001744C9"/>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1744C9"/>
    <w:rPr>
      <w:rFonts w:ascii="Cambria" w:eastAsia="Times New Roman" w:hAnsi="Cambria" w:cs="Times New Roman"/>
      <w:i/>
      <w:iCs/>
      <w:color w:val="4F81BD"/>
      <w:spacing w:val="15"/>
      <w:sz w:val="24"/>
      <w:szCs w:val="24"/>
      <w:lang w:val="en-GB"/>
    </w:rPr>
  </w:style>
  <w:style w:type="character" w:customStyle="1" w:styleId="Heading9Char">
    <w:name w:val="Heading 9 Char"/>
    <w:link w:val="Heading9"/>
    <w:uiPriority w:val="9"/>
    <w:rsid w:val="007B38ED"/>
    <w:rPr>
      <w:rFonts w:ascii="Times New Roman" w:hAnsi="Times New Roman"/>
      <w:b/>
      <w:iCs/>
      <w:color w:val="000000"/>
      <w:sz w:val="24"/>
      <w:lang w:val="en-GB" w:eastAsia="zh-CN"/>
    </w:rPr>
  </w:style>
  <w:style w:type="paragraph" w:styleId="ListParagraph">
    <w:name w:val="List Paragraph"/>
    <w:basedOn w:val="Normal"/>
    <w:uiPriority w:val="34"/>
    <w:qFormat/>
    <w:rsid w:val="00EC01A6"/>
    <w:pPr>
      <w:ind w:left="720"/>
      <w:contextualSpacing/>
    </w:pPr>
  </w:style>
  <w:style w:type="paragraph" w:styleId="TOCHeading">
    <w:name w:val="TOC Heading"/>
    <w:basedOn w:val="Heading1"/>
    <w:next w:val="Normal"/>
    <w:uiPriority w:val="39"/>
    <w:unhideWhenUsed/>
    <w:qFormat/>
    <w:rsid w:val="00D954AC"/>
    <w:pPr>
      <w:keepNext/>
      <w:keepLines/>
      <w:numPr>
        <w:numId w:val="0"/>
      </w:numPr>
      <w:spacing w:before="480" w:after="0" w:line="276" w:lineRule="auto"/>
      <w:jc w:val="left"/>
      <w:outlineLvl w:val="9"/>
    </w:pPr>
    <w:rPr>
      <w:rFonts w:ascii="Cambria" w:eastAsia="Times New Roman" w:hAnsi="Cambria"/>
      <w:bCs/>
      <w:color w:val="365F91"/>
      <w:szCs w:val="28"/>
      <w:lang w:val="en-US" w:eastAsia="en-US"/>
    </w:rPr>
  </w:style>
  <w:style w:type="paragraph" w:styleId="TOC1">
    <w:name w:val="toc 1"/>
    <w:basedOn w:val="Normal"/>
    <w:next w:val="Normal"/>
    <w:autoRedefine/>
    <w:uiPriority w:val="39"/>
    <w:unhideWhenUsed/>
    <w:qFormat/>
    <w:rsid w:val="00EB1E76"/>
    <w:pPr>
      <w:keepNext/>
      <w:keepLines/>
      <w:spacing w:before="120" w:after="120"/>
      <w:jc w:val="left"/>
    </w:pPr>
    <w:rPr>
      <w:b/>
      <w:bCs/>
      <w:caps/>
      <w:szCs w:val="20"/>
    </w:rPr>
  </w:style>
  <w:style w:type="paragraph" w:styleId="TOC2">
    <w:name w:val="toc 2"/>
    <w:basedOn w:val="Normal"/>
    <w:next w:val="Normal"/>
    <w:autoRedefine/>
    <w:uiPriority w:val="39"/>
    <w:unhideWhenUsed/>
    <w:qFormat/>
    <w:rsid w:val="004C480C"/>
    <w:pPr>
      <w:ind w:left="240"/>
      <w:jc w:val="left"/>
    </w:pPr>
    <w:rPr>
      <w:b/>
      <w:smallCaps/>
      <w:szCs w:val="20"/>
    </w:rPr>
  </w:style>
  <w:style w:type="paragraph" w:styleId="TOC3">
    <w:name w:val="toc 3"/>
    <w:basedOn w:val="Normal"/>
    <w:next w:val="Normal"/>
    <w:autoRedefine/>
    <w:uiPriority w:val="39"/>
    <w:unhideWhenUsed/>
    <w:qFormat/>
    <w:rsid w:val="00D954AC"/>
    <w:pPr>
      <w:ind w:left="480"/>
      <w:jc w:val="left"/>
    </w:pPr>
    <w:rPr>
      <w:iCs/>
      <w:szCs w:val="20"/>
    </w:rPr>
  </w:style>
  <w:style w:type="character" w:styleId="Hyperlink">
    <w:name w:val="Hyperlink"/>
    <w:uiPriority w:val="99"/>
    <w:unhideWhenUsed/>
    <w:rsid w:val="00D954AC"/>
    <w:rPr>
      <w:color w:val="0000FF"/>
      <w:u w:val="single"/>
    </w:rPr>
  </w:style>
  <w:style w:type="paragraph" w:styleId="BalloonText">
    <w:name w:val="Balloon Text"/>
    <w:basedOn w:val="Normal"/>
    <w:link w:val="BalloonTextChar"/>
    <w:uiPriority w:val="99"/>
    <w:semiHidden/>
    <w:unhideWhenUsed/>
    <w:rsid w:val="00D954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D954AC"/>
    <w:rPr>
      <w:rFonts w:ascii="Tahoma" w:eastAsia="宋体" w:hAnsi="Tahoma" w:cs="Tahoma"/>
      <w:sz w:val="16"/>
      <w:szCs w:val="16"/>
      <w:lang w:val="en-GB"/>
    </w:rPr>
  </w:style>
  <w:style w:type="paragraph" w:styleId="TOC4">
    <w:name w:val="toc 4"/>
    <w:basedOn w:val="Normal"/>
    <w:next w:val="Normal"/>
    <w:autoRedefine/>
    <w:uiPriority w:val="39"/>
    <w:unhideWhenUsed/>
    <w:rsid w:val="00D954AC"/>
    <w:pPr>
      <w:ind w:left="720"/>
      <w:jc w:val="left"/>
    </w:pPr>
    <w:rPr>
      <w:szCs w:val="18"/>
    </w:rPr>
  </w:style>
  <w:style w:type="paragraph" w:styleId="TOC5">
    <w:name w:val="toc 5"/>
    <w:basedOn w:val="Normal"/>
    <w:next w:val="Normal"/>
    <w:autoRedefine/>
    <w:uiPriority w:val="39"/>
    <w:unhideWhenUsed/>
    <w:rsid w:val="00D954AC"/>
    <w:pPr>
      <w:ind w:left="960"/>
      <w:jc w:val="left"/>
    </w:pPr>
    <w:rPr>
      <w:szCs w:val="18"/>
    </w:rPr>
  </w:style>
  <w:style w:type="paragraph" w:styleId="TOC6">
    <w:name w:val="toc 6"/>
    <w:basedOn w:val="Normal"/>
    <w:next w:val="Normal"/>
    <w:autoRedefine/>
    <w:uiPriority w:val="39"/>
    <w:unhideWhenUsed/>
    <w:rsid w:val="00D954AC"/>
    <w:pPr>
      <w:ind w:left="1200"/>
      <w:jc w:val="left"/>
    </w:pPr>
    <w:rPr>
      <w:rFonts w:ascii="Calibri" w:hAnsi="Calibri"/>
      <w:sz w:val="18"/>
      <w:szCs w:val="18"/>
    </w:rPr>
  </w:style>
  <w:style w:type="paragraph" w:styleId="TOC7">
    <w:name w:val="toc 7"/>
    <w:basedOn w:val="Normal"/>
    <w:next w:val="Normal"/>
    <w:autoRedefine/>
    <w:uiPriority w:val="39"/>
    <w:unhideWhenUsed/>
    <w:rsid w:val="005C3A6A"/>
    <w:pPr>
      <w:ind w:left="1440"/>
      <w:jc w:val="left"/>
    </w:pPr>
    <w:rPr>
      <w:szCs w:val="18"/>
    </w:rPr>
  </w:style>
  <w:style w:type="paragraph" w:styleId="TOC8">
    <w:name w:val="toc 8"/>
    <w:basedOn w:val="Normal"/>
    <w:next w:val="Normal"/>
    <w:autoRedefine/>
    <w:uiPriority w:val="39"/>
    <w:unhideWhenUsed/>
    <w:rsid w:val="00D954AC"/>
    <w:pPr>
      <w:ind w:left="1680"/>
      <w:jc w:val="left"/>
    </w:pPr>
    <w:rPr>
      <w:rFonts w:ascii="Calibri" w:hAnsi="Calibri"/>
      <w:sz w:val="18"/>
      <w:szCs w:val="18"/>
    </w:rPr>
  </w:style>
  <w:style w:type="paragraph" w:styleId="TOC9">
    <w:name w:val="toc 9"/>
    <w:basedOn w:val="Normal"/>
    <w:next w:val="Normal"/>
    <w:autoRedefine/>
    <w:uiPriority w:val="39"/>
    <w:unhideWhenUsed/>
    <w:rsid w:val="00D954AC"/>
    <w:pPr>
      <w:ind w:left="1920"/>
      <w:jc w:val="left"/>
    </w:pPr>
    <w:rPr>
      <w:rFonts w:ascii="Calibri" w:hAnsi="Calibri"/>
      <w:sz w:val="18"/>
      <w:szCs w:val="18"/>
    </w:rPr>
  </w:style>
  <w:style w:type="paragraph" w:styleId="EndnoteText">
    <w:name w:val="endnote text"/>
    <w:basedOn w:val="Normal"/>
    <w:link w:val="EndnoteTextChar"/>
    <w:uiPriority w:val="99"/>
    <w:semiHidden/>
    <w:unhideWhenUsed/>
    <w:rsid w:val="00AD7BA3"/>
    <w:pPr>
      <w:spacing w:line="240" w:lineRule="auto"/>
    </w:pPr>
    <w:rPr>
      <w:sz w:val="20"/>
      <w:szCs w:val="20"/>
    </w:rPr>
  </w:style>
  <w:style w:type="paragraph" w:styleId="TableofFigures">
    <w:name w:val="table of figures"/>
    <w:basedOn w:val="Normal"/>
    <w:next w:val="Normal"/>
    <w:uiPriority w:val="99"/>
    <w:unhideWhenUsed/>
    <w:rsid w:val="000369D2"/>
  </w:style>
  <w:style w:type="character" w:customStyle="1" w:styleId="EndnoteTextChar">
    <w:name w:val="Endnote Text Char"/>
    <w:link w:val="EndnoteText"/>
    <w:uiPriority w:val="99"/>
    <w:semiHidden/>
    <w:rsid w:val="00AD7BA3"/>
    <w:rPr>
      <w:rFonts w:ascii="Times New Roman" w:eastAsia="宋体" w:hAnsi="Times New Roman" w:cs="Times New Roman"/>
      <w:sz w:val="20"/>
      <w:szCs w:val="20"/>
      <w:lang w:val="en-GB"/>
    </w:rPr>
  </w:style>
  <w:style w:type="character" w:styleId="EndnoteReference">
    <w:name w:val="endnote reference"/>
    <w:uiPriority w:val="99"/>
    <w:semiHidden/>
    <w:unhideWhenUsed/>
    <w:rsid w:val="00AD7BA3"/>
    <w:rPr>
      <w:vertAlign w:val="superscript"/>
    </w:rPr>
  </w:style>
  <w:style w:type="paragraph" w:styleId="Bibliography">
    <w:name w:val="Bibliography"/>
    <w:basedOn w:val="Normal"/>
    <w:next w:val="Normal"/>
    <w:uiPriority w:val="37"/>
    <w:unhideWhenUsed/>
    <w:rsid w:val="00C61FF8"/>
  </w:style>
  <w:style w:type="character" w:styleId="CommentReference">
    <w:name w:val="annotation reference"/>
    <w:uiPriority w:val="99"/>
    <w:semiHidden/>
    <w:unhideWhenUsed/>
    <w:rsid w:val="00E13504"/>
    <w:rPr>
      <w:sz w:val="16"/>
      <w:szCs w:val="16"/>
    </w:rPr>
  </w:style>
  <w:style w:type="paragraph" w:styleId="CommentText">
    <w:name w:val="annotation text"/>
    <w:basedOn w:val="Normal"/>
    <w:link w:val="CommentTextChar"/>
    <w:uiPriority w:val="99"/>
    <w:semiHidden/>
    <w:unhideWhenUsed/>
    <w:rsid w:val="00E13504"/>
    <w:rPr>
      <w:sz w:val="20"/>
      <w:szCs w:val="20"/>
    </w:rPr>
  </w:style>
  <w:style w:type="character" w:customStyle="1" w:styleId="CommentTextChar">
    <w:name w:val="Comment Text Char"/>
    <w:link w:val="CommentText"/>
    <w:uiPriority w:val="99"/>
    <w:semiHidden/>
    <w:rsid w:val="00E13504"/>
    <w:rPr>
      <w:rFonts w:ascii="Times New Roman" w:eastAsia="宋体" w:hAnsi="Times New Roman"/>
      <w:lang w:val="en-GB" w:eastAsia="zh-CN"/>
    </w:rPr>
  </w:style>
  <w:style w:type="paragraph" w:styleId="CommentSubject">
    <w:name w:val="annotation subject"/>
    <w:basedOn w:val="CommentText"/>
    <w:next w:val="CommentText"/>
    <w:link w:val="CommentSubjectChar"/>
    <w:uiPriority w:val="99"/>
    <w:semiHidden/>
    <w:unhideWhenUsed/>
    <w:rsid w:val="00E13504"/>
    <w:rPr>
      <w:b/>
      <w:bCs/>
    </w:rPr>
  </w:style>
  <w:style w:type="character" w:customStyle="1" w:styleId="CommentSubjectChar">
    <w:name w:val="Comment Subject Char"/>
    <w:link w:val="CommentSubject"/>
    <w:uiPriority w:val="99"/>
    <w:semiHidden/>
    <w:rsid w:val="00E13504"/>
    <w:rPr>
      <w:rFonts w:ascii="Times New Roman" w:eastAsia="宋体" w:hAnsi="Times New Roman"/>
      <w:b/>
      <w:bCs/>
      <w:lang w:val="en-GB" w:eastAsia="zh-CN"/>
    </w:rPr>
  </w:style>
  <w:style w:type="character" w:styleId="FollowedHyperlink">
    <w:name w:val="FollowedHyperlink"/>
    <w:basedOn w:val="DefaultParagraphFont"/>
    <w:uiPriority w:val="99"/>
    <w:semiHidden/>
    <w:unhideWhenUsed/>
    <w:rsid w:val="00442192"/>
    <w:rPr>
      <w:color w:val="800080" w:themeColor="followedHyperlink"/>
      <w:u w:val="single"/>
    </w:rPr>
  </w:style>
  <w:style w:type="paragraph" w:styleId="NoSpacing">
    <w:name w:val="No Spacing"/>
    <w:uiPriority w:val="1"/>
    <w:qFormat/>
    <w:rsid w:val="00A544ED"/>
    <w:pPr>
      <w:jc w:val="both"/>
    </w:pPr>
    <w:rPr>
      <w:rFonts w:ascii="Times New Roman" w:eastAsia="宋体" w:hAnsi="Times New Roman"/>
      <w:sz w:val="24"/>
      <w:szCs w:val="24"/>
      <w:lang w:val="en-GB" w:eastAsia="zh-CN"/>
    </w:rPr>
  </w:style>
  <w:style w:type="table" w:customStyle="1" w:styleId="TableGrid1">
    <w:name w:val="Table Grid1"/>
    <w:basedOn w:val="TableNormal"/>
    <w:next w:val="TableGrid"/>
    <w:uiPriority w:val="59"/>
    <w:rsid w:val="009416F4"/>
    <w:rPr>
      <w:sz w:val="22"/>
      <w:szCs w:val="22"/>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9416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803250"/>
    <w:rPr>
      <w:sz w:val="22"/>
      <w:szCs w:val="22"/>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ListParagraph1">
    <w:name w:val="List Paragraph1"/>
    <w:basedOn w:val="Normal"/>
    <w:uiPriority w:val="34"/>
    <w:qFormat/>
    <w:rsid w:val="00770146"/>
    <w:pPr>
      <w:ind w:left="720"/>
      <w:contextualSpacing/>
    </w:pPr>
    <w:rPr>
      <w:lang w:val="en-US"/>
    </w:rPr>
  </w:style>
</w:styles>
</file>

<file path=word/webSettings.xml><?xml version="1.0" encoding="utf-8"?>
<w:webSettings xmlns:r="http://schemas.openxmlformats.org/officeDocument/2006/relationships" xmlns:w="http://schemas.openxmlformats.org/wordprocessingml/2006/main">
  <w:divs>
    <w:div w:id="122239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emf"/><Relationship Id="rId21" Type="http://schemas.openxmlformats.org/officeDocument/2006/relationships/image" Target="media/image13.png"/><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30.emf"/><Relationship Id="rId50" Type="http://schemas.openxmlformats.org/officeDocument/2006/relationships/package" Target="embeddings/Microsoft_Visio_Drawing11.vsdx"/><Relationship Id="rId55" Type="http://schemas.openxmlformats.org/officeDocument/2006/relationships/image" Target="media/image34.emf"/><Relationship Id="rId63" Type="http://schemas.openxmlformats.org/officeDocument/2006/relationships/image" Target="media/image41.jpeg"/><Relationship Id="rId68" Type="http://schemas.openxmlformats.org/officeDocument/2006/relationships/image" Target="media/image46.png"/><Relationship Id="rId76" Type="http://schemas.openxmlformats.org/officeDocument/2006/relationships/image" Target="media/image50.png"/><Relationship Id="rId84" Type="http://schemas.openxmlformats.org/officeDocument/2006/relationships/chart" Target="charts/chart1.xml"/><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www.eclipse.org/downloads/" TargetMode="External"/><Relationship Id="rId92"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2.vsdx"/><Relationship Id="rId37" Type="http://schemas.openxmlformats.org/officeDocument/2006/relationships/image" Target="media/image25.emf"/><Relationship Id="rId40" Type="http://schemas.openxmlformats.org/officeDocument/2006/relationships/package" Target="embeddings/Microsoft_Visio_Drawing6.vsdx"/><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6.jpeg"/><Relationship Id="rId66" Type="http://schemas.openxmlformats.org/officeDocument/2006/relationships/image" Target="media/image44.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chart" Target="charts/chart4.xml"/><Relationship Id="rId5" Type="http://schemas.openxmlformats.org/officeDocument/2006/relationships/webSettings" Target="webSettings.xml"/><Relationship Id="rId61" Type="http://schemas.openxmlformats.org/officeDocument/2006/relationships/image" Target="media/image39.jpeg"/><Relationship Id="rId82" Type="http://schemas.openxmlformats.org/officeDocument/2006/relationships/image" Target="media/image56.png"/><Relationship Id="rId90" Type="http://schemas.openxmlformats.org/officeDocument/2006/relationships/image" Target="media/image59.png"/><Relationship Id="rId95"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package" Target="embeddings/Microsoft_Visio_Drawing1.vsdx"/><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image" Target="media/image42.png"/><Relationship Id="rId69" Type="http://schemas.openxmlformats.org/officeDocument/2006/relationships/image" Target="media/image47.jpeg"/><Relationship Id="rId77"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2.emf"/><Relationship Id="rId72" Type="http://schemas.openxmlformats.org/officeDocument/2006/relationships/hyperlink" Target="https://dl-ssl.google.com/android/eclipse/" TargetMode="External"/><Relationship Id="rId80" Type="http://schemas.openxmlformats.org/officeDocument/2006/relationships/image" Target="media/image54.png"/><Relationship Id="rId85" Type="http://schemas.openxmlformats.org/officeDocument/2006/relationships/chart" Target="charts/chart2.xml"/><Relationship Id="rId93" Type="http://schemas.openxmlformats.org/officeDocument/2006/relationships/image" Target="media/image62.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7.jpe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Visio_Drawing13.vsdx"/><Relationship Id="rId62" Type="http://schemas.openxmlformats.org/officeDocument/2006/relationships/image" Target="media/image40.jpeg"/><Relationship Id="rId70" Type="http://schemas.openxmlformats.org/officeDocument/2006/relationships/hyperlink" Target="http://www.oracle.com/technetwork/java/javase/downloads/index.html"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chart" Target="charts/chart5.xml"/><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4.vsdx"/><Relationship Id="rId49" Type="http://schemas.openxmlformats.org/officeDocument/2006/relationships/image" Target="media/image31.emf"/><Relationship Id="rId57" Type="http://schemas.openxmlformats.org/officeDocument/2006/relationships/image" Target="media/image35.jpe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hyperlink" Target="http://developer.android.com/sdk/index.html"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chart" Target="charts/chart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fist_fyp_documentation_template_ver2.1%20(1).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42"/>
  <c:chart>
    <c:autoTitleDeleted val="1"/>
    <c:plotArea>
      <c:layout/>
      <c:barChart>
        <c:barDir val="col"/>
        <c:grouping val="clustered"/>
        <c:ser>
          <c:idx val="0"/>
          <c:order val="0"/>
          <c:cat>
            <c:strRef>
              <c:f>Sheet1!$A$2:$A$6</c:f>
              <c:strCache>
                <c:ptCount val="5"/>
                <c:pt idx="0">
                  <c:v>Strongly agree</c:v>
                </c:pt>
                <c:pt idx="1">
                  <c:v>Mostly agree</c:v>
                </c:pt>
                <c:pt idx="2">
                  <c:v>Neither agree nor disagree</c:v>
                </c:pt>
                <c:pt idx="3">
                  <c:v>Mostly disagree</c:v>
                </c:pt>
                <c:pt idx="4">
                  <c:v>Strongly disagree</c:v>
                </c:pt>
              </c:strCache>
            </c:strRef>
          </c:cat>
          <c:val>
            <c:numRef>
              <c:f>Sheet1!$B$2:$B$6</c:f>
              <c:numCache>
                <c:formatCode>0%</c:formatCode>
                <c:ptCount val="5"/>
                <c:pt idx="0">
                  <c:v>0.5</c:v>
                </c:pt>
                <c:pt idx="1">
                  <c:v>0.30000000000000027</c:v>
                </c:pt>
                <c:pt idx="2">
                  <c:v>0.2</c:v>
                </c:pt>
              </c:numCache>
            </c:numRef>
          </c:val>
        </c:ser>
        <c:axId val="166580608"/>
        <c:axId val="166583296"/>
      </c:barChart>
      <c:catAx>
        <c:axId val="166580608"/>
        <c:scaling>
          <c:orientation val="minMax"/>
        </c:scaling>
        <c:axPos val="b"/>
        <c:tickLblPos val="nextTo"/>
        <c:crossAx val="166583296"/>
        <c:crosses val="autoZero"/>
        <c:auto val="1"/>
        <c:lblAlgn val="ctr"/>
        <c:lblOffset val="100"/>
      </c:catAx>
      <c:valAx>
        <c:axId val="166583296"/>
        <c:scaling>
          <c:orientation val="minMax"/>
        </c:scaling>
        <c:axPos val="l"/>
        <c:majorGridlines/>
        <c:numFmt formatCode="0%" sourceLinked="1"/>
        <c:tickLblPos val="nextTo"/>
        <c:crossAx val="1665806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44"/>
  <c:chart>
    <c:autoTitleDeleted val="1"/>
    <c:plotArea>
      <c:layout/>
      <c:barChart>
        <c:barDir val="col"/>
        <c:grouping val="clustered"/>
        <c:ser>
          <c:idx val="0"/>
          <c:order val="0"/>
          <c:tx>
            <c:strRef>
              <c:f>Sheet1!$B$1</c:f>
              <c:strCache>
                <c:ptCount val="1"/>
                <c:pt idx="0">
                  <c:v>%</c:v>
                </c:pt>
              </c:strCache>
            </c:strRef>
          </c:tx>
          <c:cat>
            <c:strRef>
              <c:f>Sheet1!$A$2:$A$6</c:f>
              <c:strCache>
                <c:ptCount val="5"/>
                <c:pt idx="0">
                  <c:v>Strongly agree</c:v>
                </c:pt>
                <c:pt idx="1">
                  <c:v>Mostly agree</c:v>
                </c:pt>
                <c:pt idx="2">
                  <c:v>Neither agree nor disagree</c:v>
                </c:pt>
                <c:pt idx="3">
                  <c:v>Mostly disagree</c:v>
                </c:pt>
                <c:pt idx="4">
                  <c:v>Strongly disagree</c:v>
                </c:pt>
              </c:strCache>
            </c:strRef>
          </c:cat>
          <c:val>
            <c:numRef>
              <c:f>Sheet1!$B$2:$B$6</c:f>
              <c:numCache>
                <c:formatCode>0%</c:formatCode>
                <c:ptCount val="5"/>
                <c:pt idx="0">
                  <c:v>0.6500000000000008</c:v>
                </c:pt>
                <c:pt idx="1">
                  <c:v>0.2</c:v>
                </c:pt>
                <c:pt idx="2">
                  <c:v>0.1</c:v>
                </c:pt>
                <c:pt idx="3">
                  <c:v>0.05</c:v>
                </c:pt>
              </c:numCache>
            </c:numRef>
          </c:val>
        </c:ser>
        <c:axId val="167023744"/>
        <c:axId val="167025664"/>
      </c:barChart>
      <c:catAx>
        <c:axId val="167023744"/>
        <c:scaling>
          <c:orientation val="minMax"/>
        </c:scaling>
        <c:axPos val="b"/>
        <c:tickLblPos val="nextTo"/>
        <c:crossAx val="167025664"/>
        <c:crosses val="autoZero"/>
        <c:auto val="1"/>
        <c:lblAlgn val="ctr"/>
        <c:lblOffset val="100"/>
      </c:catAx>
      <c:valAx>
        <c:axId val="167025664"/>
        <c:scaling>
          <c:orientation val="minMax"/>
        </c:scaling>
        <c:axPos val="l"/>
        <c:majorGridlines/>
        <c:numFmt formatCode="0%" sourceLinked="1"/>
        <c:tickLblPos val="nextTo"/>
        <c:crossAx val="167023744"/>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otX val="30"/>
      <c:perspective val="30"/>
    </c:view3D>
    <c:plotArea>
      <c:layout/>
      <c:pie3DChart>
        <c:varyColors val="1"/>
        <c:ser>
          <c:idx val="0"/>
          <c:order val="0"/>
          <c:tx>
            <c:strRef>
              <c:f>Sheet1!$B$1</c:f>
              <c:strCache>
                <c:ptCount val="1"/>
                <c:pt idx="0">
                  <c:v>%</c:v>
                </c:pt>
              </c:strCache>
            </c:strRef>
          </c:tx>
          <c:cat>
            <c:strRef>
              <c:f>Sheet1!$A$2:$A$6</c:f>
              <c:strCache>
                <c:ptCount val="5"/>
                <c:pt idx="0">
                  <c:v>Strongly agree (70%)</c:v>
                </c:pt>
                <c:pt idx="1">
                  <c:v>Mostly agree (20%)</c:v>
                </c:pt>
                <c:pt idx="2">
                  <c:v>Neither agree nor disagree (5%)</c:v>
                </c:pt>
                <c:pt idx="3">
                  <c:v>Mostly disagree (5%)</c:v>
                </c:pt>
                <c:pt idx="4">
                  <c:v>Strongly disagree (0%)</c:v>
                </c:pt>
              </c:strCache>
            </c:strRef>
          </c:cat>
          <c:val>
            <c:numRef>
              <c:f>Sheet1!$B$2:$B$6</c:f>
              <c:numCache>
                <c:formatCode>0%</c:formatCode>
                <c:ptCount val="5"/>
                <c:pt idx="0">
                  <c:v>0.7000000000000004</c:v>
                </c:pt>
                <c:pt idx="1">
                  <c:v>0.2</c:v>
                </c:pt>
                <c:pt idx="2">
                  <c:v>0.05</c:v>
                </c:pt>
                <c:pt idx="3">
                  <c:v>0.05</c:v>
                </c:pt>
              </c:numCache>
            </c:numRef>
          </c:val>
        </c:ser>
      </c:pie3DChart>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c:v>
                </c:pt>
              </c:strCache>
            </c:strRef>
          </c:tx>
          <c:marker>
            <c:symbol val="none"/>
          </c:marker>
          <c:cat>
            <c:strRef>
              <c:f>Sheet1!$A$2:$A$6</c:f>
              <c:strCache>
                <c:ptCount val="5"/>
                <c:pt idx="0">
                  <c:v>Strongly agree</c:v>
                </c:pt>
                <c:pt idx="1">
                  <c:v>Mostly agree</c:v>
                </c:pt>
                <c:pt idx="2">
                  <c:v>Neither agree nor disagree</c:v>
                </c:pt>
                <c:pt idx="3">
                  <c:v>Mostly disagree</c:v>
                </c:pt>
                <c:pt idx="4">
                  <c:v>Strongly disagree</c:v>
                </c:pt>
              </c:strCache>
            </c:strRef>
          </c:cat>
          <c:val>
            <c:numRef>
              <c:f>Sheet1!$B$2:$B$6</c:f>
              <c:numCache>
                <c:formatCode>0%</c:formatCode>
                <c:ptCount val="5"/>
                <c:pt idx="0">
                  <c:v>0.30000000000000027</c:v>
                </c:pt>
                <c:pt idx="1">
                  <c:v>0.4</c:v>
                </c:pt>
                <c:pt idx="2">
                  <c:v>0.2</c:v>
                </c:pt>
                <c:pt idx="3">
                  <c:v>0.1</c:v>
                </c:pt>
                <c:pt idx="4">
                  <c:v>0</c:v>
                </c:pt>
              </c:numCache>
            </c:numRef>
          </c:val>
        </c:ser>
        <c:marker val="1"/>
        <c:axId val="167191680"/>
        <c:axId val="167193600"/>
      </c:lineChart>
      <c:catAx>
        <c:axId val="167191680"/>
        <c:scaling>
          <c:orientation val="minMax"/>
        </c:scaling>
        <c:axPos val="b"/>
        <c:tickLblPos val="nextTo"/>
        <c:crossAx val="167193600"/>
        <c:crosses val="autoZero"/>
        <c:auto val="1"/>
        <c:lblAlgn val="ctr"/>
        <c:lblOffset val="100"/>
      </c:catAx>
      <c:valAx>
        <c:axId val="167193600"/>
        <c:scaling>
          <c:orientation val="minMax"/>
        </c:scaling>
        <c:axPos val="l"/>
        <c:majorGridlines/>
        <c:numFmt formatCode="0%" sourceLinked="1"/>
        <c:tickLblPos val="nextTo"/>
        <c:crossAx val="16719168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Column1</c:v>
                </c:pt>
              </c:strCache>
            </c:strRef>
          </c:tx>
          <c:cat>
            <c:strRef>
              <c:f>Sheet1!$A$2:$A$6</c:f>
              <c:strCache>
                <c:ptCount val="5"/>
                <c:pt idx="0">
                  <c:v>Strongly agree</c:v>
                </c:pt>
                <c:pt idx="1">
                  <c:v>Mostly agree</c:v>
                </c:pt>
                <c:pt idx="2">
                  <c:v>Neither agree nor disagree</c:v>
                </c:pt>
                <c:pt idx="3">
                  <c:v>Mostly disagree</c:v>
                </c:pt>
                <c:pt idx="4">
                  <c:v>Strongly disagree</c:v>
                </c:pt>
              </c:strCache>
            </c:strRef>
          </c:cat>
          <c:val>
            <c:numRef>
              <c:f>Sheet1!$B$2:$B$6</c:f>
              <c:numCache>
                <c:formatCode>0%</c:formatCode>
                <c:ptCount val="5"/>
                <c:pt idx="0">
                  <c:v>0.60000000000000053</c:v>
                </c:pt>
                <c:pt idx="1">
                  <c:v>0.2</c:v>
                </c:pt>
                <c:pt idx="2">
                  <c:v>0.1</c:v>
                </c:pt>
                <c:pt idx="3">
                  <c:v>0.05</c:v>
                </c:pt>
                <c:pt idx="4">
                  <c:v>0.05</c:v>
                </c:pt>
              </c:numCache>
            </c:numRef>
          </c:val>
        </c:ser>
        <c:shape val="cylinder"/>
        <c:axId val="166643968"/>
        <c:axId val="166658048"/>
        <c:axId val="0"/>
      </c:bar3DChart>
      <c:catAx>
        <c:axId val="166643968"/>
        <c:scaling>
          <c:orientation val="minMax"/>
        </c:scaling>
        <c:axPos val="b"/>
        <c:tickLblPos val="nextTo"/>
        <c:crossAx val="166658048"/>
        <c:crosses val="autoZero"/>
        <c:auto val="1"/>
        <c:lblAlgn val="ctr"/>
        <c:lblOffset val="100"/>
      </c:catAx>
      <c:valAx>
        <c:axId val="166658048"/>
        <c:scaling>
          <c:orientation val="minMax"/>
        </c:scaling>
        <c:axPos val="l"/>
        <c:majorGridlines/>
        <c:numFmt formatCode="0%" sourceLinked="1"/>
        <c:tickLblPos val="nextTo"/>
        <c:crossAx val="16664396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Adi97</b:Tag>
    <b:SourceType>ConferenceProceedings</b:SourceType>
    <b:Guid>{B077D7ED-FED6-4A5B-8CE9-3E71A30E35CD}</b:Guid>
    <b:Author>
      <b:Author>
        <b:NameList>
          <b:Person>
            <b:Last>Adini</b:Last>
            <b:First>Y</b:First>
          </b:Person>
          <b:Person>
            <b:Last>Moses</b:Last>
            <b:First>Y</b:First>
          </b:Person>
          <b:Person>
            <b:Last>Ulman</b:Last>
            <b:First>S</b:First>
          </b:Person>
        </b:NameList>
      </b:Author>
    </b:Author>
    <b:Title>Face Recognition: The Problem of Compensating for Changes in Illumination Direction</b:Title>
    <b:Pages>721-732</b:Pages>
    <b:Year>1997</b:Year>
    <b:ConferenceName>IEEE Transaction on Pattern Analysis and Machine Intelligence</b:ConferenceName>
    <b:RefOrder>1</b:RefOrder>
  </b:Source>
  <b:Source>
    <b:Tag>Goh10c</b:Tag>
    <b:SourceType>JournalArticle</b:SourceType>
    <b:Guid>{62771461-ABB0-4E4A-B510-C2E566037357}</b:Guid>
    <b:Author>
      <b:Author>
        <b:NameList>
          <b:Person>
            <b:Last>Goh</b:Last>
            <b:First>M.</b:First>
          </b:Person>
          <b:Person>
            <b:Last>Connie</b:Last>
            <b:First>T.</b:First>
          </b:Person>
          <b:Person>
            <b:Last>Teoh</b:Last>
            <b:First>A.</b:First>
          </b:Person>
        </b:NameList>
      </b:Author>
    </b:Author>
    <b:Title>An Innovative Contactless Palm Print and Knuckle Print Recognition System</b:Title>
    <b:Year>2010a</b:Year>
    <b:JournalName>Pattern Recognition Letter</b:JournalName>
    <b:Pages>1708-1719</b:Pages>
    <b:RefOrder>2</b:RefOrder>
  </b:Source>
  <b:Source>
    <b:Tag>Goh10c2</b:Tag>
    <b:SourceType>ConferenceProceedings</b:SourceType>
    <b:Guid>{C4646FD4-BA8F-48CB-9028-B750D44BFA7D}</b:Guid>
    <b:Author>
      <b:Author>
        <b:NameList>
          <b:Person>
            <b:Last>Goh</b:Last>
            <b:First>M.</b:First>
          </b:Person>
          <b:Person>
            <b:Last>Connie</b:Last>
            <b:First>T.</b:First>
          </b:Person>
          <b:Person>
            <b:Last>Teoh</b:Last>
            <b:First>A.</b:First>
          </b:Person>
        </b:NameList>
      </b:Author>
    </b:Author>
    <b:Title>Locating Geometrical Descriptors for Hand Biometrics in a Contactless Environment</b:Title>
    <b:Year>2010b</b:Year>
    <b:ConferenceName>International Symposium on Information Technology</b:ConferenceName>
    <b:City>Kuala Lumpur, Malaysia</b:City>
    <b:RefOrder>3</b:RefOrder>
  </b:Source>
</b:Sources>
</file>

<file path=customXml/itemProps1.xml><?xml version="1.0" encoding="utf-8"?>
<ds:datastoreItem xmlns:ds="http://schemas.openxmlformats.org/officeDocument/2006/customXml" ds:itemID="{97750F19-1A1E-4F1B-AE79-0E54F8DA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fist_fyp_documentation_template_ver2.1 (1)</Template>
  <TotalTime>4006</TotalTime>
  <Pages>86</Pages>
  <Words>10691</Words>
  <Characters>60941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Gc</cp:lastModifiedBy>
  <cp:revision>253</cp:revision>
  <cp:lastPrinted>2015-09-16T11:47:00Z</cp:lastPrinted>
  <dcterms:created xsi:type="dcterms:W3CDTF">2015-01-13T09:36:00Z</dcterms:created>
  <dcterms:modified xsi:type="dcterms:W3CDTF">2015-09-16T15:16:00Z</dcterms:modified>
</cp:coreProperties>
</file>